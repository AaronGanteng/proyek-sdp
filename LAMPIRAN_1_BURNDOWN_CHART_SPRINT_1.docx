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A1C7DE" w14:textId="4FEF53F3" w:rsidR="00BF1036" w:rsidRP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A24CE">
        <w:rPr>
          <w:rFonts w:ascii="Times New Roman" w:hAnsi="Times New Roman" w:cs="Times New Roman"/>
          <w:b/>
          <w:bCs/>
          <w:sz w:val="32"/>
          <w:szCs w:val="32"/>
        </w:rPr>
        <w:t xml:space="preserve">LAMPIRAN </w:t>
      </w:r>
      <w:r w:rsidR="00780683">
        <w:rPr>
          <w:rFonts w:ascii="Times New Roman" w:hAnsi="Times New Roman" w:cs="Times New Roman"/>
          <w:b/>
          <w:bCs/>
          <w:sz w:val="32"/>
          <w:szCs w:val="32"/>
        </w:rPr>
        <w:t>A</w:t>
      </w:r>
    </w:p>
    <w:p w14:paraId="467D6CEF" w14:textId="2AF0BE93" w:rsidR="005A24CE" w:rsidRDefault="008E3411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TABEL BURNDOWN CHART SPRINT </w:t>
      </w:r>
      <w:r w:rsidR="00780683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54C8EC22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17AFFD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C75C5F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92F6BB8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446F6D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736C8E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187A20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11DEE3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A08C51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34082C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2A467F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1DF26B1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DC22C1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2E0069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D27BC3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E2A37B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A69600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D5628D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32B249" w14:textId="77777777" w:rsidR="00693B91" w:rsidRDefault="00693B91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693B91" w:rsidSect="005A24CE">
          <w:footerReference w:type="default" r:id="rId6"/>
          <w:footerReference w:type="first" r:id="rId7"/>
          <w:pgSz w:w="11906" w:h="16838" w:code="9"/>
          <w:pgMar w:top="2268" w:right="1701" w:bottom="1701" w:left="2268" w:header="720" w:footer="720" w:gutter="0"/>
          <w:pgNumType w:start="0"/>
          <w:cols w:space="720"/>
          <w:titlePg/>
          <w:docGrid w:linePitch="360"/>
        </w:sectPr>
      </w:pPr>
    </w:p>
    <w:p w14:paraId="14DC3BE1" w14:textId="56486BAA" w:rsidR="008E3411" w:rsidRDefault="008E3411" w:rsidP="00793CF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8E3411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TABEL </w:t>
      </w:r>
      <w:r w:rsidR="00780683">
        <w:rPr>
          <w:rFonts w:ascii="Times New Roman" w:hAnsi="Times New Roman" w:cs="Times New Roman"/>
          <w:b/>
          <w:bCs/>
          <w:sz w:val="20"/>
          <w:szCs w:val="20"/>
        </w:rPr>
        <w:t>A</w:t>
      </w:r>
      <w:r w:rsidRPr="008E3411">
        <w:rPr>
          <w:rFonts w:ascii="Times New Roman" w:hAnsi="Times New Roman" w:cs="Times New Roman"/>
          <w:b/>
          <w:bCs/>
          <w:sz w:val="20"/>
          <w:szCs w:val="20"/>
        </w:rPr>
        <w:t>.1</w:t>
      </w:r>
    </w:p>
    <w:tbl>
      <w:tblPr>
        <w:tblStyle w:val="TableGrid"/>
        <w:tblW w:w="17998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4536"/>
        <w:gridCol w:w="1134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993"/>
      </w:tblGrid>
      <w:tr w:rsidR="00780683" w:rsidRPr="00145531" w14:paraId="44A0D9A9" w14:textId="77777777" w:rsidTr="00793CF7">
        <w:trPr>
          <w:jc w:val="center"/>
        </w:trPr>
        <w:tc>
          <w:tcPr>
            <w:tcW w:w="704" w:type="dxa"/>
            <w:vAlign w:val="center"/>
          </w:tcPr>
          <w:p w14:paraId="10F6CAD7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4536" w:type="dxa"/>
            <w:vAlign w:val="center"/>
          </w:tcPr>
          <w:p w14:paraId="66D0658E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1134" w:type="dxa"/>
            <w:vAlign w:val="center"/>
          </w:tcPr>
          <w:p w14:paraId="63D4F56A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Estimasi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 Waktu</w:t>
            </w:r>
          </w:p>
        </w:tc>
        <w:tc>
          <w:tcPr>
            <w:tcW w:w="709" w:type="dxa"/>
            <w:vAlign w:val="center"/>
          </w:tcPr>
          <w:p w14:paraId="7BD7D4DF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220E6866" w14:textId="3F034E81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1DC7CE6C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1546D603" w14:textId="3F09063D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  <w:vAlign w:val="center"/>
          </w:tcPr>
          <w:p w14:paraId="598CDD39" w14:textId="35D027FD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Day 3</w:t>
            </w:r>
          </w:p>
        </w:tc>
        <w:tc>
          <w:tcPr>
            <w:tcW w:w="709" w:type="dxa"/>
            <w:vAlign w:val="center"/>
          </w:tcPr>
          <w:p w14:paraId="0C0FAD06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506D8670" w14:textId="272C281D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14CB4690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555ECDEA" w14:textId="3703FDB0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  <w:vAlign w:val="center"/>
          </w:tcPr>
          <w:p w14:paraId="310E6E6A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11AE9B46" w14:textId="76F0F256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8" w:type="dxa"/>
            <w:vAlign w:val="center"/>
          </w:tcPr>
          <w:p w14:paraId="728779D5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5259E36D" w14:textId="1889852B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09" w:type="dxa"/>
            <w:vAlign w:val="center"/>
          </w:tcPr>
          <w:p w14:paraId="5D76C0F6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2FD57A94" w14:textId="00576EB9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09" w:type="dxa"/>
            <w:vAlign w:val="center"/>
          </w:tcPr>
          <w:p w14:paraId="2BCC581C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595CE391" w14:textId="0BEEA65B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09" w:type="dxa"/>
            <w:vAlign w:val="center"/>
          </w:tcPr>
          <w:p w14:paraId="5B9310C2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33F6CF93" w14:textId="774D9DF6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08" w:type="dxa"/>
            <w:vAlign w:val="center"/>
          </w:tcPr>
          <w:p w14:paraId="1E85FFDD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15B58360" w14:textId="05841FF3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09" w:type="dxa"/>
            <w:vAlign w:val="center"/>
          </w:tcPr>
          <w:p w14:paraId="3F42954A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6D0FF481" w14:textId="19F39798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3E501917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4FFB42DA" w14:textId="5F1570C6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  <w:vAlign w:val="center"/>
          </w:tcPr>
          <w:p w14:paraId="188E449B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2A251CB3" w14:textId="259BE194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8" w:type="dxa"/>
            <w:vAlign w:val="center"/>
          </w:tcPr>
          <w:p w14:paraId="4403F561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686E8FC1" w14:textId="74F3D272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3" w:type="dxa"/>
            <w:vAlign w:val="center"/>
          </w:tcPr>
          <w:p w14:paraId="6F7DB54A" w14:textId="7D19F8E6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Actual Hour</w:t>
            </w:r>
          </w:p>
        </w:tc>
      </w:tr>
      <w:tr w:rsidR="00780683" w14:paraId="12A967B6" w14:textId="77777777" w:rsidTr="00793CF7">
        <w:trPr>
          <w:jc w:val="center"/>
        </w:trPr>
        <w:tc>
          <w:tcPr>
            <w:tcW w:w="704" w:type="dxa"/>
            <w:vAlign w:val="center"/>
          </w:tcPr>
          <w:p w14:paraId="69CAF2F2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36" w:type="dxa"/>
            <w:vAlign w:val="center"/>
          </w:tcPr>
          <w:p w14:paraId="29D723DA" w14:textId="04B9E884" w:rsidR="00780683" w:rsidRPr="00793CF7" w:rsidRDefault="00780683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Desain </w:t>
            </w: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skema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 database </w:t>
            </w: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 User, </w:t>
            </w: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StockConfig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StockMovement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, Cart, Order, Return, Voucher</w:t>
            </w: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3D87384A" w14:textId="5600C96B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9" w:type="dxa"/>
            <w:vAlign w:val="center"/>
          </w:tcPr>
          <w:p w14:paraId="07873D69" w14:textId="5001451E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  <w:vAlign w:val="center"/>
          </w:tcPr>
          <w:p w14:paraId="6A4BA668" w14:textId="5BC566BD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8" w:type="dxa"/>
            <w:vAlign w:val="center"/>
          </w:tcPr>
          <w:p w14:paraId="733BC5A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719E098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6CA1418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1718D45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C4584E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2078C65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6A1E4AC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BCE5634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5CDD9D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7982D07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6F746B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D4A8A2F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0868612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6529E0FE" w14:textId="701A1D2C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80683" w14:paraId="1FCE409C" w14:textId="77777777" w:rsidTr="00793CF7">
        <w:trPr>
          <w:jc w:val="center"/>
        </w:trPr>
        <w:tc>
          <w:tcPr>
            <w:tcW w:w="704" w:type="dxa"/>
            <w:vAlign w:val="center"/>
          </w:tcPr>
          <w:p w14:paraId="07FC792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36" w:type="dxa"/>
            <w:vAlign w:val="center"/>
          </w:tcPr>
          <w:p w14:paraId="7BBF8974" w14:textId="195B66F0" w:rsidR="00780683" w:rsidRPr="00793CF7" w:rsidRDefault="00780683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Inisialisasi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 backend Node.js &amp; </w:t>
            </w: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 DB.</w:t>
            </w:r>
          </w:p>
        </w:tc>
        <w:tc>
          <w:tcPr>
            <w:tcW w:w="1134" w:type="dxa"/>
            <w:vAlign w:val="center"/>
          </w:tcPr>
          <w:p w14:paraId="7E09164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09" w:type="dxa"/>
            <w:vAlign w:val="center"/>
          </w:tcPr>
          <w:p w14:paraId="3DA7CA34" w14:textId="4D7710ED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  <w:vAlign w:val="center"/>
          </w:tcPr>
          <w:p w14:paraId="6904F9D7" w14:textId="52100B0A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8" w:type="dxa"/>
            <w:vAlign w:val="center"/>
          </w:tcPr>
          <w:p w14:paraId="7EF19BD9" w14:textId="4C847026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5F4BF82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963927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BF636C5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F9FFA1C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74AD624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D061857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DE0A5B6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E42045E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2E37A0F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CD109DF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01AAE2C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B00CA06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55AE6E67" w14:textId="43D2046E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80683" w14:paraId="64638D6B" w14:textId="77777777" w:rsidTr="00793CF7">
        <w:trPr>
          <w:jc w:val="center"/>
        </w:trPr>
        <w:tc>
          <w:tcPr>
            <w:tcW w:w="704" w:type="dxa"/>
            <w:vAlign w:val="center"/>
          </w:tcPr>
          <w:p w14:paraId="46915652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36" w:type="dxa"/>
            <w:vAlign w:val="center"/>
          </w:tcPr>
          <w:p w14:paraId="50A963BA" w14:textId="2A231116" w:rsidR="00780683" w:rsidRPr="00793CF7" w:rsidRDefault="00780683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Buat API endpoint </w:t>
            </w: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 dan login user.</w:t>
            </w:r>
          </w:p>
        </w:tc>
        <w:tc>
          <w:tcPr>
            <w:tcW w:w="1134" w:type="dxa"/>
            <w:vAlign w:val="center"/>
          </w:tcPr>
          <w:p w14:paraId="0D63AB8B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43B8A639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DCDB16D" w14:textId="7B88C5FC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71C5878" w14:textId="3CF23A08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57AE470" w14:textId="33A928A3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269A6572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C328834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99FF8CD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918960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F3F93C9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5153D5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ADE2836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19C888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5716F8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4B47FAE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BED61DE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37B98D03" w14:textId="18533A39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80683" w14:paraId="1F80DE2B" w14:textId="77777777" w:rsidTr="00793CF7">
        <w:trPr>
          <w:jc w:val="center"/>
        </w:trPr>
        <w:tc>
          <w:tcPr>
            <w:tcW w:w="704" w:type="dxa"/>
            <w:vAlign w:val="center"/>
          </w:tcPr>
          <w:p w14:paraId="5A35403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36" w:type="dxa"/>
            <w:vAlign w:val="center"/>
          </w:tcPr>
          <w:p w14:paraId="47ECC7CF" w14:textId="0B549960" w:rsidR="00780683" w:rsidRPr="00793CF7" w:rsidRDefault="00780683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Inisialisasi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 frontend React.js &amp; Tailwind CSS/</w:t>
            </w: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Shadcn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61BA1D86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09" w:type="dxa"/>
            <w:vAlign w:val="center"/>
          </w:tcPr>
          <w:p w14:paraId="3C0B88E7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18FDCFD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71D8BEF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338E283E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6FAA92E2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DD1E96D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8F4E837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67D7C4A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7161BE4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638E115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F1FA1CA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201407D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128B9A6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8026C98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E55D2FA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2B8EC74F" w14:textId="6CD04E39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780683" w14:paraId="61BDC317" w14:textId="77777777" w:rsidTr="00793CF7">
        <w:trPr>
          <w:jc w:val="center"/>
        </w:trPr>
        <w:tc>
          <w:tcPr>
            <w:tcW w:w="704" w:type="dxa"/>
            <w:vAlign w:val="center"/>
          </w:tcPr>
          <w:p w14:paraId="2DD7E180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36" w:type="dxa"/>
            <w:vAlign w:val="center"/>
          </w:tcPr>
          <w:p w14:paraId="4DF2C916" w14:textId="2412ABD2" w:rsidR="00780683" w:rsidRPr="00793CF7" w:rsidRDefault="00780683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halaman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registrasi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</w:t>
            </w: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ogin.</w:t>
            </w:r>
          </w:p>
        </w:tc>
        <w:tc>
          <w:tcPr>
            <w:tcW w:w="1134" w:type="dxa"/>
            <w:vAlign w:val="center"/>
          </w:tcPr>
          <w:p w14:paraId="761925CF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3DCC67B7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5B3B88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ABA5C0C" w14:textId="7B566E6D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A6A05C3" w14:textId="3DD75551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706BD5AA" w14:textId="08F0D8E0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3F0D410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9046D02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9D6E807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4902997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9983F8D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0CAD8D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73BCF27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560C88A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A5B052C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9FF1906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10ECA68A" w14:textId="0D8B7473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80683" w14:paraId="66586B22" w14:textId="77777777" w:rsidTr="00793CF7">
        <w:trPr>
          <w:jc w:val="center"/>
        </w:trPr>
        <w:tc>
          <w:tcPr>
            <w:tcW w:w="704" w:type="dxa"/>
            <w:vAlign w:val="center"/>
          </w:tcPr>
          <w:p w14:paraId="47F223B8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36" w:type="dxa"/>
            <w:vAlign w:val="center"/>
          </w:tcPr>
          <w:p w14:paraId="2F5125EF" w14:textId="43AA8DA5" w:rsidR="00780683" w:rsidRPr="00793CF7" w:rsidRDefault="00780683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mengambil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semua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data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5728FE5D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5AB32CFF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6D20C1A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32716A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D9C5935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21738F9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6FF15F87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9EAAB4B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ABA096D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E0888BE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872BB5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488C12F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C9F3FD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5BBAD5F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0C905BF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DFE817D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0D67E8BE" w14:textId="0A6FCC55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80683" w14:paraId="315D04A5" w14:textId="77777777" w:rsidTr="00793CF7">
        <w:trPr>
          <w:jc w:val="center"/>
        </w:trPr>
        <w:tc>
          <w:tcPr>
            <w:tcW w:w="704" w:type="dxa"/>
            <w:vAlign w:val="center"/>
          </w:tcPr>
          <w:p w14:paraId="6912D456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536" w:type="dxa"/>
            <w:vAlign w:val="center"/>
          </w:tcPr>
          <w:p w14:paraId="1268D10B" w14:textId="206D41A2" w:rsidR="00780683" w:rsidRPr="00793CF7" w:rsidRDefault="00780683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komponen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menampilkan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katalog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5A2858C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9" w:type="dxa"/>
            <w:vAlign w:val="center"/>
          </w:tcPr>
          <w:p w14:paraId="58E1C212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7DF243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67C956F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47DCC85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91BD446" w14:textId="550154F3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0BAB3FA0" w14:textId="2F24C0ED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  <w:vAlign w:val="center"/>
          </w:tcPr>
          <w:p w14:paraId="43B48776" w14:textId="300A04FD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FBD8564" w14:textId="0B6E1CEE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4B3512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E3C25F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4888F47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D837AE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8A87FA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B83F6BB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952F54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75ED72E0" w14:textId="27BA837C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80683" w14:paraId="7F527812" w14:textId="77777777" w:rsidTr="00793CF7">
        <w:trPr>
          <w:jc w:val="center"/>
        </w:trPr>
        <w:tc>
          <w:tcPr>
            <w:tcW w:w="704" w:type="dxa"/>
            <w:vAlign w:val="center"/>
          </w:tcPr>
          <w:p w14:paraId="5887FECA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536" w:type="dxa"/>
            <w:vAlign w:val="center"/>
          </w:tcPr>
          <w:p w14:paraId="744664D8" w14:textId="60D0E458" w:rsidR="00780683" w:rsidRPr="00793CF7" w:rsidRDefault="00780683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logika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fitur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pencarian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di backend.</w:t>
            </w:r>
          </w:p>
        </w:tc>
        <w:tc>
          <w:tcPr>
            <w:tcW w:w="1134" w:type="dxa"/>
            <w:vAlign w:val="center"/>
          </w:tcPr>
          <w:p w14:paraId="4B97AE06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4FC0A4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4220C9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9491647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3E8887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AC75168" w14:textId="76FAF9E5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2B8AF460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CCDC871" w14:textId="1551C1D3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D8F480E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CCC12FC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C01157B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0A1D18C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50C3EBD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86AE8EA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1A15E40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5A9EF60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7AF0B4BC" w14:textId="3E9783D9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80683" w14:paraId="16A5F6D2" w14:textId="77777777" w:rsidTr="00793CF7">
        <w:trPr>
          <w:jc w:val="center"/>
        </w:trPr>
        <w:tc>
          <w:tcPr>
            <w:tcW w:w="704" w:type="dxa"/>
            <w:vAlign w:val="center"/>
          </w:tcPr>
          <w:p w14:paraId="19D53A69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536" w:type="dxa"/>
            <w:vAlign w:val="center"/>
          </w:tcPr>
          <w:p w14:paraId="242E88F7" w14:textId="5854F8CB" w:rsidR="00780683" w:rsidRPr="00793CF7" w:rsidRDefault="00780683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halaman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detail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284935C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1BA03F00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D9DAF9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5658CAB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3D2561C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73E4FC8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C877CCE" w14:textId="329A6D36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8" w:type="dxa"/>
            <w:vAlign w:val="center"/>
          </w:tcPr>
          <w:p w14:paraId="14CBB9D0" w14:textId="695C805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6A42545" w14:textId="1CB46DA3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236B78F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82CCD94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9D77E6E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7E8AB35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4709238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8E9FC0F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ADFAE1C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5B1A2FBB" w14:textId="73512404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80683" w14:paraId="38735BAD" w14:textId="77777777" w:rsidTr="00793CF7">
        <w:trPr>
          <w:jc w:val="center"/>
        </w:trPr>
        <w:tc>
          <w:tcPr>
            <w:tcW w:w="704" w:type="dxa"/>
            <w:vAlign w:val="center"/>
          </w:tcPr>
          <w:p w14:paraId="77FAA09D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536" w:type="dxa"/>
            <w:vAlign w:val="center"/>
          </w:tcPr>
          <w:p w14:paraId="64F0AE6E" w14:textId="3338BA5D" w:rsidR="00780683" w:rsidRPr="00793CF7" w:rsidRDefault="00780683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endpoint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mengelola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cart (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tambah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hapus, update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kuantitas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).</w:t>
            </w:r>
          </w:p>
        </w:tc>
        <w:tc>
          <w:tcPr>
            <w:tcW w:w="1134" w:type="dxa"/>
            <w:vAlign w:val="center"/>
          </w:tcPr>
          <w:p w14:paraId="0060947F" w14:textId="48DA659A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9" w:type="dxa"/>
            <w:vAlign w:val="center"/>
          </w:tcPr>
          <w:p w14:paraId="142D7A2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FB3A527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9D3847F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28EB21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752C771" w14:textId="1A92529D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DB9FE89" w14:textId="7D78B3B0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366A85C" w14:textId="7A780542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54559C0D" w14:textId="696EA5F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73507543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0AF83AC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85B52E6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7CD367B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22B8237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DBF9411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0AA48FE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02880D50" w14:textId="0A0F63BA" w:rsidR="00780683" w:rsidRPr="00793CF7" w:rsidRDefault="00793CF7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80683" w14:paraId="72A04D82" w14:textId="77777777" w:rsidTr="00793CF7">
        <w:trPr>
          <w:jc w:val="center"/>
        </w:trPr>
        <w:tc>
          <w:tcPr>
            <w:tcW w:w="704" w:type="dxa"/>
            <w:vAlign w:val="center"/>
          </w:tcPr>
          <w:p w14:paraId="3C90DCBC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536" w:type="dxa"/>
            <w:vAlign w:val="center"/>
          </w:tcPr>
          <w:p w14:paraId="1C70DD75" w14:textId="42491C56" w:rsidR="00780683" w:rsidRPr="00793CF7" w:rsidRDefault="00780683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Implementasi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halaman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cart dan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hubungkan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API.</w:t>
            </w:r>
          </w:p>
        </w:tc>
        <w:tc>
          <w:tcPr>
            <w:tcW w:w="1134" w:type="dxa"/>
            <w:vAlign w:val="center"/>
          </w:tcPr>
          <w:p w14:paraId="30EC9E1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00795789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A1FD652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26DE06E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C47BCB2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71EBF3F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19BB1C6" w14:textId="697E24C3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CFFC342" w14:textId="0890244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3AF29C02" w14:textId="1CCC6CFF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0857DB30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D80677A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20E7F26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1881E41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628E29A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0870C7C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3E10958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7130A7BF" w14:textId="4FBF2AFD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80683" w14:paraId="5B946C19" w14:textId="77777777" w:rsidTr="00793CF7">
        <w:trPr>
          <w:jc w:val="center"/>
        </w:trPr>
        <w:tc>
          <w:tcPr>
            <w:tcW w:w="704" w:type="dxa"/>
            <w:vAlign w:val="center"/>
          </w:tcPr>
          <w:p w14:paraId="0ACA6FA3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536" w:type="dxa"/>
            <w:vAlign w:val="center"/>
          </w:tcPr>
          <w:p w14:paraId="132979FD" w14:textId="49B8820F" w:rsidR="00780683" w:rsidRPr="00793CF7" w:rsidRDefault="00780683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endpoint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proses checkout</w:t>
            </w: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3939941C" w14:textId="46839FA6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70F3CEA9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44C1717" w14:textId="53A48E7F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61EA434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8E0002" w14:textId="3AD334FD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2A33181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9AF0778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ABE45C3" w14:textId="4290748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087020A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665F5F4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0994D96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44232F6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F91EA86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07BCEA1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8EABEB2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A34AB87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7AA9B512" w14:textId="1D1D47CB" w:rsidR="00780683" w:rsidRPr="00793CF7" w:rsidRDefault="00793CF7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80683" w14:paraId="72140911" w14:textId="77777777" w:rsidTr="00793CF7">
        <w:trPr>
          <w:jc w:val="center"/>
        </w:trPr>
        <w:tc>
          <w:tcPr>
            <w:tcW w:w="704" w:type="dxa"/>
            <w:vAlign w:val="center"/>
          </w:tcPr>
          <w:p w14:paraId="6803DEF6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536" w:type="dxa"/>
            <w:vAlign w:val="center"/>
          </w:tcPr>
          <w:p w14:paraId="778D6213" w14:textId="4783FF19" w:rsidR="00780683" w:rsidRPr="00793CF7" w:rsidRDefault="00780683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Sambungkan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API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RajaOngkir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di backend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menghitung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ongkos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kirim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05F86386" w14:textId="7597C24E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9" w:type="dxa"/>
            <w:vAlign w:val="center"/>
          </w:tcPr>
          <w:p w14:paraId="250EBF7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1D3B2B0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17AD2D7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FF77832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3CAD3D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72D58AA" w14:textId="5A061136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1AF33C5" w14:textId="35CF2D98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961E762" w14:textId="6814E60D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5BF653C5" w14:textId="04CA65A8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3F89D1D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3B00E44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F26195F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FBDEEE1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3ECE57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70F75F0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54203166" w14:textId="553F81AB" w:rsidR="00780683" w:rsidRPr="00793CF7" w:rsidRDefault="00793CF7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80683" w14:paraId="61D9B97C" w14:textId="77777777" w:rsidTr="00793CF7">
        <w:trPr>
          <w:jc w:val="center"/>
        </w:trPr>
        <w:tc>
          <w:tcPr>
            <w:tcW w:w="704" w:type="dxa"/>
            <w:vAlign w:val="center"/>
          </w:tcPr>
          <w:p w14:paraId="05ACCA6A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536" w:type="dxa"/>
            <w:vAlign w:val="center"/>
          </w:tcPr>
          <w:p w14:paraId="50DDF416" w14:textId="62F4B0DF" w:rsidR="00780683" w:rsidRPr="00793CF7" w:rsidRDefault="00780683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halaman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UI checkout.</w:t>
            </w:r>
          </w:p>
        </w:tc>
        <w:tc>
          <w:tcPr>
            <w:tcW w:w="1134" w:type="dxa"/>
            <w:vAlign w:val="center"/>
          </w:tcPr>
          <w:p w14:paraId="6DE9D6F1" w14:textId="2F7C1312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3EE7CB6B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D73A90D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929481E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FC06C0E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3FE4807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D1E0099" w14:textId="45F45A5A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  <w:vAlign w:val="center"/>
          </w:tcPr>
          <w:p w14:paraId="2309AF12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58E15F0" w14:textId="4A3B0D1B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EC6E34" w14:textId="5672998D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674CAECF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3DB2706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7B0550D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71F7BD7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6F52B5F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F5E4E2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0974D345" w14:textId="3F09E3BA" w:rsidR="00780683" w:rsidRPr="00793CF7" w:rsidRDefault="00793CF7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80683" w14:paraId="21BF6DFA" w14:textId="77777777" w:rsidTr="00793CF7">
        <w:trPr>
          <w:jc w:val="center"/>
        </w:trPr>
        <w:tc>
          <w:tcPr>
            <w:tcW w:w="704" w:type="dxa"/>
            <w:vAlign w:val="center"/>
          </w:tcPr>
          <w:p w14:paraId="78ADA57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536" w:type="dxa"/>
            <w:vAlign w:val="center"/>
          </w:tcPr>
          <w:p w14:paraId="38B16A6C" w14:textId="46C36921" w:rsidR="00780683" w:rsidRPr="00793CF7" w:rsidRDefault="00780683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endpoint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mengambil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riwayat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pesanan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status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pesanan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customer.</w:t>
            </w:r>
          </w:p>
        </w:tc>
        <w:tc>
          <w:tcPr>
            <w:tcW w:w="1134" w:type="dxa"/>
            <w:vAlign w:val="center"/>
          </w:tcPr>
          <w:p w14:paraId="094C80E3" w14:textId="4B059092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56F93B29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25F84AA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5712F66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2341407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2F11E52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724F818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04E956B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1C72EDF" w14:textId="2F880B6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15DE460" w14:textId="112A4A82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2A0EF5AB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AF35CD7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98D4A8E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5BF5408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7DA33B1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2BDF8ED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053D7508" w14:textId="2E2DBB64" w:rsidR="00780683" w:rsidRPr="00793CF7" w:rsidRDefault="00793CF7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80683" w14:paraId="510FF16C" w14:textId="77777777" w:rsidTr="00793CF7">
        <w:trPr>
          <w:jc w:val="center"/>
        </w:trPr>
        <w:tc>
          <w:tcPr>
            <w:tcW w:w="704" w:type="dxa"/>
            <w:vAlign w:val="center"/>
          </w:tcPr>
          <w:p w14:paraId="47EAE0E4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536" w:type="dxa"/>
            <w:vAlign w:val="center"/>
          </w:tcPr>
          <w:p w14:paraId="18C27933" w14:textId="470517A7" w:rsidR="00780683" w:rsidRPr="00793CF7" w:rsidRDefault="00780683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Buat Halaman UI "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Pesanan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Saya" (Riwayat &amp; Status) di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dasboard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Customer.</w:t>
            </w:r>
          </w:p>
        </w:tc>
        <w:tc>
          <w:tcPr>
            <w:tcW w:w="1134" w:type="dxa"/>
            <w:vAlign w:val="center"/>
          </w:tcPr>
          <w:p w14:paraId="77B0625B" w14:textId="5E6ED3DE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9" w:type="dxa"/>
            <w:vAlign w:val="center"/>
          </w:tcPr>
          <w:p w14:paraId="44BA2C2D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53DA293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892AE48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E34C191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8F2C778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4DB20BB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583937B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3BD9EBC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C7F9652" w14:textId="5CC2C32A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5B6A3BA" w14:textId="0C0E08C2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8" w:type="dxa"/>
            <w:vAlign w:val="center"/>
          </w:tcPr>
          <w:p w14:paraId="5AB3EB8A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A6DBBA1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9539280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F9921C0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D4B3669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435FE639" w14:textId="1F555B05" w:rsidR="00780683" w:rsidRPr="00793CF7" w:rsidRDefault="00793CF7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80683" w14:paraId="113EC9A9" w14:textId="77777777" w:rsidTr="00793CF7">
        <w:trPr>
          <w:jc w:val="center"/>
        </w:trPr>
        <w:tc>
          <w:tcPr>
            <w:tcW w:w="704" w:type="dxa"/>
            <w:vAlign w:val="center"/>
          </w:tcPr>
          <w:p w14:paraId="6BAD9878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536" w:type="dxa"/>
            <w:vAlign w:val="center"/>
          </w:tcPr>
          <w:p w14:paraId="7DBF246F" w14:textId="3D760332" w:rsidR="00780683" w:rsidRPr="00793CF7" w:rsidRDefault="00780683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Halaman UI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About Us.</w:t>
            </w:r>
          </w:p>
        </w:tc>
        <w:tc>
          <w:tcPr>
            <w:tcW w:w="1134" w:type="dxa"/>
            <w:vAlign w:val="center"/>
          </w:tcPr>
          <w:p w14:paraId="28E5A572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0D08C848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4F818AC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CD73FE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8BB23FC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E6054AF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9DAB1E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BBA8D2B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EC67A58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F5065FF" w14:textId="2E94CB66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A65D448" w14:textId="1D4BCB31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  <w:vAlign w:val="center"/>
          </w:tcPr>
          <w:p w14:paraId="3F8DB6AE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9433692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C2BD011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262DF4D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0B2BDD7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3AA619F6" w14:textId="19732081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80683" w14:paraId="716F9348" w14:textId="77777777" w:rsidTr="00793CF7">
        <w:trPr>
          <w:jc w:val="center"/>
        </w:trPr>
        <w:tc>
          <w:tcPr>
            <w:tcW w:w="704" w:type="dxa"/>
            <w:vAlign w:val="center"/>
          </w:tcPr>
          <w:p w14:paraId="30CB2353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536" w:type="dxa"/>
            <w:vAlign w:val="center"/>
          </w:tcPr>
          <w:p w14:paraId="7C16F334" w14:textId="61F1B497" w:rsidR="00780683" w:rsidRPr="00793CF7" w:rsidRDefault="00780683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Halaman UI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Kontak Toko.</w:t>
            </w:r>
          </w:p>
        </w:tc>
        <w:tc>
          <w:tcPr>
            <w:tcW w:w="1134" w:type="dxa"/>
            <w:vAlign w:val="center"/>
          </w:tcPr>
          <w:p w14:paraId="177CF9BE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3085BE93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5ECCAFF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83457F4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B1EF1C6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D2E135D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BA9E034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F0B09D2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584C2E4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1355336" w14:textId="5FD29683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5C602CE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866578C" w14:textId="0113633C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F22295C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1E7B05F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4A1615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53CAAE1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39399756" w14:textId="1429DE2A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80683" w14:paraId="3C6D3CC2" w14:textId="77777777" w:rsidTr="00793CF7">
        <w:trPr>
          <w:jc w:val="center"/>
        </w:trPr>
        <w:tc>
          <w:tcPr>
            <w:tcW w:w="704" w:type="dxa"/>
            <w:vAlign w:val="center"/>
          </w:tcPr>
          <w:p w14:paraId="60723793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536" w:type="dxa"/>
            <w:vAlign w:val="center"/>
          </w:tcPr>
          <w:p w14:paraId="18CAFD83" w14:textId="1DF1C0AB" w:rsidR="00780683" w:rsidRPr="00793CF7" w:rsidRDefault="00780683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Halaman UI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Syarat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Ketentuan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Toko.</w:t>
            </w:r>
          </w:p>
        </w:tc>
        <w:tc>
          <w:tcPr>
            <w:tcW w:w="1134" w:type="dxa"/>
            <w:vAlign w:val="center"/>
          </w:tcPr>
          <w:p w14:paraId="3E6C4EC6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5C16E702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5A912D6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244972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C676CF0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6CB0ED3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704941D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5B2DFBE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A3E799A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9CBF344" w14:textId="6B3DC1FE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0406E3E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2D201C9" w14:textId="58C07B0F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23591CB7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270BA81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7183F5D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EE29B8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2D9B5DE1" w14:textId="2374475E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80683" w14:paraId="17CFCEC7" w14:textId="77777777" w:rsidTr="00793CF7">
        <w:trPr>
          <w:jc w:val="center"/>
        </w:trPr>
        <w:tc>
          <w:tcPr>
            <w:tcW w:w="704" w:type="dxa"/>
            <w:vAlign w:val="center"/>
          </w:tcPr>
          <w:p w14:paraId="45C0A4E9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536" w:type="dxa"/>
            <w:vAlign w:val="center"/>
          </w:tcPr>
          <w:p w14:paraId="0A834E99" w14:textId="23E94645" w:rsidR="00780683" w:rsidRPr="00793CF7" w:rsidRDefault="00780683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Halaman UI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Kebijakan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Privasi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6A6AEFCA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237DF8AB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2B97B42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0BA633A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97D7026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C4457F8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4EF89BB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4838D19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5C8BA79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0A664E2" w14:textId="76E8C332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A79236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44FA5BF" w14:textId="3532BF7C" w:rsidR="00780683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5DDEF23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0DD8BFC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0E19140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2236C71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6E9651DF" w14:textId="167503E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31F48" w14:paraId="7AD301AF" w14:textId="77777777" w:rsidTr="00793CF7">
        <w:trPr>
          <w:jc w:val="center"/>
        </w:trPr>
        <w:tc>
          <w:tcPr>
            <w:tcW w:w="704" w:type="dxa"/>
            <w:vAlign w:val="center"/>
          </w:tcPr>
          <w:p w14:paraId="64E5EB37" w14:textId="4012B002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536" w:type="dxa"/>
            <w:vAlign w:val="center"/>
          </w:tcPr>
          <w:p w14:paraId="637D7B17" w14:textId="4BD9397A" w:rsidR="00131F48" w:rsidRPr="00793CF7" w:rsidRDefault="00131F48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Halaman UI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FAQ.</w:t>
            </w:r>
          </w:p>
        </w:tc>
        <w:tc>
          <w:tcPr>
            <w:tcW w:w="1134" w:type="dxa"/>
            <w:vAlign w:val="center"/>
          </w:tcPr>
          <w:p w14:paraId="5FE80096" w14:textId="563FA3E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626B7586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F887942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1A0C22D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F461316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E570B8F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C633B3F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5E4D8FA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7649050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8012E52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05AD0C9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708966C" w14:textId="627FC130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2F7F7A30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87F4BD1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68C7C99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694D418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769986BD" w14:textId="5A233A55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31F48" w14:paraId="548AD147" w14:textId="77777777" w:rsidTr="00793CF7">
        <w:trPr>
          <w:jc w:val="center"/>
        </w:trPr>
        <w:tc>
          <w:tcPr>
            <w:tcW w:w="704" w:type="dxa"/>
            <w:vAlign w:val="center"/>
          </w:tcPr>
          <w:p w14:paraId="53DE6AAB" w14:textId="3EE7D399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536" w:type="dxa"/>
            <w:vAlign w:val="center"/>
          </w:tcPr>
          <w:p w14:paraId="16AF075A" w14:textId="64B12EE9" w:rsidR="00131F48" w:rsidRPr="00793CF7" w:rsidRDefault="00131F48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Halaman UI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Pengiriman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digunakan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toko.</w:t>
            </w:r>
          </w:p>
        </w:tc>
        <w:tc>
          <w:tcPr>
            <w:tcW w:w="1134" w:type="dxa"/>
            <w:vAlign w:val="center"/>
          </w:tcPr>
          <w:p w14:paraId="53B9CA61" w14:textId="141C7F89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995DE68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581F63A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5CFDCA0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24F9987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2C19AC0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85A6EE6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05D3B68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3BCD40F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E1FFDAA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C536822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6CEA01E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FE1687B" w14:textId="2455557B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5571F865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0531FFF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FFF434A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5EC55CED" w14:textId="78BD17B0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31F48" w14:paraId="6160A354" w14:textId="77777777" w:rsidTr="00793CF7">
        <w:trPr>
          <w:jc w:val="center"/>
        </w:trPr>
        <w:tc>
          <w:tcPr>
            <w:tcW w:w="704" w:type="dxa"/>
            <w:vAlign w:val="center"/>
          </w:tcPr>
          <w:p w14:paraId="20977ECE" w14:textId="281A5299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536" w:type="dxa"/>
            <w:vAlign w:val="center"/>
          </w:tcPr>
          <w:p w14:paraId="6EE879CD" w14:textId="2E9E28C6" w:rsidR="00131F48" w:rsidRPr="00793CF7" w:rsidRDefault="00131F48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Halaman UI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Pengembalian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barang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toko.</w:t>
            </w:r>
          </w:p>
        </w:tc>
        <w:tc>
          <w:tcPr>
            <w:tcW w:w="1134" w:type="dxa"/>
            <w:vAlign w:val="center"/>
          </w:tcPr>
          <w:p w14:paraId="6795ACEC" w14:textId="73DFBB08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7417D8E3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1E85FAB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AAB0FD7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F8B9A72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9B10478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7054F93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1CAAE65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791130F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3951366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915E7BA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867A2D6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ADEC487" w14:textId="6917142B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4F26789C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1EDE565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E861CAB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2A06C92E" w14:textId="356DB5F9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31F48" w14:paraId="4AE31DBC" w14:textId="77777777" w:rsidTr="00793CF7">
        <w:trPr>
          <w:jc w:val="center"/>
        </w:trPr>
        <w:tc>
          <w:tcPr>
            <w:tcW w:w="704" w:type="dxa"/>
            <w:vAlign w:val="center"/>
          </w:tcPr>
          <w:p w14:paraId="3D4878CF" w14:textId="2C7DF90B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536" w:type="dxa"/>
            <w:vAlign w:val="center"/>
          </w:tcPr>
          <w:p w14:paraId="204F832E" w14:textId="51FB8CCA" w:rsidR="00131F48" w:rsidRPr="00793CF7" w:rsidRDefault="00131F48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Halaman UI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Pembayaran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digunakan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toko.</w:t>
            </w:r>
          </w:p>
        </w:tc>
        <w:tc>
          <w:tcPr>
            <w:tcW w:w="1134" w:type="dxa"/>
            <w:vAlign w:val="center"/>
          </w:tcPr>
          <w:p w14:paraId="2568375B" w14:textId="2CE5C220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2A206804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8431FA5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221CDA5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5DAD81B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7A16140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51C8BC6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32AF542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20FC603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22C1D2F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168617A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C705125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BE5F1C0" w14:textId="05552144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2F782F96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0C6695B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6C4960F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7EBD9AA8" w14:textId="2DE9E6CD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31F48" w14:paraId="5424DA5E" w14:textId="77777777" w:rsidTr="00793CF7">
        <w:trPr>
          <w:jc w:val="center"/>
        </w:trPr>
        <w:tc>
          <w:tcPr>
            <w:tcW w:w="704" w:type="dxa"/>
            <w:vAlign w:val="center"/>
          </w:tcPr>
          <w:p w14:paraId="535C4BA4" w14:textId="636749C4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536" w:type="dxa"/>
            <w:vAlign w:val="center"/>
          </w:tcPr>
          <w:p w14:paraId="16CEC18D" w14:textId="4FA764D3" w:rsidR="00131F48" w:rsidRPr="00793CF7" w:rsidRDefault="00131F48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Endpoint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mengambil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notifikasi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milik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user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tertentu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14E3F213" w14:textId="5B6F089E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07CA910E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12B8AE0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E7B5D1B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DAFDBAE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E8B85CB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9987F96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A6351DE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F488A38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CEB2E47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55B52E1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B874998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01F2D7A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7207279" w14:textId="4DAA8BC9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02D43492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1F189C0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4A3E53E2" w14:textId="22C17790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64E367E3" w14:textId="77777777" w:rsidR="00793CF7" w:rsidRDefault="00793CF7" w:rsidP="00793CF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E9074B4" w14:textId="03156987" w:rsidR="00793CF7" w:rsidRDefault="00793CF7" w:rsidP="00793CF7"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bCs/>
          <w:sz w:val="20"/>
          <w:szCs w:val="20"/>
        </w:rPr>
        <w:t>Tabel A.1 (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Lanjutan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tbl>
      <w:tblPr>
        <w:tblStyle w:val="TableGrid"/>
        <w:tblW w:w="17998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4536"/>
        <w:gridCol w:w="1134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993"/>
      </w:tblGrid>
      <w:tr w:rsidR="00131F48" w14:paraId="7F7F52CC" w14:textId="77777777" w:rsidTr="00793CF7">
        <w:trPr>
          <w:jc w:val="center"/>
        </w:trPr>
        <w:tc>
          <w:tcPr>
            <w:tcW w:w="704" w:type="dxa"/>
            <w:vAlign w:val="center"/>
          </w:tcPr>
          <w:p w14:paraId="519D6192" w14:textId="37F53370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536" w:type="dxa"/>
            <w:vAlign w:val="center"/>
          </w:tcPr>
          <w:p w14:paraId="1DB4F063" w14:textId="1BDB2C89" w:rsidR="00131F48" w:rsidRPr="00793CF7" w:rsidRDefault="00131F48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Implementasi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trigger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notifikasi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otomatis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4176D158" w14:textId="1C3A6BA8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0649EC79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D0186B7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E9A137E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7EA89AA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BAFFDC6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9A7658D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5EFBD25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93815FF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7B0C483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36F8625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87A07E5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C8D967C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ED2F906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EA83D30" w14:textId="0840DF5B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8" w:type="dxa"/>
            <w:vAlign w:val="center"/>
          </w:tcPr>
          <w:p w14:paraId="07402465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42C0F4E2" w14:textId="3BC558EF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93CF7" w14:paraId="45C8F28E" w14:textId="77777777" w:rsidTr="00793CF7">
        <w:trPr>
          <w:jc w:val="center"/>
        </w:trPr>
        <w:tc>
          <w:tcPr>
            <w:tcW w:w="704" w:type="dxa"/>
            <w:vAlign w:val="center"/>
          </w:tcPr>
          <w:p w14:paraId="54C26071" w14:textId="36EF485D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536" w:type="dxa"/>
            <w:vAlign w:val="center"/>
          </w:tcPr>
          <w:p w14:paraId="3FFAAEBC" w14:textId="14B7E843" w:rsidR="00793CF7" w:rsidRPr="00793CF7" w:rsidRDefault="00793CF7" w:rsidP="00793CF7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UI list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notifikasi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di dashboard customer.</w:t>
            </w:r>
          </w:p>
        </w:tc>
        <w:tc>
          <w:tcPr>
            <w:tcW w:w="1134" w:type="dxa"/>
            <w:vAlign w:val="center"/>
          </w:tcPr>
          <w:p w14:paraId="0F0E3A6A" w14:textId="6E5608F6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2FE3BF5D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F3117DE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96D8B9F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A9222C8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34D5290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865141C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8C1600C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D8E9016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13A9321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F2B2B7B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6300D5D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C7D700A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34025DF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EF9A7C3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AA5D62D" w14:textId="75A2AF2A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3" w:type="dxa"/>
            <w:vAlign w:val="center"/>
          </w:tcPr>
          <w:p w14:paraId="471683BE" w14:textId="7D26CA60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93CF7" w14:paraId="3D80BDF0" w14:textId="77777777" w:rsidTr="00793CF7">
        <w:trPr>
          <w:jc w:val="center"/>
        </w:trPr>
        <w:tc>
          <w:tcPr>
            <w:tcW w:w="704" w:type="dxa"/>
            <w:vAlign w:val="center"/>
          </w:tcPr>
          <w:p w14:paraId="6942C62D" w14:textId="2B1A80FC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536" w:type="dxa"/>
            <w:vAlign w:val="center"/>
          </w:tcPr>
          <w:p w14:paraId="41B99925" w14:textId="32D30350" w:rsidR="00793CF7" w:rsidRPr="00793CF7" w:rsidRDefault="00793CF7" w:rsidP="00793CF7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endpoint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mengambil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profile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user yang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sedang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login.</w:t>
            </w:r>
          </w:p>
        </w:tc>
        <w:tc>
          <w:tcPr>
            <w:tcW w:w="1134" w:type="dxa"/>
            <w:vAlign w:val="center"/>
          </w:tcPr>
          <w:p w14:paraId="0834F065" w14:textId="6432DDA4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71F6FEE5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B9D9DD7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8BD0451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65B6EA4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CB073E6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85B3517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E109AD4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E10B160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1717B1B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98C7C60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D8C1FE1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3AFCCA3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A4A5125" w14:textId="0E6DC4A8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2017E0AB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F12CCFF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1F4F3A6A" w14:textId="241E1FF9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93CF7" w14:paraId="43C7BF21" w14:textId="77777777" w:rsidTr="00793CF7">
        <w:trPr>
          <w:jc w:val="center"/>
        </w:trPr>
        <w:tc>
          <w:tcPr>
            <w:tcW w:w="704" w:type="dxa"/>
            <w:vAlign w:val="center"/>
          </w:tcPr>
          <w:p w14:paraId="690F0CB6" w14:textId="4C2A314C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4536" w:type="dxa"/>
            <w:vAlign w:val="center"/>
          </w:tcPr>
          <w:p w14:paraId="01678F97" w14:textId="09B21CBC" w:rsidR="00793CF7" w:rsidRPr="00793CF7" w:rsidRDefault="00793CF7" w:rsidP="00793CF7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Endpoint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mengedit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profile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user yang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sedang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login.</w:t>
            </w:r>
          </w:p>
        </w:tc>
        <w:tc>
          <w:tcPr>
            <w:tcW w:w="1134" w:type="dxa"/>
            <w:vAlign w:val="center"/>
          </w:tcPr>
          <w:p w14:paraId="7CFC55CA" w14:textId="11050FE6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77742097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D133020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42A0B6D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C05193B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AA5D4F5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E7A3D3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F84DA47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6B69CC1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A84C1C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17CD0A0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C5C46BF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B12BED8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9301373" w14:textId="0A3F957E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0466F859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D523270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5565F729" w14:textId="4456B952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93CF7" w14:paraId="52328B74" w14:textId="77777777" w:rsidTr="00793CF7">
        <w:trPr>
          <w:jc w:val="center"/>
        </w:trPr>
        <w:tc>
          <w:tcPr>
            <w:tcW w:w="704" w:type="dxa"/>
            <w:vAlign w:val="center"/>
          </w:tcPr>
          <w:p w14:paraId="5E5CB86A" w14:textId="4E10619E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536" w:type="dxa"/>
            <w:vAlign w:val="center"/>
          </w:tcPr>
          <w:p w14:paraId="261BB1A5" w14:textId="657DDAA4" w:rsidR="00793CF7" w:rsidRPr="00793CF7" w:rsidRDefault="00793CF7" w:rsidP="00793CF7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Endpoint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mengubah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password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user yang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sedang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login.</w:t>
            </w:r>
          </w:p>
        </w:tc>
        <w:tc>
          <w:tcPr>
            <w:tcW w:w="1134" w:type="dxa"/>
            <w:vAlign w:val="center"/>
          </w:tcPr>
          <w:p w14:paraId="0F7AD971" w14:textId="2839A32A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76F47700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B86289F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4D12BB7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786B7B0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641BB39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2B83CD9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102FAB8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A592CED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A1D4FE6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18EEF31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37AECF7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DE1821F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F499031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42D72BA" w14:textId="46355714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  <w:vAlign w:val="center"/>
          </w:tcPr>
          <w:p w14:paraId="3E973BFC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4AE51A66" w14:textId="075A656C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93CF7" w14:paraId="6C7F8B4B" w14:textId="77777777" w:rsidTr="00793CF7">
        <w:trPr>
          <w:jc w:val="center"/>
        </w:trPr>
        <w:tc>
          <w:tcPr>
            <w:tcW w:w="704" w:type="dxa"/>
            <w:vAlign w:val="center"/>
          </w:tcPr>
          <w:p w14:paraId="437EDD0D" w14:textId="31F19AD4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4536" w:type="dxa"/>
            <w:vAlign w:val="center"/>
          </w:tcPr>
          <w:p w14:paraId="74F30899" w14:textId="1CCD9281" w:rsidR="00793CF7" w:rsidRPr="00793CF7" w:rsidRDefault="00793CF7" w:rsidP="00793CF7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halaman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profile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saya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2A9DBD5C" w14:textId="157A3063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00763BEE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2E5D434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60AB851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44DD02B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837EC2B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46C12D9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11BF7E3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90165E8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5AF2FBA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CC6CBA0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17E7B37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C49A866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0CE2C77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08CC226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300FB75" w14:textId="0B9F116C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3" w:type="dxa"/>
            <w:vAlign w:val="center"/>
          </w:tcPr>
          <w:p w14:paraId="77BB6E33" w14:textId="706C0C56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93CF7" w14:paraId="113BC192" w14:textId="77777777" w:rsidTr="00793CF7">
        <w:trPr>
          <w:jc w:val="center"/>
        </w:trPr>
        <w:tc>
          <w:tcPr>
            <w:tcW w:w="704" w:type="dxa"/>
            <w:vAlign w:val="center"/>
          </w:tcPr>
          <w:p w14:paraId="6FE964B7" w14:textId="7C22309B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4536" w:type="dxa"/>
            <w:vAlign w:val="center"/>
          </w:tcPr>
          <w:p w14:paraId="67C9A914" w14:textId="46AFA3C4" w:rsidR="00793CF7" w:rsidRPr="00793CF7" w:rsidRDefault="00793CF7" w:rsidP="00793CF7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form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mengedit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profile user yang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sedang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login.</w:t>
            </w:r>
          </w:p>
        </w:tc>
        <w:tc>
          <w:tcPr>
            <w:tcW w:w="1134" w:type="dxa"/>
            <w:vAlign w:val="center"/>
          </w:tcPr>
          <w:p w14:paraId="3E6853FC" w14:textId="5B2A80F9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436ABDB8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0FD0725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6080556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CC1877C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77798AE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2293623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20E97E9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4E68C27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B9B8B16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9339971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B9264B6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A2E59BC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F353CF0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86FB381" w14:textId="08A2CA72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  <w:vAlign w:val="center"/>
          </w:tcPr>
          <w:p w14:paraId="0046406C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22221992" w14:textId="683D1FCC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93CF7" w14:paraId="69939DE1" w14:textId="77777777" w:rsidTr="00793CF7">
        <w:trPr>
          <w:jc w:val="center"/>
        </w:trPr>
        <w:tc>
          <w:tcPr>
            <w:tcW w:w="704" w:type="dxa"/>
            <w:vAlign w:val="center"/>
          </w:tcPr>
          <w:p w14:paraId="53C678DF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0017F85B" w14:textId="0BF9D1A5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Total Estimasi Kerja</w:t>
            </w:r>
          </w:p>
        </w:tc>
        <w:tc>
          <w:tcPr>
            <w:tcW w:w="1134" w:type="dxa"/>
            <w:vAlign w:val="center"/>
          </w:tcPr>
          <w:p w14:paraId="329F5968" w14:textId="09EC5613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709" w:type="dxa"/>
            <w:vAlign w:val="center"/>
          </w:tcPr>
          <w:p w14:paraId="2635B3EA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543E3E8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88B3B8F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078B597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1DB3720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1DE9539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30F9A4D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89F59B4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4415783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9C6FFA7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24A72F2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D28A07C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AA15E1B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BA42054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2790D48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28FF6A09" w14:textId="4AAED40B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114</w:t>
            </w:r>
          </w:p>
        </w:tc>
      </w:tr>
      <w:tr w:rsidR="00793CF7" w14:paraId="5BD5C41E" w14:textId="77777777" w:rsidTr="00793CF7">
        <w:trPr>
          <w:jc w:val="center"/>
        </w:trPr>
        <w:tc>
          <w:tcPr>
            <w:tcW w:w="704" w:type="dxa"/>
            <w:vAlign w:val="center"/>
          </w:tcPr>
          <w:p w14:paraId="2326D0D0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232583A5" w14:textId="30098C3A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Remaining Effort</w:t>
            </w:r>
          </w:p>
        </w:tc>
        <w:tc>
          <w:tcPr>
            <w:tcW w:w="1134" w:type="dxa"/>
            <w:vAlign w:val="center"/>
          </w:tcPr>
          <w:p w14:paraId="713820BD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14CDDA9" w14:textId="79556BED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709" w:type="dxa"/>
            <w:vAlign w:val="center"/>
          </w:tcPr>
          <w:p w14:paraId="4CE05E8E" w14:textId="5D1A61A6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708" w:type="dxa"/>
            <w:vAlign w:val="center"/>
          </w:tcPr>
          <w:p w14:paraId="56985656" w14:textId="58211590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709" w:type="dxa"/>
            <w:vAlign w:val="center"/>
          </w:tcPr>
          <w:p w14:paraId="2D34F889" w14:textId="0845239C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709" w:type="dxa"/>
            <w:vAlign w:val="center"/>
          </w:tcPr>
          <w:p w14:paraId="642F6AB2" w14:textId="5F73D988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709" w:type="dxa"/>
            <w:vAlign w:val="center"/>
          </w:tcPr>
          <w:p w14:paraId="0A1D2115" w14:textId="7A6D29A5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708" w:type="dxa"/>
            <w:vAlign w:val="center"/>
          </w:tcPr>
          <w:p w14:paraId="1A8AE41E" w14:textId="48E386B8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709" w:type="dxa"/>
            <w:vAlign w:val="center"/>
          </w:tcPr>
          <w:p w14:paraId="5D5E234C" w14:textId="5BB40A59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709" w:type="dxa"/>
            <w:vAlign w:val="center"/>
          </w:tcPr>
          <w:p w14:paraId="7F7CF0A0" w14:textId="24FDD971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709" w:type="dxa"/>
            <w:vAlign w:val="center"/>
          </w:tcPr>
          <w:p w14:paraId="7728180B" w14:textId="398B871D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708" w:type="dxa"/>
            <w:vAlign w:val="center"/>
          </w:tcPr>
          <w:p w14:paraId="582F49D1" w14:textId="38CB2CD1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09" w:type="dxa"/>
            <w:vAlign w:val="center"/>
          </w:tcPr>
          <w:p w14:paraId="292FBF74" w14:textId="65831A20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09" w:type="dxa"/>
            <w:vAlign w:val="center"/>
          </w:tcPr>
          <w:p w14:paraId="27D08787" w14:textId="718E3369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09" w:type="dxa"/>
            <w:vAlign w:val="center"/>
          </w:tcPr>
          <w:p w14:paraId="05EC1D57" w14:textId="775731A9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8" w:type="dxa"/>
            <w:vAlign w:val="center"/>
          </w:tcPr>
          <w:p w14:paraId="4E2E372C" w14:textId="67191D99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3" w:type="dxa"/>
            <w:vAlign w:val="center"/>
          </w:tcPr>
          <w:p w14:paraId="5E075F09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3CF7" w14:paraId="39033072" w14:textId="77777777" w:rsidTr="00793CF7">
        <w:trPr>
          <w:jc w:val="center"/>
        </w:trPr>
        <w:tc>
          <w:tcPr>
            <w:tcW w:w="704" w:type="dxa"/>
            <w:vAlign w:val="center"/>
          </w:tcPr>
          <w:p w14:paraId="0A51E2A6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0270B68D" w14:textId="49916480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Ideal Effort</w:t>
            </w:r>
          </w:p>
        </w:tc>
        <w:tc>
          <w:tcPr>
            <w:tcW w:w="1134" w:type="dxa"/>
            <w:vAlign w:val="center"/>
          </w:tcPr>
          <w:p w14:paraId="3917F433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7000C1D" w14:textId="69C96E3F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106,4</w:t>
            </w:r>
          </w:p>
        </w:tc>
        <w:tc>
          <w:tcPr>
            <w:tcW w:w="709" w:type="dxa"/>
            <w:vAlign w:val="center"/>
          </w:tcPr>
          <w:p w14:paraId="07DD9F3D" w14:textId="6F97485E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98,8</w:t>
            </w:r>
          </w:p>
        </w:tc>
        <w:tc>
          <w:tcPr>
            <w:tcW w:w="708" w:type="dxa"/>
            <w:vAlign w:val="center"/>
          </w:tcPr>
          <w:p w14:paraId="5C328D72" w14:textId="19C0240E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91,2</w:t>
            </w:r>
          </w:p>
        </w:tc>
        <w:tc>
          <w:tcPr>
            <w:tcW w:w="709" w:type="dxa"/>
            <w:vAlign w:val="center"/>
          </w:tcPr>
          <w:p w14:paraId="1A6947A7" w14:textId="7B33E1C2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83,6</w:t>
            </w:r>
          </w:p>
        </w:tc>
        <w:tc>
          <w:tcPr>
            <w:tcW w:w="709" w:type="dxa"/>
            <w:vAlign w:val="center"/>
          </w:tcPr>
          <w:p w14:paraId="53EE8119" w14:textId="1068C3EB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76,0</w:t>
            </w:r>
          </w:p>
        </w:tc>
        <w:tc>
          <w:tcPr>
            <w:tcW w:w="709" w:type="dxa"/>
            <w:vAlign w:val="center"/>
          </w:tcPr>
          <w:p w14:paraId="7FDB7518" w14:textId="1E30CC5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68,4</w:t>
            </w:r>
          </w:p>
        </w:tc>
        <w:tc>
          <w:tcPr>
            <w:tcW w:w="708" w:type="dxa"/>
            <w:vAlign w:val="center"/>
          </w:tcPr>
          <w:p w14:paraId="212811D5" w14:textId="511BE166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60,8</w:t>
            </w:r>
          </w:p>
        </w:tc>
        <w:tc>
          <w:tcPr>
            <w:tcW w:w="709" w:type="dxa"/>
            <w:vAlign w:val="center"/>
          </w:tcPr>
          <w:p w14:paraId="1940D273" w14:textId="35A2DDF2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53,2</w:t>
            </w:r>
          </w:p>
        </w:tc>
        <w:tc>
          <w:tcPr>
            <w:tcW w:w="709" w:type="dxa"/>
            <w:vAlign w:val="center"/>
          </w:tcPr>
          <w:p w14:paraId="66D656D9" w14:textId="4429693A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45,6</w:t>
            </w:r>
          </w:p>
        </w:tc>
        <w:tc>
          <w:tcPr>
            <w:tcW w:w="709" w:type="dxa"/>
            <w:vAlign w:val="center"/>
          </w:tcPr>
          <w:p w14:paraId="47CEB134" w14:textId="03B6A785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38,0</w:t>
            </w:r>
          </w:p>
        </w:tc>
        <w:tc>
          <w:tcPr>
            <w:tcW w:w="708" w:type="dxa"/>
            <w:vAlign w:val="center"/>
          </w:tcPr>
          <w:p w14:paraId="5F70E0B8" w14:textId="11455DCE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30,4</w:t>
            </w:r>
          </w:p>
        </w:tc>
        <w:tc>
          <w:tcPr>
            <w:tcW w:w="709" w:type="dxa"/>
            <w:vAlign w:val="center"/>
          </w:tcPr>
          <w:p w14:paraId="0869E1F7" w14:textId="2D2C5C10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22,8</w:t>
            </w:r>
          </w:p>
        </w:tc>
        <w:tc>
          <w:tcPr>
            <w:tcW w:w="709" w:type="dxa"/>
            <w:vAlign w:val="center"/>
          </w:tcPr>
          <w:p w14:paraId="610E8284" w14:textId="19D49C72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15,2</w:t>
            </w:r>
          </w:p>
        </w:tc>
        <w:tc>
          <w:tcPr>
            <w:tcW w:w="709" w:type="dxa"/>
            <w:vAlign w:val="center"/>
          </w:tcPr>
          <w:p w14:paraId="04B1EE3A" w14:textId="0C827199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7,6</w:t>
            </w:r>
          </w:p>
        </w:tc>
        <w:tc>
          <w:tcPr>
            <w:tcW w:w="708" w:type="dxa"/>
            <w:vAlign w:val="center"/>
          </w:tcPr>
          <w:p w14:paraId="390CEC9B" w14:textId="034CA632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3" w:type="dxa"/>
            <w:vAlign w:val="center"/>
          </w:tcPr>
          <w:p w14:paraId="3FDDBF5D" w14:textId="77777777" w:rsidR="00793CF7" w:rsidRPr="00793CF7" w:rsidRDefault="00793CF7" w:rsidP="00793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F404F0" w14:textId="28D094A6" w:rsidR="00131F48" w:rsidRPr="00131F48" w:rsidRDefault="00131F48" w:rsidP="00131F4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9BE430C" w14:textId="77777777" w:rsidR="00131F48" w:rsidRDefault="00131F48" w:rsidP="008E34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3DC3242" w14:textId="77777777" w:rsidR="00131F48" w:rsidRDefault="00131F48" w:rsidP="008E34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18182DF9" w14:textId="77777777" w:rsidR="008E3411" w:rsidRPr="008E3411" w:rsidRDefault="008E3411" w:rsidP="008E34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sectPr w:rsidR="008E3411" w:rsidRPr="008E3411" w:rsidSect="00693B91">
      <w:footerReference w:type="first" r:id="rId8"/>
      <w:pgSz w:w="23811" w:h="16838" w:orient="landscape" w:code="8"/>
      <w:pgMar w:top="2268" w:right="1701" w:bottom="1701" w:left="2268" w:header="1417" w:footer="85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CC210F" w14:textId="77777777" w:rsidR="00554A12" w:rsidRDefault="00554A12" w:rsidP="005A24CE">
      <w:pPr>
        <w:spacing w:after="0" w:line="240" w:lineRule="auto"/>
      </w:pPr>
      <w:r>
        <w:separator/>
      </w:r>
    </w:p>
  </w:endnote>
  <w:endnote w:type="continuationSeparator" w:id="0">
    <w:p w14:paraId="6132917D" w14:textId="77777777" w:rsidR="00554A12" w:rsidRDefault="00554A12" w:rsidP="005A2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96BCE1" w14:textId="3804C833" w:rsidR="005A24CE" w:rsidRPr="005A24CE" w:rsidRDefault="00780683" w:rsidP="005A24CE">
    <w:pPr>
      <w:pStyle w:val="Foot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A</w:t>
    </w:r>
    <w:r w:rsidR="005A24CE" w:rsidRPr="005A24CE">
      <w:rPr>
        <w:rFonts w:ascii="Times New Roman" w:hAnsi="Times New Roman" w:cs="Times New Roman"/>
        <w:sz w:val="24"/>
        <w:szCs w:val="24"/>
      </w:rPr>
      <w:t>-</w:t>
    </w:r>
    <w:sdt>
      <w:sdtPr>
        <w:rPr>
          <w:rFonts w:ascii="Times New Roman" w:hAnsi="Times New Roman" w:cs="Times New Roman"/>
          <w:sz w:val="24"/>
          <w:szCs w:val="24"/>
        </w:rPr>
        <w:id w:val="149444643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A24CE" w:rsidRPr="005A24C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5A24CE" w:rsidRPr="005A24CE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5A24CE" w:rsidRPr="005A24C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5A24CE" w:rsidRPr="005A24CE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="005A24CE" w:rsidRPr="005A24CE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2EF7B2" w14:textId="77777777" w:rsidR="00693B91" w:rsidRPr="00693B91" w:rsidRDefault="00693B91" w:rsidP="00693B91">
    <w:pPr>
      <w:pStyle w:val="Footer"/>
      <w:jc w:val="center"/>
      <w:rPr>
        <w:rFonts w:ascii="Times New Roman" w:hAnsi="Times New Roman" w:cs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8853BD" w14:textId="459581E4" w:rsidR="00693B91" w:rsidRPr="00693B91" w:rsidRDefault="00780683" w:rsidP="00693B91">
    <w:pPr>
      <w:pStyle w:val="Foot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A</w:t>
    </w:r>
    <w:r w:rsidR="00693B91" w:rsidRPr="00693B91">
      <w:rPr>
        <w:rFonts w:ascii="Times New Roman" w:hAnsi="Times New Roman" w:cs="Times New Roman"/>
        <w:sz w:val="24"/>
        <w:szCs w:val="24"/>
      </w:rPr>
      <w:t>-</w:t>
    </w:r>
    <w:sdt>
      <w:sdtPr>
        <w:rPr>
          <w:rFonts w:ascii="Times New Roman" w:hAnsi="Times New Roman" w:cs="Times New Roman"/>
          <w:sz w:val="24"/>
          <w:szCs w:val="24"/>
        </w:rPr>
        <w:id w:val="89238697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693B91" w:rsidRPr="00693B9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693B91" w:rsidRPr="00693B91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693B91" w:rsidRPr="00693B9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93B91" w:rsidRPr="00693B91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="00693B91" w:rsidRPr="00693B91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C7EBCC" w14:textId="77777777" w:rsidR="00554A12" w:rsidRDefault="00554A12" w:rsidP="005A24CE">
      <w:pPr>
        <w:spacing w:after="0" w:line="240" w:lineRule="auto"/>
      </w:pPr>
      <w:r>
        <w:separator/>
      </w:r>
    </w:p>
  </w:footnote>
  <w:footnote w:type="continuationSeparator" w:id="0">
    <w:p w14:paraId="48918F77" w14:textId="77777777" w:rsidR="00554A12" w:rsidRDefault="00554A12" w:rsidP="005A24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411"/>
    <w:rsid w:val="00131F48"/>
    <w:rsid w:val="00136888"/>
    <w:rsid w:val="002C2A6A"/>
    <w:rsid w:val="00470E0E"/>
    <w:rsid w:val="00537C94"/>
    <w:rsid w:val="00554A12"/>
    <w:rsid w:val="005A24CE"/>
    <w:rsid w:val="00693B91"/>
    <w:rsid w:val="006C5215"/>
    <w:rsid w:val="006F12FC"/>
    <w:rsid w:val="00780683"/>
    <w:rsid w:val="00793CF7"/>
    <w:rsid w:val="008E3411"/>
    <w:rsid w:val="00BF1036"/>
    <w:rsid w:val="00CC0CE3"/>
    <w:rsid w:val="00D42D43"/>
    <w:rsid w:val="00DD7060"/>
    <w:rsid w:val="00F7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71E6E9"/>
  <w15:chartTrackingRefBased/>
  <w15:docId w15:val="{EA440EA5-EEE3-4E46-970C-4BDE8044B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6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2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4CE"/>
  </w:style>
  <w:style w:type="paragraph" w:styleId="Footer">
    <w:name w:val="footer"/>
    <w:basedOn w:val="Normal"/>
    <w:link w:val="FooterChar"/>
    <w:uiPriority w:val="99"/>
    <w:unhideWhenUsed/>
    <w:rsid w:val="005A2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4CE"/>
  </w:style>
  <w:style w:type="table" w:styleId="TableGrid">
    <w:name w:val="Table Grid"/>
    <w:basedOn w:val="TableNormal"/>
    <w:uiPriority w:val="39"/>
    <w:rsid w:val="008E3411"/>
    <w:pPr>
      <w:spacing w:after="0" w:line="240" w:lineRule="auto"/>
    </w:pPr>
    <w:rPr>
      <w:kern w:val="2"/>
      <w:lang w:val="en-ID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Kuliah\Semester_5\SDP\BURNDOWN_CHART_SPRINT_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BURNDOWN_CHART_SPRINT_2.dotx</Template>
  <TotalTime>31</TotalTime>
  <Pages>3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 5</dc:creator>
  <cp:keywords/>
  <dc:description/>
  <cp:lastModifiedBy>Aaron Jason</cp:lastModifiedBy>
  <cp:revision>3</cp:revision>
  <dcterms:created xsi:type="dcterms:W3CDTF">2025-11-29T17:43:00Z</dcterms:created>
  <dcterms:modified xsi:type="dcterms:W3CDTF">2025-12-04T15:02:00Z</dcterms:modified>
</cp:coreProperties>
</file>