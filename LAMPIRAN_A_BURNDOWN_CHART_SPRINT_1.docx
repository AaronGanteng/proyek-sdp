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1C7DE" w14:textId="4FEF53F3" w:rsidR="00BF1036" w:rsidRP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24CE">
        <w:rPr>
          <w:rFonts w:ascii="Times New Roman" w:hAnsi="Times New Roman" w:cs="Times New Roman"/>
          <w:b/>
          <w:bCs/>
          <w:sz w:val="32"/>
          <w:szCs w:val="32"/>
        </w:rPr>
        <w:t xml:space="preserve">LAMPIRAN </w:t>
      </w:r>
      <w:r w:rsidR="00780683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14:paraId="467D6CEF" w14:textId="2AF0BE93" w:rsidR="005A24CE" w:rsidRDefault="008E341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TABEL BURNDOWN CHART SPRINT </w:t>
      </w:r>
      <w:r w:rsidR="00780683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54C8EC22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7AFF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75C5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F6BB8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446F6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36C8E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87A2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11DEE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08C5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4082C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A467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F26B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C22C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2E0069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D27BC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E2A37B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6960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5628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32B249" w14:textId="77777777" w:rsidR="00693B91" w:rsidRDefault="00693B9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693B91" w:rsidSect="005A24CE">
          <w:footerReference w:type="default" r:id="rId6"/>
          <w:footerReference w:type="first" r:id="rId7"/>
          <w:pgSz w:w="11906" w:h="16838" w:code="9"/>
          <w:pgMar w:top="2268" w:right="1701" w:bottom="1701" w:left="2268" w:header="720" w:footer="720" w:gutter="0"/>
          <w:pgNumType w:start="0"/>
          <w:cols w:space="720"/>
          <w:titlePg/>
          <w:docGrid w:linePitch="360"/>
        </w:sectPr>
      </w:pPr>
    </w:p>
    <w:p w14:paraId="14DC3BE1" w14:textId="61B2D9D1" w:rsidR="008E3411" w:rsidRPr="003A1E16" w:rsidRDefault="008E3411" w:rsidP="00793C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1E16"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="003A1E16">
        <w:rPr>
          <w:rFonts w:ascii="Times New Roman" w:hAnsi="Times New Roman" w:cs="Times New Roman"/>
          <w:b/>
          <w:bCs/>
          <w:sz w:val="24"/>
          <w:szCs w:val="24"/>
        </w:rPr>
        <w:t>abel</w:t>
      </w:r>
      <w:r w:rsidRPr="003A1E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0683" w:rsidRPr="003A1E1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A1E16">
        <w:rPr>
          <w:rFonts w:ascii="Times New Roman" w:hAnsi="Times New Roman" w:cs="Times New Roman"/>
          <w:b/>
          <w:bCs/>
          <w:sz w:val="24"/>
          <w:szCs w:val="24"/>
        </w:rPr>
        <w:t>.1</w:t>
      </w:r>
    </w:p>
    <w:p w14:paraId="0823FAE4" w14:textId="45BC53E4" w:rsidR="003A1E16" w:rsidRPr="003A1E16" w:rsidRDefault="003A1E16" w:rsidP="00793C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1E16">
        <w:rPr>
          <w:rFonts w:ascii="Times New Roman" w:hAnsi="Times New Roman" w:cs="Times New Roman"/>
          <w:b/>
          <w:bCs/>
          <w:sz w:val="24"/>
          <w:szCs w:val="24"/>
        </w:rPr>
        <w:t>Tabel Burndown Chart Sprint 1</w:t>
      </w:r>
    </w:p>
    <w:tbl>
      <w:tblPr>
        <w:tblStyle w:val="TableGrid"/>
        <w:tblW w:w="1799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3"/>
      </w:tblGrid>
      <w:tr w:rsidR="00780683" w:rsidRPr="00145531" w14:paraId="44A0D9A9" w14:textId="77777777" w:rsidTr="00212A59">
        <w:trPr>
          <w:jc w:val="center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10F6CAD7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66D0658E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3D4F56A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</w:t>
            </w:r>
            <w:proofErr w:type="spellEnd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BD7D4DF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20E6866" w14:textId="3F034E81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DC7CE6C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1546D603" w14:textId="3F09063D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98CDD39" w14:textId="35D027FD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C0FAD06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06D8670" w14:textId="272C281D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4CB4690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55ECDEA" w14:textId="3703FDB0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10E6E6A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11AE9B46" w14:textId="76F0F256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728779D5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259E36D" w14:textId="1889852B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D76C0F6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FD57A94" w14:textId="00576EB9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BCC581C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95CE391" w14:textId="0BEEA65B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B9310C2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33F6CF93" w14:textId="774D9DF6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1E85FFDD" w14:textId="77777777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15B58360" w14:textId="05841FF3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F42954A" w14:textId="77777777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6D0FF481" w14:textId="19F39798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E501917" w14:textId="77777777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4FFB42DA" w14:textId="5F1570C6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88E449B" w14:textId="77777777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A251CB3" w14:textId="259BE194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403F561" w14:textId="77777777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686E8FC1" w14:textId="74F3D272" w:rsidR="00780683" w:rsidRPr="00212A59" w:rsidRDefault="00780683" w:rsidP="007806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F7DB54A" w14:textId="7D19F8E6" w:rsidR="00780683" w:rsidRPr="00212A59" w:rsidRDefault="00780683" w:rsidP="008F19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Hour</w:t>
            </w:r>
          </w:p>
        </w:tc>
      </w:tr>
      <w:tr w:rsidR="00780683" w14:paraId="12A967B6" w14:textId="77777777" w:rsidTr="00793CF7">
        <w:trPr>
          <w:jc w:val="center"/>
        </w:trPr>
        <w:tc>
          <w:tcPr>
            <w:tcW w:w="704" w:type="dxa"/>
            <w:vAlign w:val="center"/>
          </w:tcPr>
          <w:p w14:paraId="69CAF2F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14:paraId="29D723DA" w14:textId="04B9E884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User,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StockConfig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StockMovement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, Cart, Order, Return, Voucher.</w:t>
            </w:r>
          </w:p>
        </w:tc>
        <w:tc>
          <w:tcPr>
            <w:tcW w:w="1134" w:type="dxa"/>
            <w:vAlign w:val="center"/>
          </w:tcPr>
          <w:p w14:paraId="3D87384A" w14:textId="5600C96B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07873D69" w14:textId="5001451E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6A4BA668" w14:textId="5BC566B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  <w:vAlign w:val="center"/>
          </w:tcPr>
          <w:p w14:paraId="733BC5A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19E09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CA141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718D4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4584E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078C6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A1E4A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CE563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CDD9D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982D0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746B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4A8A2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086861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529E0FE" w14:textId="701A1D2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1FCE409C" w14:textId="77777777" w:rsidTr="00793CF7">
        <w:trPr>
          <w:jc w:val="center"/>
        </w:trPr>
        <w:tc>
          <w:tcPr>
            <w:tcW w:w="704" w:type="dxa"/>
            <w:vAlign w:val="center"/>
          </w:tcPr>
          <w:p w14:paraId="07FC792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  <w:vAlign w:val="center"/>
          </w:tcPr>
          <w:p w14:paraId="7BBF8974" w14:textId="195B66F0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backend Node.js &amp;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DB.</w:t>
            </w:r>
          </w:p>
        </w:tc>
        <w:tc>
          <w:tcPr>
            <w:tcW w:w="1134" w:type="dxa"/>
            <w:vAlign w:val="center"/>
          </w:tcPr>
          <w:p w14:paraId="7E0916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3DA7CA34" w14:textId="4D7710E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904F9D7" w14:textId="52100B0A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" w:type="dxa"/>
            <w:vAlign w:val="center"/>
          </w:tcPr>
          <w:p w14:paraId="7EF19BD9" w14:textId="4C84702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F4BF8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63927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F636C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F9FFA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4AD62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06185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E0A5B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E42045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E37A0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D109D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1AAE2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B00CA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5AE6E67" w14:textId="43D2046E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80683" w14:paraId="64638D6B" w14:textId="77777777" w:rsidTr="00793CF7">
        <w:trPr>
          <w:jc w:val="center"/>
        </w:trPr>
        <w:tc>
          <w:tcPr>
            <w:tcW w:w="704" w:type="dxa"/>
            <w:vAlign w:val="center"/>
          </w:tcPr>
          <w:p w14:paraId="4691565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  <w:vAlign w:val="center"/>
          </w:tcPr>
          <w:p w14:paraId="50A963BA" w14:textId="2A231116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dan login user.</w:t>
            </w:r>
          </w:p>
        </w:tc>
        <w:tc>
          <w:tcPr>
            <w:tcW w:w="1134" w:type="dxa"/>
            <w:vAlign w:val="center"/>
          </w:tcPr>
          <w:p w14:paraId="0D63AB8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3B8A63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CDB16D" w14:textId="7B88C5F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1C5878" w14:textId="3CF23A08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57AE470" w14:textId="33A928A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69A657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32883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9FF8C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18960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3F93C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153D5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ADE283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19C88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716F8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B47FA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BED61D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7B98D03" w14:textId="18533A3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1F80DE2B" w14:textId="77777777" w:rsidTr="00793CF7">
        <w:trPr>
          <w:jc w:val="center"/>
        </w:trPr>
        <w:tc>
          <w:tcPr>
            <w:tcW w:w="704" w:type="dxa"/>
            <w:vAlign w:val="center"/>
          </w:tcPr>
          <w:p w14:paraId="5A35403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  <w:vAlign w:val="center"/>
          </w:tcPr>
          <w:p w14:paraId="47ECC7CF" w14:textId="0B549960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frontend React.js &amp; Tailwind CSS/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1BA1D8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3C0B88E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8FDCF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71D8BE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38E283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6FAA92E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D1E96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8F4E83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7D7C4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161BE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38E11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1FA1C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01407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28B9A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026C9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E55D2F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B8EC74F" w14:textId="6CD04E3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80683" w14:paraId="61BDC317" w14:textId="77777777" w:rsidTr="00793CF7">
        <w:trPr>
          <w:jc w:val="center"/>
        </w:trPr>
        <w:tc>
          <w:tcPr>
            <w:tcW w:w="704" w:type="dxa"/>
            <w:vAlign w:val="center"/>
          </w:tcPr>
          <w:p w14:paraId="2DD7E18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  <w:vAlign w:val="center"/>
          </w:tcPr>
          <w:p w14:paraId="4DF2C916" w14:textId="2412ABD2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login.</w:t>
            </w:r>
          </w:p>
        </w:tc>
        <w:tc>
          <w:tcPr>
            <w:tcW w:w="1134" w:type="dxa"/>
            <w:vAlign w:val="center"/>
          </w:tcPr>
          <w:p w14:paraId="761925C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DCC67B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3B88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BA5C0C" w14:textId="7B566E6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A6A05C3" w14:textId="3DD75551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6BD5AA" w14:textId="08F0D8E0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F0D41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046D0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D6E80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90299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983F8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0CAD8D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3BCF2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60C88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5B052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FF19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0ECA68A" w14:textId="0D8B747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66586B22" w14:textId="77777777" w:rsidTr="00793CF7">
        <w:trPr>
          <w:jc w:val="center"/>
        </w:trPr>
        <w:tc>
          <w:tcPr>
            <w:tcW w:w="704" w:type="dxa"/>
            <w:vAlign w:val="center"/>
          </w:tcPr>
          <w:p w14:paraId="47F223B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  <w:vAlign w:val="center"/>
          </w:tcPr>
          <w:p w14:paraId="2F5125EF" w14:textId="43AA8DA5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5728FE5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AB32CF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D20C1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2716A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C593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1738F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FF15F8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EAAB4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BA096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0888B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72BB5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88C12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9F3FD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BBAD5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C905B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DFE817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D67E8BE" w14:textId="0A6FCC55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315D04A5" w14:textId="77777777" w:rsidTr="00793CF7">
        <w:trPr>
          <w:jc w:val="center"/>
        </w:trPr>
        <w:tc>
          <w:tcPr>
            <w:tcW w:w="704" w:type="dxa"/>
            <w:vAlign w:val="center"/>
          </w:tcPr>
          <w:p w14:paraId="6912D45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  <w:vAlign w:val="center"/>
          </w:tcPr>
          <w:p w14:paraId="1268D10B" w14:textId="206D41A2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komponen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menampilkan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katalog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5A2858C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58E1C212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DF243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7C956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7DCC8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1BD446" w14:textId="550154F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BAB3FA0" w14:textId="2F24C0E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3B48776" w14:textId="300A04FD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BD8564" w14:textId="0B6E1CE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B3512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3C25F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888F4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837AE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A87FA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83F6B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52F5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5ED72E0" w14:textId="27BA837C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7F527812" w14:textId="77777777" w:rsidTr="00793CF7">
        <w:trPr>
          <w:jc w:val="center"/>
        </w:trPr>
        <w:tc>
          <w:tcPr>
            <w:tcW w:w="704" w:type="dxa"/>
            <w:vAlign w:val="center"/>
          </w:tcPr>
          <w:p w14:paraId="5887FEC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6" w:type="dxa"/>
            <w:vAlign w:val="center"/>
          </w:tcPr>
          <w:p w14:paraId="744664D8" w14:textId="60D0E458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logika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pencarian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backend.</w:t>
            </w:r>
          </w:p>
        </w:tc>
        <w:tc>
          <w:tcPr>
            <w:tcW w:w="1134" w:type="dxa"/>
            <w:vAlign w:val="center"/>
          </w:tcPr>
          <w:p w14:paraId="4B97AE06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4FC0A41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220C9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9491647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E8887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C75168" w14:textId="76FAF9E5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B8AF46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CCDC871" w14:textId="1551C1D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8F480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CC12F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01157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0A1D18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0C3EBD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6AE8EA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A15E4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A9EF6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F0B4BC" w14:textId="3E9783D9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16A5F6D2" w14:textId="77777777" w:rsidTr="00793CF7">
        <w:trPr>
          <w:jc w:val="center"/>
        </w:trPr>
        <w:tc>
          <w:tcPr>
            <w:tcW w:w="704" w:type="dxa"/>
            <w:vAlign w:val="center"/>
          </w:tcPr>
          <w:p w14:paraId="19D53A69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36" w:type="dxa"/>
            <w:vAlign w:val="center"/>
          </w:tcPr>
          <w:p w14:paraId="242E88F7" w14:textId="5854F8CB" w:rsidR="00780683" w:rsidRPr="00793CF7" w:rsidRDefault="00780683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detail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84935C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BA03F00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DAF93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658CAB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D256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3E4FC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877CCE" w14:textId="329A6D36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14CBB9D0" w14:textId="695C805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A42545" w14:textId="1CB46DA3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36B78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2CCD94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D77E6E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E8AB35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709238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E9FC0F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ADFAE1C" w14:textId="77777777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B1A2FBB" w14:textId="73512404" w:rsidR="00780683" w:rsidRPr="00793CF7" w:rsidRDefault="00780683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38735BAD" w14:textId="77777777" w:rsidTr="00793CF7">
        <w:trPr>
          <w:jc w:val="center"/>
        </w:trPr>
        <w:tc>
          <w:tcPr>
            <w:tcW w:w="704" w:type="dxa"/>
            <w:vAlign w:val="center"/>
          </w:tcPr>
          <w:p w14:paraId="77FAA09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36" w:type="dxa"/>
            <w:vAlign w:val="center"/>
          </w:tcPr>
          <w:p w14:paraId="64F0AE6E" w14:textId="3338BA5D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cart (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tambah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hapus, update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kuantitas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1134" w:type="dxa"/>
            <w:vAlign w:val="center"/>
          </w:tcPr>
          <w:p w14:paraId="0060947F" w14:textId="48DA659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142D7A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B3A52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D3847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8EB21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52C771" w14:textId="1A92529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B9FE89" w14:textId="7D78B3B0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66A85C" w14:textId="7A78054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4559C0D" w14:textId="696EA5F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7350754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AF83A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5B52E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CD367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2B823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BF941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AA48F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2880D50" w14:textId="0A0F63BA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72A04D82" w14:textId="77777777" w:rsidTr="00793CF7">
        <w:trPr>
          <w:jc w:val="center"/>
        </w:trPr>
        <w:tc>
          <w:tcPr>
            <w:tcW w:w="704" w:type="dxa"/>
            <w:vAlign w:val="center"/>
          </w:tcPr>
          <w:p w14:paraId="3C90DCB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36" w:type="dxa"/>
            <w:vAlign w:val="center"/>
          </w:tcPr>
          <w:p w14:paraId="1C70DD75" w14:textId="42491C56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cart dan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hubungkan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API.</w:t>
            </w:r>
          </w:p>
        </w:tc>
        <w:tc>
          <w:tcPr>
            <w:tcW w:w="1134" w:type="dxa"/>
            <w:vAlign w:val="center"/>
          </w:tcPr>
          <w:p w14:paraId="30EC9E1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079578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1FD65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26DE06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47BCB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1EBF3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9BB1C6" w14:textId="697E24C3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CFFC342" w14:textId="0890244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AF29C02" w14:textId="1CCC6CF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857DB3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80677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0E7F2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881E4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28E29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870C7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3E1095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130A7BF" w14:textId="4FBF2AF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5B946C19" w14:textId="77777777" w:rsidTr="00793CF7">
        <w:trPr>
          <w:jc w:val="center"/>
        </w:trPr>
        <w:tc>
          <w:tcPr>
            <w:tcW w:w="704" w:type="dxa"/>
            <w:vAlign w:val="center"/>
          </w:tcPr>
          <w:p w14:paraId="0ACA6FA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36" w:type="dxa"/>
            <w:vAlign w:val="center"/>
          </w:tcPr>
          <w:p w14:paraId="132979FD" w14:textId="49B8820F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proses checkout.</w:t>
            </w:r>
          </w:p>
        </w:tc>
        <w:tc>
          <w:tcPr>
            <w:tcW w:w="1134" w:type="dxa"/>
            <w:vAlign w:val="center"/>
          </w:tcPr>
          <w:p w14:paraId="3939941C" w14:textId="46839FA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0F3CEA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4C1717" w14:textId="53A48E7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61EA43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8E0002" w14:textId="3AD334F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2A3318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AF07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BE45C3" w14:textId="4290748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087020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65F5F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994D9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4232F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91EA8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7BCEA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EABEB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A34AB8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AA9B512" w14:textId="1D1D47CB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72140911" w14:textId="77777777" w:rsidTr="00793CF7">
        <w:trPr>
          <w:jc w:val="center"/>
        </w:trPr>
        <w:tc>
          <w:tcPr>
            <w:tcW w:w="704" w:type="dxa"/>
            <w:vAlign w:val="center"/>
          </w:tcPr>
          <w:p w14:paraId="6803DEF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36" w:type="dxa"/>
            <w:vAlign w:val="center"/>
          </w:tcPr>
          <w:p w14:paraId="778D6213" w14:textId="4783FF19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Sambungkan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RajaOngkir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backend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menghitung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ongkos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kirim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05F86386" w14:textId="7597C24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250EBF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D3B2B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17AD2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F7783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CAD3D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2D58AA" w14:textId="5A06113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AF33C5" w14:textId="35CF2D98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961E762" w14:textId="6814E60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BF653C5" w14:textId="04CA65A8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3F89D1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B00E4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2619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BDEEE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ECE5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0F75F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4203166" w14:textId="553F81AB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61D9B97C" w14:textId="77777777" w:rsidTr="00793CF7">
        <w:trPr>
          <w:jc w:val="center"/>
        </w:trPr>
        <w:tc>
          <w:tcPr>
            <w:tcW w:w="704" w:type="dxa"/>
            <w:vAlign w:val="center"/>
          </w:tcPr>
          <w:p w14:paraId="05ACCA6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36" w:type="dxa"/>
            <w:vAlign w:val="center"/>
          </w:tcPr>
          <w:p w14:paraId="50DDF416" w14:textId="62F4B0DF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checkout.</w:t>
            </w:r>
          </w:p>
        </w:tc>
        <w:tc>
          <w:tcPr>
            <w:tcW w:w="1134" w:type="dxa"/>
            <w:vAlign w:val="center"/>
          </w:tcPr>
          <w:p w14:paraId="6DE9D6F1" w14:textId="2F7C131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EE7CB6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73A90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29481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C06C0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FE480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1E0099" w14:textId="45F45A5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2309AF1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8E15F0" w14:textId="4A3B0D1B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EC6E34" w14:textId="5672998D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74CAEC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3DB270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B0550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1F7B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F52B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5E4E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974D345" w14:textId="3F09E3BA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21BF6DFA" w14:textId="77777777" w:rsidTr="00793CF7">
        <w:trPr>
          <w:jc w:val="center"/>
        </w:trPr>
        <w:tc>
          <w:tcPr>
            <w:tcW w:w="704" w:type="dxa"/>
            <w:vAlign w:val="center"/>
          </w:tcPr>
          <w:p w14:paraId="78ADA57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36" w:type="dxa"/>
            <w:vAlign w:val="center"/>
          </w:tcPr>
          <w:p w14:paraId="38B16A6C" w14:textId="46C36921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riwayat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status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customer.</w:t>
            </w:r>
          </w:p>
        </w:tc>
        <w:tc>
          <w:tcPr>
            <w:tcW w:w="1134" w:type="dxa"/>
            <w:vAlign w:val="center"/>
          </w:tcPr>
          <w:p w14:paraId="094C80E3" w14:textId="4B05909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6F93B2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5F84A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712F6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34140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F11E5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24F81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4E956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C72EDF" w14:textId="2F880B6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5DE460" w14:textId="112A4A8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A0EF5A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F35C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8D4A8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F540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DA33B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BDF8E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53D7508" w14:textId="2E2DBB64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80683" w14:paraId="510FF16C" w14:textId="77777777" w:rsidTr="00793CF7">
        <w:trPr>
          <w:jc w:val="center"/>
        </w:trPr>
        <w:tc>
          <w:tcPr>
            <w:tcW w:w="704" w:type="dxa"/>
            <w:vAlign w:val="center"/>
          </w:tcPr>
          <w:p w14:paraId="47EAE0E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536" w:type="dxa"/>
            <w:vAlign w:val="center"/>
          </w:tcPr>
          <w:p w14:paraId="18C27933" w14:textId="470517A7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Buat Halaman UI "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Saya" (Riwayat &amp; Status) di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dasboard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Customer.</w:t>
            </w:r>
          </w:p>
        </w:tc>
        <w:tc>
          <w:tcPr>
            <w:tcW w:w="1134" w:type="dxa"/>
            <w:vAlign w:val="center"/>
          </w:tcPr>
          <w:p w14:paraId="77B0625B" w14:textId="5E6ED3D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44BA2C2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3DA2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92AE4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34C19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F2C7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DB20B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83937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BD9EB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7F9652" w14:textId="5CC2C32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B6A3BA" w14:textId="0C0E08C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" w:type="dxa"/>
            <w:vAlign w:val="center"/>
          </w:tcPr>
          <w:p w14:paraId="5AB3EB8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6DBBA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53928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F9921C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D4B366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35FE639" w14:textId="1F555B05" w:rsidR="00780683" w:rsidRPr="00793CF7" w:rsidRDefault="00793CF7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80683" w14:paraId="113EC9A9" w14:textId="77777777" w:rsidTr="00793CF7">
        <w:trPr>
          <w:jc w:val="center"/>
        </w:trPr>
        <w:tc>
          <w:tcPr>
            <w:tcW w:w="704" w:type="dxa"/>
            <w:vAlign w:val="center"/>
          </w:tcPr>
          <w:p w14:paraId="6BAD987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536" w:type="dxa"/>
            <w:vAlign w:val="center"/>
          </w:tcPr>
          <w:p w14:paraId="7DBF246F" w14:textId="3D760332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About Us.</w:t>
            </w:r>
          </w:p>
        </w:tc>
        <w:tc>
          <w:tcPr>
            <w:tcW w:w="1134" w:type="dxa"/>
            <w:vAlign w:val="center"/>
          </w:tcPr>
          <w:p w14:paraId="28E5A57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D08C84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F818A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D73FE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BB23F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6054A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9DAB1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BA8D2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C67A5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5065FF" w14:textId="2E94CB66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65D448" w14:textId="1D4BCB31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3F8DB6A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43369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2BD01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62DF4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B2BDD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AA619F6" w14:textId="19732081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716F9348" w14:textId="77777777" w:rsidTr="00793CF7">
        <w:trPr>
          <w:jc w:val="center"/>
        </w:trPr>
        <w:tc>
          <w:tcPr>
            <w:tcW w:w="704" w:type="dxa"/>
            <w:vAlign w:val="center"/>
          </w:tcPr>
          <w:p w14:paraId="30CB235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536" w:type="dxa"/>
            <w:vAlign w:val="center"/>
          </w:tcPr>
          <w:p w14:paraId="7C16F334" w14:textId="61F1B497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Kontak Toko.</w:t>
            </w:r>
          </w:p>
        </w:tc>
        <w:tc>
          <w:tcPr>
            <w:tcW w:w="1134" w:type="dxa"/>
            <w:vAlign w:val="center"/>
          </w:tcPr>
          <w:p w14:paraId="177CF9B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085BE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ECCAF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3457F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1EF1C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2E135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A9E03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0B09D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84C2E4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355336" w14:textId="5FD29683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602C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66578C" w14:textId="0113633C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F22295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E7B05F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A1615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3CAAE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9399756" w14:textId="1429DE2A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3C6D3CC2" w14:textId="77777777" w:rsidTr="00793CF7">
        <w:trPr>
          <w:jc w:val="center"/>
        </w:trPr>
        <w:tc>
          <w:tcPr>
            <w:tcW w:w="704" w:type="dxa"/>
            <w:vAlign w:val="center"/>
          </w:tcPr>
          <w:p w14:paraId="6072379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536" w:type="dxa"/>
            <w:vAlign w:val="center"/>
          </w:tcPr>
          <w:p w14:paraId="18CAFD83" w14:textId="1DF1C0AB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Syarat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Ketentuan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3E6C4EC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C16E70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A912D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44972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676CF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CB0ED3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04941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B2DFB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3E799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CBF344" w14:textId="6B3DC1F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406E3E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D201C9" w14:textId="58C07B0F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3591CB7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70BA8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183F5D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EE29B8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D9B5DE1" w14:textId="2374475E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80683" w14:paraId="17CFCEC7" w14:textId="77777777" w:rsidTr="00793CF7">
        <w:trPr>
          <w:jc w:val="center"/>
        </w:trPr>
        <w:tc>
          <w:tcPr>
            <w:tcW w:w="704" w:type="dxa"/>
            <w:vAlign w:val="center"/>
          </w:tcPr>
          <w:p w14:paraId="45C0A4E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536" w:type="dxa"/>
            <w:vAlign w:val="center"/>
          </w:tcPr>
          <w:p w14:paraId="0A834E99" w14:textId="23E94645" w:rsidR="00780683" w:rsidRPr="00793CF7" w:rsidRDefault="00780683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Privasi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A6AEFC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37DF8A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B97B42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0BA633A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7D7026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4457F8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EF89BB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838D1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8BA79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A664E2" w14:textId="76E8C332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79236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4FA5BF" w14:textId="3532BF7C" w:rsidR="00780683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DDEF235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DD8BFC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E19140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2236C71" w14:textId="7777777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E9651DF" w14:textId="167503E7" w:rsidR="00780683" w:rsidRPr="00793CF7" w:rsidRDefault="00780683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7AD301AF" w14:textId="77777777" w:rsidTr="00793CF7">
        <w:trPr>
          <w:jc w:val="center"/>
        </w:trPr>
        <w:tc>
          <w:tcPr>
            <w:tcW w:w="704" w:type="dxa"/>
            <w:vAlign w:val="center"/>
          </w:tcPr>
          <w:p w14:paraId="64E5EB37" w14:textId="4012B002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536" w:type="dxa"/>
            <w:vAlign w:val="center"/>
          </w:tcPr>
          <w:p w14:paraId="637D7B17" w14:textId="4BD9397A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FAQ.</w:t>
            </w:r>
          </w:p>
        </w:tc>
        <w:tc>
          <w:tcPr>
            <w:tcW w:w="1134" w:type="dxa"/>
            <w:vAlign w:val="center"/>
          </w:tcPr>
          <w:p w14:paraId="5FE80096" w14:textId="563FA3E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26B758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88794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1A0C22D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46131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570B8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633B3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5E4D8F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64905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12E5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5AD0C9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08966C" w14:textId="627FC13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7F7A3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7F4BD1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8C7C99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94D41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69986BD" w14:textId="5A233A55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548AD147" w14:textId="77777777" w:rsidTr="00793CF7">
        <w:trPr>
          <w:jc w:val="center"/>
        </w:trPr>
        <w:tc>
          <w:tcPr>
            <w:tcW w:w="704" w:type="dxa"/>
            <w:vAlign w:val="center"/>
          </w:tcPr>
          <w:p w14:paraId="53DE6AAB" w14:textId="3EE7D39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536" w:type="dxa"/>
            <w:vAlign w:val="center"/>
          </w:tcPr>
          <w:p w14:paraId="16AF075A" w14:textId="64B12EE9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Pengiriman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53B9CA61" w14:textId="141C7F8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995DE6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81F63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5CFDCA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4F998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C19AC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5A6EE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05D3B6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BCD4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E1FFDA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53682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6CEA01E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E1687B" w14:textId="2455557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571F8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531FF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FFF434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EC55CED" w14:textId="78BD17B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6160A354" w14:textId="77777777" w:rsidTr="00793CF7">
        <w:trPr>
          <w:jc w:val="center"/>
        </w:trPr>
        <w:tc>
          <w:tcPr>
            <w:tcW w:w="704" w:type="dxa"/>
            <w:vAlign w:val="center"/>
          </w:tcPr>
          <w:p w14:paraId="20977ECE" w14:textId="281A529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536" w:type="dxa"/>
            <w:vAlign w:val="center"/>
          </w:tcPr>
          <w:p w14:paraId="6EE879CD" w14:textId="2E9E28C6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6795ACEC" w14:textId="73DFBB08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417D8E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1E85FA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AAB0FD7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8B9A7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B10478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054F9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CAAE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9113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95136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15E7B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67A2D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DEC487" w14:textId="6917142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F26789C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EDE56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861CA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A06C92E" w14:textId="356DB5F9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1F48" w14:paraId="4AE31DBC" w14:textId="77777777" w:rsidTr="00793CF7">
        <w:trPr>
          <w:jc w:val="center"/>
        </w:trPr>
        <w:tc>
          <w:tcPr>
            <w:tcW w:w="704" w:type="dxa"/>
            <w:vAlign w:val="center"/>
          </w:tcPr>
          <w:p w14:paraId="3D4878CF" w14:textId="2C7DF90B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36" w:type="dxa"/>
            <w:vAlign w:val="center"/>
          </w:tcPr>
          <w:p w14:paraId="204F832E" w14:textId="51FB8CCA" w:rsidR="00131F48" w:rsidRPr="00793CF7" w:rsidRDefault="00131F48" w:rsidP="0078068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Pembayaran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toko.</w:t>
            </w:r>
          </w:p>
        </w:tc>
        <w:tc>
          <w:tcPr>
            <w:tcW w:w="1134" w:type="dxa"/>
            <w:vAlign w:val="center"/>
          </w:tcPr>
          <w:p w14:paraId="2568375B" w14:textId="2CE5C220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A206804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431FA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221CDA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DAD81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A16140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1C8BC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2AF542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0FC603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2C1D2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68617A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C705125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E5F1C0" w14:textId="05552144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F782F96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C6695B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6C4960F" w14:textId="77777777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EBD9AA8" w14:textId="2DE9E6CD" w:rsidR="00131F48" w:rsidRPr="00793CF7" w:rsidRDefault="00131F48" w:rsidP="00780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9FF5682" w14:textId="77777777" w:rsidR="003A1E16" w:rsidRDefault="003A1E16"/>
    <w:p w14:paraId="3158B109" w14:textId="77777777" w:rsidR="003A1E16" w:rsidRPr="003A1E16" w:rsidRDefault="003A1E16" w:rsidP="003A1E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1E1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 A.1</w:t>
      </w:r>
    </w:p>
    <w:p w14:paraId="44B02F86" w14:textId="6790B543" w:rsidR="003A1E16" w:rsidRPr="003A1E16" w:rsidRDefault="003A1E16" w:rsidP="003A1E16">
      <w:pPr>
        <w:spacing w:after="0" w:line="240" w:lineRule="auto"/>
        <w:jc w:val="center"/>
        <w:rPr>
          <w:sz w:val="24"/>
          <w:szCs w:val="24"/>
        </w:rPr>
      </w:pPr>
      <w:r w:rsidRPr="003A1E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1E16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3A1E1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1799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3"/>
      </w:tblGrid>
      <w:tr w:rsidR="003A1E16" w14:paraId="72E34AB4" w14:textId="77777777" w:rsidTr="003A1E16">
        <w:trPr>
          <w:jc w:val="center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51E6D07A" w14:textId="72EBB89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1ED8AA85" w14:textId="581560EE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9126DC1" w14:textId="47346FD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</w:t>
            </w:r>
            <w:proofErr w:type="spellEnd"/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1B35BBB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3098337" w14:textId="18D2D97F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BEE9854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EFBC9CC" w14:textId="3B56BB6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0C795168" w14:textId="095F9BF6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3EEDB6C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534C266" w14:textId="6D649AC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7925DEB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74127EB2" w14:textId="5529DF01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25D1303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049362FC" w14:textId="07AF384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680EBBA1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25491BD0" w14:textId="1841066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19F5B03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00BCD23C" w14:textId="2973416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5A0F8EA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66D9E8D7" w14:textId="4B7A0372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2E30F79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0C65DEB" w14:textId="7BD54D6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1065376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650DCF32" w14:textId="2ABCABD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3180B27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DD28E4C" w14:textId="6C70A0AC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7D0C798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71A9F158" w14:textId="5F85D54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C53F470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1F9CA0DA" w14:textId="2BD538E4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2DF45241" w14:textId="77777777" w:rsidR="003A1E16" w:rsidRPr="00212A59" w:rsidRDefault="003A1E16" w:rsidP="003A1E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14:paraId="56D3839E" w14:textId="11044FC6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B6D15A0" w14:textId="6D750F5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A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Hour</w:t>
            </w:r>
          </w:p>
        </w:tc>
      </w:tr>
      <w:tr w:rsidR="003A1E16" w14:paraId="5424DA5E" w14:textId="77777777" w:rsidTr="00793CF7">
        <w:trPr>
          <w:jc w:val="center"/>
        </w:trPr>
        <w:tc>
          <w:tcPr>
            <w:tcW w:w="704" w:type="dxa"/>
            <w:vAlign w:val="center"/>
          </w:tcPr>
          <w:p w14:paraId="535C4BA4" w14:textId="636749C4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36" w:type="dxa"/>
            <w:vAlign w:val="center"/>
          </w:tcPr>
          <w:p w14:paraId="16CEC18D" w14:textId="4FA764D3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milik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tertentu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14E3F213" w14:textId="5B6F089E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7CA910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2B8AE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7B5D1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AFDBA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8B85C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987F9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6351D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488A3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EB2E47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5B52E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B87499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1F2D7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207279" w14:textId="4DAA8BC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2D4349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F189C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A3E53E2" w14:textId="22C1779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53AA6ED2" w14:textId="77777777" w:rsidTr="00793CF7">
        <w:trPr>
          <w:jc w:val="center"/>
        </w:trPr>
        <w:tc>
          <w:tcPr>
            <w:tcW w:w="704" w:type="dxa"/>
            <w:vAlign w:val="center"/>
          </w:tcPr>
          <w:p w14:paraId="79463113" w14:textId="6AD0B38E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536" w:type="dxa"/>
            <w:vAlign w:val="center"/>
          </w:tcPr>
          <w:p w14:paraId="14D5A01D" w14:textId="63853636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trigger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otomatis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26C35E6" w14:textId="087D978D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6C5CAFB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CCEBC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7ECA7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2B5EB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BDDD15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B4292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59AB7E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8CBA8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DCC90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19C2C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4530C7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11F5F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16579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2AA7DA" w14:textId="552BBF3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14761CE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2409BEC" w14:textId="0A533CEF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A1E16" w14:paraId="0335F2A4" w14:textId="77777777" w:rsidTr="00793CF7">
        <w:trPr>
          <w:jc w:val="center"/>
        </w:trPr>
        <w:tc>
          <w:tcPr>
            <w:tcW w:w="704" w:type="dxa"/>
            <w:vAlign w:val="center"/>
          </w:tcPr>
          <w:p w14:paraId="3847F383" w14:textId="365546C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536" w:type="dxa"/>
            <w:vAlign w:val="center"/>
          </w:tcPr>
          <w:p w14:paraId="3B55C2A7" w14:textId="00895C13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UI list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notifikasi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dashboard customer.</w:t>
            </w:r>
          </w:p>
        </w:tc>
        <w:tc>
          <w:tcPr>
            <w:tcW w:w="1134" w:type="dxa"/>
            <w:vAlign w:val="center"/>
          </w:tcPr>
          <w:p w14:paraId="6419673E" w14:textId="309DEA3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D9AA8E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4EE85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B34D29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8085B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96654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B7CCD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3A974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CAF8C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B5DC2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CBAE6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EF081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15AC9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8A5DE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41C40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0A4191" w14:textId="352F2B5B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55824FA3" w14:textId="6D9F0C3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5F19D3DE" w14:textId="77777777" w:rsidTr="00793CF7">
        <w:trPr>
          <w:jc w:val="center"/>
        </w:trPr>
        <w:tc>
          <w:tcPr>
            <w:tcW w:w="704" w:type="dxa"/>
            <w:vAlign w:val="center"/>
          </w:tcPr>
          <w:p w14:paraId="2FD4864C" w14:textId="09A3E35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536" w:type="dxa"/>
            <w:vAlign w:val="center"/>
          </w:tcPr>
          <w:p w14:paraId="0730DDD1" w14:textId="6F549A7A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78BA43FC" w14:textId="1BB7246C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CCF091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9BA80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7898F4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4B3B6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322A9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97E23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8CDC37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CFF57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086BE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1FA9E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4C5AC8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77A36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C5B99C" w14:textId="5BFCFE8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26E58C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51CD7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3437CDC" w14:textId="13BC685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2AC1B91A" w14:textId="77777777" w:rsidTr="00793CF7">
        <w:trPr>
          <w:jc w:val="center"/>
        </w:trPr>
        <w:tc>
          <w:tcPr>
            <w:tcW w:w="704" w:type="dxa"/>
            <w:vAlign w:val="center"/>
          </w:tcPr>
          <w:p w14:paraId="478F1E47" w14:textId="3DFBA46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36" w:type="dxa"/>
            <w:vAlign w:val="center"/>
          </w:tcPr>
          <w:p w14:paraId="58896FB2" w14:textId="79DED23D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mengedit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2B8EDAB4" w14:textId="743471A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268F97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72E6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FC465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243DE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683BE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D0185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C41A2C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0DC35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40AE84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7D83D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737DB1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DC271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D395BC" w14:textId="1AF931D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C242FF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516C3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5B0CD53" w14:textId="64F9F00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A1E16" w14:paraId="042D2C58" w14:textId="77777777" w:rsidTr="00793CF7">
        <w:trPr>
          <w:jc w:val="center"/>
        </w:trPr>
        <w:tc>
          <w:tcPr>
            <w:tcW w:w="704" w:type="dxa"/>
            <w:vAlign w:val="center"/>
          </w:tcPr>
          <w:p w14:paraId="5B6BBD2A" w14:textId="637A1E1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36" w:type="dxa"/>
            <w:vAlign w:val="center"/>
          </w:tcPr>
          <w:p w14:paraId="4F44E181" w14:textId="5EE191F4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mengubah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password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208BE543" w14:textId="0EA9149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1E6F53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58EE9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C684A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DCCEE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FAE0B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8ABF8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9E2F7C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48AE0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489AA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62ED2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030461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FD82E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93814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D364D3" w14:textId="0786806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FCFB8E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EF69132" w14:textId="4DF8A9B6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451FB546" w14:textId="77777777" w:rsidTr="00793CF7">
        <w:trPr>
          <w:jc w:val="center"/>
        </w:trPr>
        <w:tc>
          <w:tcPr>
            <w:tcW w:w="704" w:type="dxa"/>
            <w:vAlign w:val="center"/>
          </w:tcPr>
          <w:p w14:paraId="4CF20442" w14:textId="5793911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536" w:type="dxa"/>
            <w:vAlign w:val="center"/>
          </w:tcPr>
          <w:p w14:paraId="7B9A29A5" w14:textId="533227B9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saya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3C9EB1" w14:textId="462AD486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4A0E0F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E3367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9ACC7F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8162E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BBBC3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2F64D7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03C591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315CD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C31CB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3074D7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3FF1AF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BA852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92A93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739055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774DA6E" w14:textId="7427FD3B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18EC87BA" w14:textId="3D2AB77F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5F3C30CE" w14:textId="77777777" w:rsidTr="00793CF7">
        <w:trPr>
          <w:jc w:val="center"/>
        </w:trPr>
        <w:tc>
          <w:tcPr>
            <w:tcW w:w="704" w:type="dxa"/>
            <w:vAlign w:val="center"/>
          </w:tcPr>
          <w:p w14:paraId="76218FD9" w14:textId="2ACE4EBE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536" w:type="dxa"/>
            <w:vAlign w:val="center"/>
          </w:tcPr>
          <w:p w14:paraId="00987A49" w14:textId="47AF8D10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form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mengedit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profile user yang </w:t>
            </w:r>
            <w:proofErr w:type="spellStart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 w:rsidRPr="00793C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login.</w:t>
            </w:r>
          </w:p>
        </w:tc>
        <w:tc>
          <w:tcPr>
            <w:tcW w:w="1134" w:type="dxa"/>
            <w:vAlign w:val="center"/>
          </w:tcPr>
          <w:p w14:paraId="7497FF22" w14:textId="34C387F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623B989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91774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E9A2667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C01310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A817E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A95FD2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8CDB48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93BCE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C3526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3DC4EA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8B80A2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6AE03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27D06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73E5DF" w14:textId="4C42D5F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D469B0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8B5BDB9" w14:textId="3B16F4B1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1E16" w14:paraId="03D5AFAB" w14:textId="77777777" w:rsidTr="00793CF7">
        <w:trPr>
          <w:jc w:val="center"/>
        </w:trPr>
        <w:tc>
          <w:tcPr>
            <w:tcW w:w="704" w:type="dxa"/>
            <w:vAlign w:val="center"/>
          </w:tcPr>
          <w:p w14:paraId="5A40954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AACC64C" w14:textId="7AB5F839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134" w:type="dxa"/>
            <w:vAlign w:val="center"/>
          </w:tcPr>
          <w:p w14:paraId="51404034" w14:textId="32009F5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9" w:type="dxa"/>
            <w:vAlign w:val="center"/>
          </w:tcPr>
          <w:p w14:paraId="28EBE8A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4824E1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BBB50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1C15DF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7FE76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DE0B28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15EA6B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2F9D1E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AB566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1F54D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D075DC7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A57DA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D32AA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18AD46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2BC376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9A5AC74" w14:textId="5CEC9C9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3A1E16" w14:paraId="5DA6B835" w14:textId="77777777" w:rsidTr="00793CF7">
        <w:trPr>
          <w:jc w:val="center"/>
        </w:trPr>
        <w:tc>
          <w:tcPr>
            <w:tcW w:w="704" w:type="dxa"/>
            <w:vAlign w:val="center"/>
          </w:tcPr>
          <w:p w14:paraId="668A855C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B2AFF93" w14:textId="7C407FEE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Remaining Effort</w:t>
            </w:r>
          </w:p>
        </w:tc>
        <w:tc>
          <w:tcPr>
            <w:tcW w:w="1134" w:type="dxa"/>
            <w:vAlign w:val="center"/>
          </w:tcPr>
          <w:p w14:paraId="6B9B8C7B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69420B" w14:textId="5178D24F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709" w:type="dxa"/>
            <w:vAlign w:val="center"/>
          </w:tcPr>
          <w:p w14:paraId="66178778" w14:textId="2328FC7D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708" w:type="dxa"/>
            <w:vAlign w:val="center"/>
          </w:tcPr>
          <w:p w14:paraId="2FB500E1" w14:textId="766B0E7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709" w:type="dxa"/>
            <w:vAlign w:val="center"/>
          </w:tcPr>
          <w:p w14:paraId="4DEF7BFF" w14:textId="0415E66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709" w:type="dxa"/>
            <w:vAlign w:val="center"/>
          </w:tcPr>
          <w:p w14:paraId="7774D1AE" w14:textId="573415A4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709" w:type="dxa"/>
            <w:vAlign w:val="center"/>
          </w:tcPr>
          <w:p w14:paraId="579CFD91" w14:textId="042F1ED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08" w:type="dxa"/>
            <w:vAlign w:val="center"/>
          </w:tcPr>
          <w:p w14:paraId="3CB8792B" w14:textId="1EBE743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09" w:type="dxa"/>
            <w:vAlign w:val="center"/>
          </w:tcPr>
          <w:p w14:paraId="0C0D4A21" w14:textId="0B7D73F2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09" w:type="dxa"/>
            <w:vAlign w:val="center"/>
          </w:tcPr>
          <w:p w14:paraId="74E18FDA" w14:textId="66D5B81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09" w:type="dxa"/>
            <w:vAlign w:val="center"/>
          </w:tcPr>
          <w:p w14:paraId="0C58A36C" w14:textId="30045EDD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08" w:type="dxa"/>
            <w:vAlign w:val="center"/>
          </w:tcPr>
          <w:p w14:paraId="3F821836" w14:textId="32B81E9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09" w:type="dxa"/>
            <w:vAlign w:val="center"/>
          </w:tcPr>
          <w:p w14:paraId="7CE7AF5F" w14:textId="5C79C285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9" w:type="dxa"/>
            <w:vAlign w:val="center"/>
          </w:tcPr>
          <w:p w14:paraId="5F3FD4F5" w14:textId="46284F5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9" w:type="dxa"/>
            <w:vAlign w:val="center"/>
          </w:tcPr>
          <w:p w14:paraId="2ED9A82D" w14:textId="1378B372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6F1592C6" w14:textId="1888D30A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vAlign w:val="center"/>
          </w:tcPr>
          <w:p w14:paraId="29AC9A43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1E16" w14:paraId="531A518F" w14:textId="77777777" w:rsidTr="00793CF7">
        <w:trPr>
          <w:jc w:val="center"/>
        </w:trPr>
        <w:tc>
          <w:tcPr>
            <w:tcW w:w="704" w:type="dxa"/>
            <w:vAlign w:val="center"/>
          </w:tcPr>
          <w:p w14:paraId="5428E2E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F967431" w14:textId="5414EA11" w:rsidR="003A1E16" w:rsidRPr="00793CF7" w:rsidRDefault="003A1E16" w:rsidP="003A1E1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Ideal Effort</w:t>
            </w:r>
          </w:p>
        </w:tc>
        <w:tc>
          <w:tcPr>
            <w:tcW w:w="1134" w:type="dxa"/>
            <w:vAlign w:val="center"/>
          </w:tcPr>
          <w:p w14:paraId="09F44A54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D439C6" w14:textId="41647A4C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106,4</w:t>
            </w:r>
          </w:p>
        </w:tc>
        <w:tc>
          <w:tcPr>
            <w:tcW w:w="709" w:type="dxa"/>
            <w:vAlign w:val="center"/>
          </w:tcPr>
          <w:p w14:paraId="17B96927" w14:textId="46B49392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708" w:type="dxa"/>
            <w:vAlign w:val="center"/>
          </w:tcPr>
          <w:p w14:paraId="3F03B956" w14:textId="188E195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91,2</w:t>
            </w:r>
          </w:p>
        </w:tc>
        <w:tc>
          <w:tcPr>
            <w:tcW w:w="709" w:type="dxa"/>
            <w:vAlign w:val="center"/>
          </w:tcPr>
          <w:p w14:paraId="0CE9EC9D" w14:textId="1E6ED52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83,6</w:t>
            </w:r>
          </w:p>
        </w:tc>
        <w:tc>
          <w:tcPr>
            <w:tcW w:w="709" w:type="dxa"/>
            <w:vAlign w:val="center"/>
          </w:tcPr>
          <w:p w14:paraId="05270ABF" w14:textId="1CF41C00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  <w:tc>
          <w:tcPr>
            <w:tcW w:w="709" w:type="dxa"/>
            <w:vAlign w:val="center"/>
          </w:tcPr>
          <w:p w14:paraId="45D3EE58" w14:textId="5BE2F5E1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708" w:type="dxa"/>
            <w:vAlign w:val="center"/>
          </w:tcPr>
          <w:p w14:paraId="6E6B7F35" w14:textId="2CFF9653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60,8</w:t>
            </w:r>
          </w:p>
        </w:tc>
        <w:tc>
          <w:tcPr>
            <w:tcW w:w="709" w:type="dxa"/>
            <w:vAlign w:val="center"/>
          </w:tcPr>
          <w:p w14:paraId="2CFBFAE8" w14:textId="6436C2F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53,2</w:t>
            </w:r>
          </w:p>
        </w:tc>
        <w:tc>
          <w:tcPr>
            <w:tcW w:w="709" w:type="dxa"/>
            <w:vAlign w:val="center"/>
          </w:tcPr>
          <w:p w14:paraId="59D56A6D" w14:textId="23E2959D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45,6</w:t>
            </w:r>
          </w:p>
        </w:tc>
        <w:tc>
          <w:tcPr>
            <w:tcW w:w="709" w:type="dxa"/>
            <w:vAlign w:val="center"/>
          </w:tcPr>
          <w:p w14:paraId="6B60B0C3" w14:textId="469262A1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38,0</w:t>
            </w:r>
          </w:p>
        </w:tc>
        <w:tc>
          <w:tcPr>
            <w:tcW w:w="708" w:type="dxa"/>
            <w:vAlign w:val="center"/>
          </w:tcPr>
          <w:p w14:paraId="776A0885" w14:textId="78DE95F9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709" w:type="dxa"/>
            <w:vAlign w:val="center"/>
          </w:tcPr>
          <w:p w14:paraId="39D5D4DF" w14:textId="0E2C6958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22,8</w:t>
            </w:r>
          </w:p>
        </w:tc>
        <w:tc>
          <w:tcPr>
            <w:tcW w:w="709" w:type="dxa"/>
            <w:vAlign w:val="center"/>
          </w:tcPr>
          <w:p w14:paraId="5B5440E8" w14:textId="58D2206C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15,2</w:t>
            </w:r>
          </w:p>
        </w:tc>
        <w:tc>
          <w:tcPr>
            <w:tcW w:w="709" w:type="dxa"/>
            <w:vAlign w:val="center"/>
          </w:tcPr>
          <w:p w14:paraId="4A4AF293" w14:textId="1032A5B4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708" w:type="dxa"/>
            <w:vAlign w:val="center"/>
          </w:tcPr>
          <w:p w14:paraId="3848D9A1" w14:textId="020BB566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C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vAlign w:val="center"/>
          </w:tcPr>
          <w:p w14:paraId="5DD1C25D" w14:textId="77777777" w:rsidR="003A1E16" w:rsidRPr="00793CF7" w:rsidRDefault="003A1E16" w:rsidP="003A1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404F0" w14:textId="28D094A6" w:rsidR="00131F48" w:rsidRPr="00131F48" w:rsidRDefault="00131F48" w:rsidP="003A1E1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9BE430C" w14:textId="77777777" w:rsidR="00131F48" w:rsidRDefault="00131F48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3DC3242" w14:textId="77777777" w:rsidR="00131F48" w:rsidRDefault="00131F48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8182DF9" w14:textId="77777777" w:rsidR="008E3411" w:rsidRPr="008E3411" w:rsidRDefault="008E3411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8E3411" w:rsidRPr="008E3411" w:rsidSect="00693B91">
      <w:footerReference w:type="first" r:id="rId8"/>
      <w:pgSz w:w="23811" w:h="16838" w:orient="landscape" w:code="8"/>
      <w:pgMar w:top="2268" w:right="1701" w:bottom="1701" w:left="2268" w:header="1417" w:footer="85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3B633" w14:textId="77777777" w:rsidR="00082B74" w:rsidRDefault="00082B74" w:rsidP="005A24CE">
      <w:pPr>
        <w:spacing w:after="0" w:line="240" w:lineRule="auto"/>
      </w:pPr>
      <w:r>
        <w:separator/>
      </w:r>
    </w:p>
  </w:endnote>
  <w:endnote w:type="continuationSeparator" w:id="0">
    <w:p w14:paraId="2BA79B10" w14:textId="77777777" w:rsidR="00082B74" w:rsidRDefault="00082B74" w:rsidP="005A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6BCE1" w14:textId="3804C833" w:rsidR="005A24CE" w:rsidRPr="005A24CE" w:rsidRDefault="00780683" w:rsidP="005A24CE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</w:t>
    </w:r>
    <w:r w:rsidR="005A24CE" w:rsidRPr="005A24CE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14944464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EF7B2" w14:textId="77777777" w:rsidR="00693B91" w:rsidRPr="00693B91" w:rsidRDefault="00693B91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853BD" w14:textId="459581E4" w:rsidR="00693B91" w:rsidRPr="00693B91" w:rsidRDefault="00780683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</w:t>
    </w:r>
    <w:r w:rsidR="00693B91" w:rsidRPr="00693B91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8923869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3A575" w14:textId="77777777" w:rsidR="00082B74" w:rsidRDefault="00082B74" w:rsidP="005A24CE">
      <w:pPr>
        <w:spacing w:after="0" w:line="240" w:lineRule="auto"/>
      </w:pPr>
      <w:r>
        <w:separator/>
      </w:r>
    </w:p>
  </w:footnote>
  <w:footnote w:type="continuationSeparator" w:id="0">
    <w:p w14:paraId="0A10C0F5" w14:textId="77777777" w:rsidR="00082B74" w:rsidRDefault="00082B74" w:rsidP="005A24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11"/>
    <w:rsid w:val="00082B74"/>
    <w:rsid w:val="00131F48"/>
    <w:rsid w:val="00136888"/>
    <w:rsid w:val="00212A59"/>
    <w:rsid w:val="002C2A6A"/>
    <w:rsid w:val="003A1E16"/>
    <w:rsid w:val="00470E0E"/>
    <w:rsid w:val="00537C94"/>
    <w:rsid w:val="00554A12"/>
    <w:rsid w:val="005A24CE"/>
    <w:rsid w:val="00693B91"/>
    <w:rsid w:val="006C5215"/>
    <w:rsid w:val="006F12FC"/>
    <w:rsid w:val="00780683"/>
    <w:rsid w:val="00793CF7"/>
    <w:rsid w:val="008D09DE"/>
    <w:rsid w:val="008E3411"/>
    <w:rsid w:val="00BF1036"/>
    <w:rsid w:val="00CC0CE3"/>
    <w:rsid w:val="00D42D43"/>
    <w:rsid w:val="00DD7060"/>
    <w:rsid w:val="00F7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1E6E9"/>
  <w15:chartTrackingRefBased/>
  <w15:docId w15:val="{EA440EA5-EEE3-4E46-970C-4BDE8044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4CE"/>
  </w:style>
  <w:style w:type="paragraph" w:styleId="Footer">
    <w:name w:val="footer"/>
    <w:basedOn w:val="Normal"/>
    <w:link w:val="Foot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4CE"/>
  </w:style>
  <w:style w:type="table" w:styleId="TableGrid">
    <w:name w:val="Table Grid"/>
    <w:basedOn w:val="TableNormal"/>
    <w:uiPriority w:val="39"/>
    <w:rsid w:val="008E3411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Semester_5\SDP\BURNDOWN_CHART_SPRIN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BURNDOWN_CHART_SPRINT_2.dotx</Template>
  <TotalTime>36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Aaron Jason</cp:lastModifiedBy>
  <cp:revision>5</cp:revision>
  <dcterms:created xsi:type="dcterms:W3CDTF">2025-11-29T17:43:00Z</dcterms:created>
  <dcterms:modified xsi:type="dcterms:W3CDTF">2025-12-10T08:04:00Z</dcterms:modified>
</cp:coreProperties>
</file>