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A1C7DE" w14:textId="7F1A66E9" w:rsidR="00BF1036" w:rsidRP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A24CE">
        <w:rPr>
          <w:rFonts w:ascii="Times New Roman" w:hAnsi="Times New Roman" w:cs="Times New Roman"/>
          <w:b/>
          <w:bCs/>
          <w:sz w:val="32"/>
          <w:szCs w:val="32"/>
        </w:rPr>
        <w:t xml:space="preserve">LAMPIRAN </w:t>
      </w:r>
      <w:r w:rsidR="008E3411">
        <w:rPr>
          <w:rFonts w:ascii="Times New Roman" w:hAnsi="Times New Roman" w:cs="Times New Roman"/>
          <w:b/>
          <w:bCs/>
          <w:sz w:val="32"/>
          <w:szCs w:val="32"/>
        </w:rPr>
        <w:t>B</w:t>
      </w:r>
    </w:p>
    <w:p w14:paraId="467D6CEF" w14:textId="23F8DA6B" w:rsidR="005A24CE" w:rsidRDefault="008E341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TABEL BURNDOWN CHART SPRINT 2</w:t>
      </w:r>
    </w:p>
    <w:p w14:paraId="54C8EC22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B17AFF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C75C5F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2F6BB8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B446F6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B736C8E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87A20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411DEE3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CA08C5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634082C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2A467F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DF26B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8DC22C1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2E0069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FD27BC3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8E2A37B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A69600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6D5628D" w14:textId="77777777" w:rsidR="005A24CE" w:rsidRDefault="005A24CE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332B249" w14:textId="77777777" w:rsidR="00693B91" w:rsidRDefault="00693B91" w:rsidP="005A24CE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  <w:sectPr w:rsidR="00693B91" w:rsidSect="005A24CE">
          <w:footerReference w:type="default" r:id="rId6"/>
          <w:footerReference w:type="first" r:id="rId7"/>
          <w:pgSz w:w="11906" w:h="16838" w:code="9"/>
          <w:pgMar w:top="2268" w:right="1701" w:bottom="1701" w:left="2268" w:header="720" w:footer="720" w:gutter="0"/>
          <w:pgNumType w:start="0"/>
          <w:cols w:space="720"/>
          <w:titlePg/>
          <w:docGrid w:linePitch="360"/>
        </w:sectPr>
      </w:pPr>
    </w:p>
    <w:p w14:paraId="14DC3BE1" w14:textId="1EC9624B" w:rsidR="008E3411" w:rsidRDefault="008E3411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8E3411">
        <w:rPr>
          <w:rFonts w:ascii="Times New Roman" w:hAnsi="Times New Roman" w:cs="Times New Roman"/>
          <w:b/>
          <w:bCs/>
          <w:sz w:val="20"/>
          <w:szCs w:val="20"/>
        </w:rPr>
        <w:lastRenderedPageBreak/>
        <w:t>TABEL B.1</w:t>
      </w:r>
    </w:p>
    <w:tbl>
      <w:tblPr>
        <w:tblStyle w:val="TableGrid"/>
        <w:tblW w:w="1516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113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998"/>
      </w:tblGrid>
      <w:tr w:rsidR="008E3411" w:rsidRPr="00145531" w14:paraId="44A0D9A9" w14:textId="77777777" w:rsidTr="008F1973">
        <w:trPr>
          <w:jc w:val="center"/>
        </w:trPr>
        <w:tc>
          <w:tcPr>
            <w:tcW w:w="704" w:type="dxa"/>
            <w:vAlign w:val="center"/>
          </w:tcPr>
          <w:p w14:paraId="10F6CAD7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53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4536" w:type="dxa"/>
            <w:vAlign w:val="center"/>
          </w:tcPr>
          <w:p w14:paraId="66D0658E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Tugas</w:t>
            </w:r>
            <w:proofErr w:type="spellEnd"/>
          </w:p>
        </w:tc>
        <w:tc>
          <w:tcPr>
            <w:tcW w:w="1134" w:type="dxa"/>
            <w:vAlign w:val="center"/>
          </w:tcPr>
          <w:p w14:paraId="63D4F56A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Waktu</w:t>
            </w:r>
          </w:p>
        </w:tc>
        <w:tc>
          <w:tcPr>
            <w:tcW w:w="709" w:type="dxa"/>
            <w:vAlign w:val="center"/>
          </w:tcPr>
          <w:p w14:paraId="7BD7D4D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20E6866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709" w:type="dxa"/>
            <w:vAlign w:val="center"/>
          </w:tcPr>
          <w:p w14:paraId="1DC7CE6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1546D603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708" w:type="dxa"/>
            <w:vAlign w:val="center"/>
          </w:tcPr>
          <w:p w14:paraId="598CDD39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 18</w:t>
            </w:r>
          </w:p>
        </w:tc>
        <w:tc>
          <w:tcPr>
            <w:tcW w:w="709" w:type="dxa"/>
            <w:vAlign w:val="center"/>
          </w:tcPr>
          <w:p w14:paraId="0C0FAD0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06D8670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709" w:type="dxa"/>
            <w:vAlign w:val="center"/>
          </w:tcPr>
          <w:p w14:paraId="14CB469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55ECDEA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09" w:type="dxa"/>
            <w:vAlign w:val="center"/>
          </w:tcPr>
          <w:p w14:paraId="310E6E6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11AE9B46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08" w:type="dxa"/>
            <w:vAlign w:val="center"/>
          </w:tcPr>
          <w:p w14:paraId="728779D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259E36D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709" w:type="dxa"/>
            <w:vAlign w:val="center"/>
          </w:tcPr>
          <w:p w14:paraId="5D76C0F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2FD57A94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709" w:type="dxa"/>
            <w:vAlign w:val="center"/>
          </w:tcPr>
          <w:p w14:paraId="2BCC581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595CE391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09" w:type="dxa"/>
            <w:vAlign w:val="center"/>
          </w:tcPr>
          <w:p w14:paraId="5B9310C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33F6CF93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08" w:type="dxa"/>
            <w:vAlign w:val="center"/>
          </w:tcPr>
          <w:p w14:paraId="1E85FFD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Day</w:t>
            </w:r>
          </w:p>
          <w:p w14:paraId="15B58360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998" w:type="dxa"/>
            <w:vAlign w:val="center"/>
          </w:tcPr>
          <w:p w14:paraId="6F7DB54A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Actual Hour</w:t>
            </w:r>
          </w:p>
        </w:tc>
      </w:tr>
      <w:tr w:rsidR="008E3411" w14:paraId="12A967B6" w14:textId="77777777" w:rsidTr="008F1973">
        <w:trPr>
          <w:jc w:val="center"/>
        </w:trPr>
        <w:tc>
          <w:tcPr>
            <w:tcW w:w="704" w:type="dxa"/>
            <w:vAlign w:val="center"/>
          </w:tcPr>
          <w:p w14:paraId="69CAF2F2" w14:textId="77777777" w:rsidR="008E3411" w:rsidRPr="0014553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14:paraId="29D723DA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Mengupdate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 checkout agar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otomatis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mengurangi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saat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pesanan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berhasil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3D87384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7873D6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6A4BA66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33BC5A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19E09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6CA141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1718D4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4584E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2078C6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A1E4A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CE563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5CDD9D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6529E0F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1FCE409C" w14:textId="77777777" w:rsidTr="008F1973">
        <w:trPr>
          <w:jc w:val="center"/>
        </w:trPr>
        <w:tc>
          <w:tcPr>
            <w:tcW w:w="704" w:type="dxa"/>
            <w:vAlign w:val="center"/>
          </w:tcPr>
          <w:p w14:paraId="07FC792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14:paraId="7BBF8974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dan Halaman UI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mengelola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stok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7E09164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09" w:type="dxa"/>
            <w:vAlign w:val="center"/>
          </w:tcPr>
          <w:p w14:paraId="3DA7CA3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04F9D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7EF19BD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15F4BF8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963927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F636C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F9FFA1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4AD62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06185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E0A5B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E42045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55AE6E6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8E3411" w14:paraId="64638D6B" w14:textId="77777777" w:rsidTr="008F1973">
        <w:trPr>
          <w:jc w:val="center"/>
        </w:trPr>
        <w:tc>
          <w:tcPr>
            <w:tcW w:w="704" w:type="dxa"/>
            <w:vAlign w:val="center"/>
          </w:tcPr>
          <w:p w14:paraId="4691565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6" w:type="dxa"/>
          </w:tcPr>
          <w:p w14:paraId="50A963BA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0D63AB8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3B8A63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CDB16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771C587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7AE47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9A657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32883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99FF8C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18960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F3F93C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153D5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ADE283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37B98D0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1F80DE2B" w14:textId="77777777" w:rsidTr="008F1973">
        <w:trPr>
          <w:jc w:val="center"/>
        </w:trPr>
        <w:tc>
          <w:tcPr>
            <w:tcW w:w="704" w:type="dxa"/>
            <w:vAlign w:val="center"/>
          </w:tcPr>
          <w:p w14:paraId="5A35403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6" w:type="dxa"/>
          </w:tcPr>
          <w:p w14:paraId="47ECC7CF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Halaman UI "Form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 (Customer) dan "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Manajemen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Pengembalian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" (Staff).</w:t>
            </w:r>
          </w:p>
        </w:tc>
        <w:tc>
          <w:tcPr>
            <w:tcW w:w="1134" w:type="dxa"/>
            <w:vAlign w:val="center"/>
          </w:tcPr>
          <w:p w14:paraId="61BA1D8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3C0B88E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8FDCF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71D8BE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38E283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6FAA92E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D1E96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8F4E83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7D7C4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161BE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38E11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1FA1C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2B8EC74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E3411" w14:paraId="61BDC317" w14:textId="77777777" w:rsidTr="008F1973">
        <w:trPr>
          <w:jc w:val="center"/>
        </w:trPr>
        <w:tc>
          <w:tcPr>
            <w:tcW w:w="704" w:type="dxa"/>
            <w:vAlign w:val="center"/>
          </w:tcPr>
          <w:p w14:paraId="2DD7E18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4DF2C916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Mengupdate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API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agar Staff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dapat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menambahkan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nomor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761925C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DCC67B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5B3B88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ABA5C0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A6A05C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6BD5A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73F0D41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046D0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9D6E80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90299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983F8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0CAD8D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10ECA68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66586B22" w14:textId="77777777" w:rsidTr="008F1973">
        <w:trPr>
          <w:jc w:val="center"/>
        </w:trPr>
        <w:tc>
          <w:tcPr>
            <w:tcW w:w="704" w:type="dxa"/>
            <w:vAlign w:val="center"/>
          </w:tcPr>
          <w:p w14:paraId="47F223B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2F5125EF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UI input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nomor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resi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"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Manajemen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" di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dasboard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Staff.</w:t>
            </w:r>
          </w:p>
        </w:tc>
        <w:tc>
          <w:tcPr>
            <w:tcW w:w="1134" w:type="dxa"/>
            <w:vAlign w:val="center"/>
          </w:tcPr>
          <w:p w14:paraId="5728FE5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AB32CF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D20C1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32716A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9C593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21738F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FF15F8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EAAB4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BA096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E0888B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72BB5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88C12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0D67E8B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315D04A5" w14:textId="77777777" w:rsidTr="008F1973">
        <w:trPr>
          <w:jc w:val="center"/>
        </w:trPr>
        <w:tc>
          <w:tcPr>
            <w:tcW w:w="704" w:type="dxa"/>
            <w:vAlign w:val="center"/>
          </w:tcPr>
          <w:p w14:paraId="6912D45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1268D10B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staff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bisa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mengakses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fitur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berdasarkan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order detail dan customer.</w:t>
            </w:r>
          </w:p>
        </w:tc>
        <w:tc>
          <w:tcPr>
            <w:tcW w:w="1134" w:type="dxa"/>
            <w:vAlign w:val="center"/>
          </w:tcPr>
          <w:p w14:paraId="5A2858C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58E1C21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DF243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67C956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7DCC8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1BD44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BAB3FA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B4877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7FBD856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4B3512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3C25F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4888F4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75ED72E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E3411" w14:paraId="7F527812" w14:textId="77777777" w:rsidTr="008F1973">
        <w:trPr>
          <w:jc w:val="center"/>
        </w:trPr>
        <w:tc>
          <w:tcPr>
            <w:tcW w:w="704" w:type="dxa"/>
            <w:vAlign w:val="center"/>
          </w:tcPr>
          <w:p w14:paraId="5887FEC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744664D8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tombol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WhatsApp di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pesanan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4B97AE0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4FC0A4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220C9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949164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E8887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C7516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B8AF46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CCDC87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D8F480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CC12F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01157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0A1D18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7AF0B4B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16A5F6D2" w14:textId="77777777" w:rsidTr="008F1973">
        <w:trPr>
          <w:jc w:val="center"/>
        </w:trPr>
        <w:tc>
          <w:tcPr>
            <w:tcW w:w="704" w:type="dxa"/>
            <w:vAlign w:val="center"/>
          </w:tcPr>
          <w:p w14:paraId="19D53A6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536" w:type="dxa"/>
          </w:tcPr>
          <w:p w14:paraId="242E88F7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Integrasi URL redirect agar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ketika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tombol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WhatsApp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ditekan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arahkan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ke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chat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secara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otomatis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84935C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1BA03F0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9DAF9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5658CA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D2561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3E4FC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877CC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4CBB9D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66A4254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236B78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2CCD9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9D77E6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5B1A2FB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38735BAD" w14:textId="77777777" w:rsidTr="008F1973">
        <w:trPr>
          <w:jc w:val="center"/>
        </w:trPr>
        <w:tc>
          <w:tcPr>
            <w:tcW w:w="704" w:type="dxa"/>
            <w:vAlign w:val="center"/>
          </w:tcPr>
          <w:p w14:paraId="77FAA09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36" w:type="dxa"/>
          </w:tcPr>
          <w:p w14:paraId="64F0AE6E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CRUD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dasar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0060947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142D7A2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FB3A52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D3847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28EB21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52C77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DB9FE8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8" w:type="dxa"/>
            <w:vAlign w:val="center"/>
          </w:tcPr>
          <w:p w14:paraId="4366A85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559C0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50754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0AF83A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5B52E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02880D5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E3411" w14:paraId="72A04D82" w14:textId="77777777" w:rsidTr="008F1973">
        <w:trPr>
          <w:jc w:val="center"/>
        </w:trPr>
        <w:tc>
          <w:tcPr>
            <w:tcW w:w="704" w:type="dxa"/>
            <w:vAlign w:val="center"/>
          </w:tcPr>
          <w:p w14:paraId="3C90DCB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1C70DD75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form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tambah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/edit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30EC9E1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0079578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1FD65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26DE06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C47BCB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1EBF3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9BB1C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3CFFC34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AF29C0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57DB3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D80677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20E7F2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7130A7B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5B946C19" w14:textId="77777777" w:rsidTr="008F1973">
        <w:trPr>
          <w:jc w:val="center"/>
        </w:trPr>
        <w:tc>
          <w:tcPr>
            <w:tcW w:w="704" w:type="dxa"/>
            <w:vAlign w:val="center"/>
          </w:tcPr>
          <w:p w14:paraId="0ACA6FA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132979FD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10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Admin.</w:t>
            </w:r>
          </w:p>
        </w:tc>
        <w:tc>
          <w:tcPr>
            <w:tcW w:w="1134" w:type="dxa"/>
            <w:vAlign w:val="center"/>
          </w:tcPr>
          <w:p w14:paraId="3939941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09" w:type="dxa"/>
            <w:vAlign w:val="center"/>
          </w:tcPr>
          <w:p w14:paraId="70F3CEA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44C171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061EA43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8E000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42A3318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9AF077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BE45C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087020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665F5F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994D9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4232F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7AA9B51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8E3411" w14:paraId="72140911" w14:textId="77777777" w:rsidTr="008F1973">
        <w:trPr>
          <w:jc w:val="center"/>
        </w:trPr>
        <w:tc>
          <w:tcPr>
            <w:tcW w:w="704" w:type="dxa"/>
            <w:vAlign w:val="center"/>
          </w:tcPr>
          <w:p w14:paraId="6803DEF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778D6213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laporan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tabel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&amp;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grafik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di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dasboard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Admin.</w:t>
            </w:r>
          </w:p>
        </w:tc>
        <w:tc>
          <w:tcPr>
            <w:tcW w:w="1134" w:type="dxa"/>
            <w:vAlign w:val="center"/>
          </w:tcPr>
          <w:p w14:paraId="05F8638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250EBF7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D3B2B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17AD2D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FF7783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3CAD3D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2D58A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8" w:type="dxa"/>
            <w:vAlign w:val="center"/>
          </w:tcPr>
          <w:p w14:paraId="61AF33C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61E76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BF653C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F89D1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3B00E4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5420316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61D9B97C" w14:textId="77777777" w:rsidTr="008F1973">
        <w:trPr>
          <w:jc w:val="center"/>
        </w:trPr>
        <w:tc>
          <w:tcPr>
            <w:tcW w:w="704" w:type="dxa"/>
            <w:vAlign w:val="center"/>
          </w:tcPr>
          <w:p w14:paraId="05ACCA6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536" w:type="dxa"/>
          </w:tcPr>
          <w:p w14:paraId="50DDF416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menerima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input data voucher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DE9D6F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EE7CB6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73A90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929481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C06C0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FE480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1E009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309AF1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58E15F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6EC6E3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4CAEC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3DB270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0974D34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21BF6DFA" w14:textId="77777777" w:rsidTr="008F1973">
        <w:trPr>
          <w:jc w:val="center"/>
        </w:trPr>
        <w:tc>
          <w:tcPr>
            <w:tcW w:w="704" w:type="dxa"/>
            <w:vAlign w:val="center"/>
          </w:tcPr>
          <w:p w14:paraId="78ADA57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536" w:type="dxa"/>
          </w:tcPr>
          <w:p w14:paraId="38B16A6C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list voucher.</w:t>
            </w:r>
          </w:p>
        </w:tc>
        <w:tc>
          <w:tcPr>
            <w:tcW w:w="1134" w:type="dxa"/>
            <w:vAlign w:val="center"/>
          </w:tcPr>
          <w:p w14:paraId="094C80E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6F93B2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5F84A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712F6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34140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F11E5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724F81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04E956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1C72ED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15DE46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A0EF5A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F35CD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053D750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510FF16C" w14:textId="77777777" w:rsidTr="008F1973">
        <w:trPr>
          <w:jc w:val="center"/>
        </w:trPr>
        <w:tc>
          <w:tcPr>
            <w:tcW w:w="704" w:type="dxa"/>
            <w:vAlign w:val="center"/>
          </w:tcPr>
          <w:p w14:paraId="47EAE0E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536" w:type="dxa"/>
          </w:tcPr>
          <w:p w14:paraId="18C27933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Manajemen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Voucher di dashboard admin.</w:t>
            </w:r>
          </w:p>
        </w:tc>
        <w:tc>
          <w:tcPr>
            <w:tcW w:w="1134" w:type="dxa"/>
            <w:vAlign w:val="center"/>
          </w:tcPr>
          <w:p w14:paraId="77B0625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4BA2C2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53DA29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92AE4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34C19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8F2C77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DB20B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583937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3BD9EB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7F965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5B6A3B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AB3EB8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435FE63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113EC9A9" w14:textId="77777777" w:rsidTr="008F1973">
        <w:trPr>
          <w:jc w:val="center"/>
        </w:trPr>
        <w:tc>
          <w:tcPr>
            <w:tcW w:w="704" w:type="dxa"/>
            <w:vAlign w:val="center"/>
          </w:tcPr>
          <w:p w14:paraId="6BAD987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536" w:type="dxa"/>
          </w:tcPr>
          <w:p w14:paraId="7DBF246F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penambahan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voucher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8E5A57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D08C84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F818A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CD73FE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8BB23F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E6054A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09DAB1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BA8D2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EC67A5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F5065F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A65D44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F8DB6A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3AA619F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716F9348" w14:textId="77777777" w:rsidTr="008F1973">
        <w:trPr>
          <w:jc w:val="center"/>
        </w:trPr>
        <w:tc>
          <w:tcPr>
            <w:tcW w:w="704" w:type="dxa"/>
            <w:vAlign w:val="center"/>
          </w:tcPr>
          <w:p w14:paraId="30CB235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536" w:type="dxa"/>
          </w:tcPr>
          <w:p w14:paraId="7C16F334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membuat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akun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staff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admin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baru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177CF9B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085BE9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ECCAF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83457F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1EF1C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D2E135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BA9E03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0B09D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84C2E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135533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5C602C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866578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3939975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3C6D3CC2" w14:textId="77777777" w:rsidTr="008F1973">
        <w:trPr>
          <w:jc w:val="center"/>
        </w:trPr>
        <w:tc>
          <w:tcPr>
            <w:tcW w:w="704" w:type="dxa"/>
            <w:vAlign w:val="center"/>
          </w:tcPr>
          <w:p w14:paraId="6072379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536" w:type="dxa"/>
          </w:tcPr>
          <w:p w14:paraId="18CAFD83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mengambil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semua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list user yang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memiliki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role staff dan admin.</w:t>
            </w:r>
          </w:p>
        </w:tc>
        <w:tc>
          <w:tcPr>
            <w:tcW w:w="1134" w:type="dxa"/>
            <w:vAlign w:val="center"/>
          </w:tcPr>
          <w:p w14:paraId="3E6C4EC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5C16E70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5A912D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244972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C676CF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CB0ED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704941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B2DFB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A3E799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9CBF34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0406E3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2D201C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2D9B5DE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17CFCEC7" w14:textId="77777777" w:rsidTr="008F1973">
        <w:trPr>
          <w:jc w:val="center"/>
        </w:trPr>
        <w:tc>
          <w:tcPr>
            <w:tcW w:w="704" w:type="dxa"/>
            <w:vAlign w:val="center"/>
          </w:tcPr>
          <w:p w14:paraId="45C0A4E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536" w:type="dxa"/>
          </w:tcPr>
          <w:p w14:paraId="0A834E99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mengubah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status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staff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tertentu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6A6AEFC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237DF8A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2B97B4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0BA633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97D702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C4457F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EF89B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4838D1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C8BA7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0A664E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1A79236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44FA5B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6E9651D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5CCD65A1" w14:textId="4E3013FE" w:rsidR="008E3411" w:rsidRDefault="008E3411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lastRenderedPageBreak/>
        <w:t>Tabel B.1 (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Lanjutan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tbl>
      <w:tblPr>
        <w:tblStyle w:val="TableGrid"/>
        <w:tblW w:w="15168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4536"/>
        <w:gridCol w:w="1134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998"/>
      </w:tblGrid>
      <w:tr w:rsidR="008E3411" w14:paraId="4480D6EA" w14:textId="77777777" w:rsidTr="008F1973">
        <w:trPr>
          <w:jc w:val="center"/>
        </w:trPr>
        <w:tc>
          <w:tcPr>
            <w:tcW w:w="704" w:type="dxa"/>
            <w:vAlign w:val="center"/>
          </w:tcPr>
          <w:p w14:paraId="4D4F722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536" w:type="dxa"/>
          </w:tcPr>
          <w:p w14:paraId="7BDBE7BC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endpoint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mengubah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staff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tertentu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3E560AC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5E7B13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4870ED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C50D88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48F49A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80A1FE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777BC3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77C39C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3C1A9A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96A9D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9FE50B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1C6BF58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74B7A6A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15021A50" w14:textId="77777777" w:rsidTr="008F1973">
        <w:trPr>
          <w:jc w:val="center"/>
        </w:trPr>
        <w:tc>
          <w:tcPr>
            <w:tcW w:w="704" w:type="dxa"/>
            <w:vAlign w:val="center"/>
          </w:tcPr>
          <w:p w14:paraId="1DC1BA3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536" w:type="dxa"/>
          </w:tcPr>
          <w:p w14:paraId="2C124080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Manajemen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Pegawai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dashboard admin.</w:t>
            </w:r>
          </w:p>
        </w:tc>
        <w:tc>
          <w:tcPr>
            <w:tcW w:w="1134" w:type="dxa"/>
            <w:vAlign w:val="center"/>
          </w:tcPr>
          <w:p w14:paraId="53414AE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0AE2BEE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C1A47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ACF443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C77F94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1A2B45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9EE4DF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632ECE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AB8304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720775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38E5DB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17AE99B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204BBF9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2AC56201" w14:textId="77777777" w:rsidTr="008F1973">
        <w:trPr>
          <w:jc w:val="center"/>
        </w:trPr>
        <w:tc>
          <w:tcPr>
            <w:tcW w:w="704" w:type="dxa"/>
            <w:vAlign w:val="center"/>
          </w:tcPr>
          <w:p w14:paraId="0CB83EB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536" w:type="dxa"/>
          </w:tcPr>
          <w:p w14:paraId="134AA92E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form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tambah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atau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edit staff.</w:t>
            </w:r>
          </w:p>
        </w:tc>
        <w:tc>
          <w:tcPr>
            <w:tcW w:w="1134" w:type="dxa"/>
            <w:vAlign w:val="center"/>
          </w:tcPr>
          <w:p w14:paraId="3249141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3895848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B0A5A1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372F8B9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60AC1C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5B993D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B68713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0CB74D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4D2DC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3E0DE9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C822E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4CEFEA8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2B06465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5F34D025" w14:textId="77777777" w:rsidTr="008F1973">
        <w:trPr>
          <w:jc w:val="center"/>
        </w:trPr>
        <w:tc>
          <w:tcPr>
            <w:tcW w:w="704" w:type="dxa"/>
            <w:vAlign w:val="center"/>
          </w:tcPr>
          <w:p w14:paraId="714D978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36" w:type="dxa"/>
          </w:tcPr>
          <w:p w14:paraId="48BA1338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CRUD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kategori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14:paraId="25801FC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09" w:type="dxa"/>
            <w:vAlign w:val="center"/>
          </w:tcPr>
          <w:p w14:paraId="3F50570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28A9A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B011EE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0C008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7C144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21CEB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B0418C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7382D8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37E278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F7FF8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0134B5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8" w:type="dxa"/>
            <w:vAlign w:val="center"/>
          </w:tcPr>
          <w:p w14:paraId="0F3E2C4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8E3411" w14:paraId="72A770E6" w14:textId="77777777" w:rsidTr="008F1973">
        <w:trPr>
          <w:jc w:val="center"/>
        </w:trPr>
        <w:tc>
          <w:tcPr>
            <w:tcW w:w="704" w:type="dxa"/>
            <w:vAlign w:val="center"/>
          </w:tcPr>
          <w:p w14:paraId="0821F21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36" w:type="dxa"/>
          </w:tcPr>
          <w:p w14:paraId="19500264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API CRUD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unit.</w:t>
            </w:r>
          </w:p>
        </w:tc>
        <w:tc>
          <w:tcPr>
            <w:tcW w:w="1134" w:type="dxa"/>
            <w:vAlign w:val="center"/>
          </w:tcPr>
          <w:p w14:paraId="2D78811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09" w:type="dxa"/>
            <w:vAlign w:val="center"/>
          </w:tcPr>
          <w:p w14:paraId="02FDCD4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B9599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AAFABB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05A4CA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33AF0E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73929D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706AEA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666906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7BDF26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D08CAA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7553712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8" w:type="dxa"/>
            <w:vAlign w:val="center"/>
          </w:tcPr>
          <w:p w14:paraId="1D2A165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8E3411" w14:paraId="2D5F0F22" w14:textId="77777777" w:rsidTr="008F1973">
        <w:trPr>
          <w:jc w:val="center"/>
        </w:trPr>
        <w:tc>
          <w:tcPr>
            <w:tcW w:w="704" w:type="dxa"/>
            <w:vAlign w:val="center"/>
          </w:tcPr>
          <w:p w14:paraId="1CA3265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536" w:type="dxa"/>
          </w:tcPr>
          <w:p w14:paraId="3A02719B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Buat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halaman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UI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di dashboard admin.</w:t>
            </w:r>
          </w:p>
        </w:tc>
        <w:tc>
          <w:tcPr>
            <w:tcW w:w="1134" w:type="dxa"/>
            <w:vAlign w:val="center"/>
          </w:tcPr>
          <w:p w14:paraId="0ACD224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7AA89E8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1D6D61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9DF446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4F474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D6D78C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BBF6747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8E9C15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AAC244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8F90F5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25CF2C8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17EB939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438A580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1C8EB9CE" w14:textId="77777777" w:rsidTr="008F1973">
        <w:trPr>
          <w:jc w:val="center"/>
        </w:trPr>
        <w:tc>
          <w:tcPr>
            <w:tcW w:w="704" w:type="dxa"/>
            <w:vAlign w:val="center"/>
          </w:tcPr>
          <w:p w14:paraId="32D44CF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536" w:type="dxa"/>
          </w:tcPr>
          <w:p w14:paraId="159A643F" w14:textId="77777777" w:rsidR="008E3411" w:rsidRPr="00871C67" w:rsidRDefault="008E3411" w:rsidP="008F1973">
            <w:pPr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Implementasi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tabel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form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untuk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kategori</w:t>
            </w:r>
            <w:proofErr w:type="spellEnd"/>
            <w:r w:rsidRPr="00871C6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dan unit.</w:t>
            </w:r>
          </w:p>
        </w:tc>
        <w:tc>
          <w:tcPr>
            <w:tcW w:w="1134" w:type="dxa"/>
            <w:vAlign w:val="center"/>
          </w:tcPr>
          <w:p w14:paraId="5F0492A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9" w:type="dxa"/>
            <w:vAlign w:val="center"/>
          </w:tcPr>
          <w:p w14:paraId="4D7B4C1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E21E68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4595349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80F4825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D4F6B4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AD2CF8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470D80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81D0206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BE38CD4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39E632E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08" w:type="dxa"/>
            <w:vAlign w:val="center"/>
          </w:tcPr>
          <w:p w14:paraId="5E4F9E1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2F70FC60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8E3411" w14:paraId="22743EC0" w14:textId="77777777" w:rsidTr="008F1973">
        <w:trPr>
          <w:jc w:val="center"/>
        </w:trPr>
        <w:tc>
          <w:tcPr>
            <w:tcW w:w="704" w:type="dxa"/>
          </w:tcPr>
          <w:p w14:paraId="2A7ADFE4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6EBEF5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Kerja</w:t>
            </w:r>
          </w:p>
        </w:tc>
        <w:tc>
          <w:tcPr>
            <w:tcW w:w="1134" w:type="dxa"/>
            <w:vAlign w:val="center"/>
          </w:tcPr>
          <w:p w14:paraId="6448C6D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  <w:tc>
          <w:tcPr>
            <w:tcW w:w="709" w:type="dxa"/>
            <w:vAlign w:val="center"/>
          </w:tcPr>
          <w:p w14:paraId="570062A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44D6280A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6CAF36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2E7B1B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D99C5B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6F440B6C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207722A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157A04D1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51781B9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71D847BB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144D39D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8" w:type="dxa"/>
            <w:vAlign w:val="center"/>
          </w:tcPr>
          <w:p w14:paraId="1876D91F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102</w:t>
            </w:r>
          </w:p>
        </w:tc>
      </w:tr>
      <w:tr w:rsidR="008E3411" w14:paraId="103002C3" w14:textId="77777777" w:rsidTr="008F1973">
        <w:trPr>
          <w:jc w:val="center"/>
        </w:trPr>
        <w:tc>
          <w:tcPr>
            <w:tcW w:w="704" w:type="dxa"/>
          </w:tcPr>
          <w:p w14:paraId="6097FFF9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4243E473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Remaining Effort</w:t>
            </w:r>
          </w:p>
        </w:tc>
        <w:tc>
          <w:tcPr>
            <w:tcW w:w="1134" w:type="dxa"/>
          </w:tcPr>
          <w:p w14:paraId="419FE652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2E53A9C3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98</w:t>
            </w:r>
          </w:p>
        </w:tc>
        <w:tc>
          <w:tcPr>
            <w:tcW w:w="709" w:type="dxa"/>
          </w:tcPr>
          <w:p w14:paraId="5AA46CBD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86</w:t>
            </w:r>
          </w:p>
        </w:tc>
        <w:tc>
          <w:tcPr>
            <w:tcW w:w="708" w:type="dxa"/>
          </w:tcPr>
          <w:p w14:paraId="70EC72C3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76</w:t>
            </w:r>
          </w:p>
        </w:tc>
        <w:tc>
          <w:tcPr>
            <w:tcW w:w="709" w:type="dxa"/>
          </w:tcPr>
          <w:p w14:paraId="39FB9674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68</w:t>
            </w:r>
          </w:p>
        </w:tc>
        <w:tc>
          <w:tcPr>
            <w:tcW w:w="709" w:type="dxa"/>
          </w:tcPr>
          <w:p w14:paraId="03C7C479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709" w:type="dxa"/>
          </w:tcPr>
          <w:p w14:paraId="21C911C1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708" w:type="dxa"/>
          </w:tcPr>
          <w:p w14:paraId="39BACAA4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709" w:type="dxa"/>
          </w:tcPr>
          <w:p w14:paraId="4DFCD1E4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709" w:type="dxa"/>
          </w:tcPr>
          <w:p w14:paraId="770CE946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709" w:type="dxa"/>
          </w:tcPr>
          <w:p w14:paraId="455E0D47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708" w:type="dxa"/>
          </w:tcPr>
          <w:p w14:paraId="44303788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998" w:type="dxa"/>
          </w:tcPr>
          <w:p w14:paraId="08CF34FA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3411" w14:paraId="43D13FBB" w14:textId="77777777" w:rsidTr="008F1973">
        <w:trPr>
          <w:jc w:val="center"/>
        </w:trPr>
        <w:tc>
          <w:tcPr>
            <w:tcW w:w="704" w:type="dxa"/>
          </w:tcPr>
          <w:p w14:paraId="1CE69F33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14:paraId="56762F62" w14:textId="77777777" w:rsidR="008E3411" w:rsidRDefault="008E3411" w:rsidP="008F197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Ideal Effort</w:t>
            </w:r>
          </w:p>
        </w:tc>
        <w:tc>
          <w:tcPr>
            <w:tcW w:w="1134" w:type="dxa"/>
          </w:tcPr>
          <w:p w14:paraId="0F04A3DD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9" w:type="dxa"/>
          </w:tcPr>
          <w:p w14:paraId="400EFFEB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92,7</w:t>
            </w:r>
          </w:p>
        </w:tc>
        <w:tc>
          <w:tcPr>
            <w:tcW w:w="709" w:type="dxa"/>
          </w:tcPr>
          <w:p w14:paraId="1A7CC1C6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83,5</w:t>
            </w:r>
          </w:p>
        </w:tc>
        <w:tc>
          <w:tcPr>
            <w:tcW w:w="708" w:type="dxa"/>
          </w:tcPr>
          <w:p w14:paraId="3F2295E2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74,2</w:t>
            </w:r>
          </w:p>
        </w:tc>
        <w:tc>
          <w:tcPr>
            <w:tcW w:w="709" w:type="dxa"/>
          </w:tcPr>
          <w:p w14:paraId="2CDCC77C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64,9</w:t>
            </w:r>
          </w:p>
        </w:tc>
        <w:tc>
          <w:tcPr>
            <w:tcW w:w="709" w:type="dxa"/>
          </w:tcPr>
          <w:p w14:paraId="2CDDA55B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55,6</w:t>
            </w:r>
          </w:p>
        </w:tc>
        <w:tc>
          <w:tcPr>
            <w:tcW w:w="709" w:type="dxa"/>
          </w:tcPr>
          <w:p w14:paraId="4E1D6E92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46,4</w:t>
            </w:r>
          </w:p>
        </w:tc>
        <w:tc>
          <w:tcPr>
            <w:tcW w:w="708" w:type="dxa"/>
          </w:tcPr>
          <w:p w14:paraId="5A27C110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37,1</w:t>
            </w:r>
          </w:p>
        </w:tc>
        <w:tc>
          <w:tcPr>
            <w:tcW w:w="709" w:type="dxa"/>
          </w:tcPr>
          <w:p w14:paraId="42265D7A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27,8</w:t>
            </w:r>
          </w:p>
        </w:tc>
        <w:tc>
          <w:tcPr>
            <w:tcW w:w="709" w:type="dxa"/>
          </w:tcPr>
          <w:p w14:paraId="54DCE2EB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18,5</w:t>
            </w:r>
          </w:p>
        </w:tc>
        <w:tc>
          <w:tcPr>
            <w:tcW w:w="709" w:type="dxa"/>
          </w:tcPr>
          <w:p w14:paraId="38FA23CB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9,3</w:t>
            </w:r>
          </w:p>
        </w:tc>
        <w:tc>
          <w:tcPr>
            <w:tcW w:w="708" w:type="dxa"/>
          </w:tcPr>
          <w:p w14:paraId="6F3BF517" w14:textId="77777777" w:rsidR="008E3411" w:rsidRPr="00FF0236" w:rsidRDefault="008E3411" w:rsidP="008F197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998" w:type="dxa"/>
          </w:tcPr>
          <w:p w14:paraId="6A366518" w14:textId="77777777" w:rsidR="008E3411" w:rsidRDefault="008E3411" w:rsidP="008F197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8182DF9" w14:textId="77777777" w:rsidR="008E3411" w:rsidRPr="008E3411" w:rsidRDefault="008E3411" w:rsidP="008E341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sectPr w:rsidR="008E3411" w:rsidRPr="008E3411" w:rsidSect="00693B91">
      <w:footerReference w:type="first" r:id="rId8"/>
      <w:pgSz w:w="23811" w:h="16838" w:orient="landscape" w:code="8"/>
      <w:pgMar w:top="2268" w:right="1701" w:bottom="1701" w:left="2268" w:header="1417" w:footer="85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D58722" w14:textId="77777777" w:rsidR="00136888" w:rsidRDefault="00136888" w:rsidP="005A24CE">
      <w:pPr>
        <w:spacing w:after="0" w:line="240" w:lineRule="auto"/>
      </w:pPr>
      <w:r>
        <w:separator/>
      </w:r>
    </w:p>
  </w:endnote>
  <w:endnote w:type="continuationSeparator" w:id="0">
    <w:p w14:paraId="6221A399" w14:textId="77777777" w:rsidR="00136888" w:rsidRDefault="00136888" w:rsidP="005A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96BCE1" w14:textId="3ACAAD77" w:rsidR="005A24CE" w:rsidRPr="005A24CE" w:rsidRDefault="006F12FC" w:rsidP="005A24CE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B</w:t>
    </w:r>
    <w:r w:rsidR="005A24CE" w:rsidRPr="005A24CE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149444643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5A24CE" w:rsidRPr="005A24C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5A24CE" w:rsidRPr="005A24C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EF7B2" w14:textId="77777777" w:rsidR="00693B91" w:rsidRPr="00693B91" w:rsidRDefault="00693B91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8853BD" w14:textId="556F42DB" w:rsidR="00693B91" w:rsidRPr="00693B91" w:rsidRDefault="006F12FC" w:rsidP="00693B91">
    <w:pPr>
      <w:pStyle w:val="Foot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B</w:t>
    </w:r>
    <w:r w:rsidR="00693B91" w:rsidRPr="00693B91">
      <w:rPr>
        <w:rFonts w:ascii="Times New Roman" w:hAnsi="Times New Roman" w:cs="Times New Roman"/>
        <w:sz w:val="24"/>
        <w:szCs w:val="24"/>
      </w:rPr>
      <w:t>-</w:t>
    </w:r>
    <w:sdt>
      <w:sdtPr>
        <w:rPr>
          <w:rFonts w:ascii="Times New Roman" w:hAnsi="Times New Roman" w:cs="Times New Roman"/>
          <w:sz w:val="24"/>
          <w:szCs w:val="24"/>
        </w:rPr>
        <w:id w:val="89238697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693B91" w:rsidRPr="00693B9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693B91" w:rsidRPr="00693B91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="00693B91" w:rsidRPr="00693B9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693B91" w:rsidRPr="00693B91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="00693B91" w:rsidRPr="00693B91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8DBCF0" w14:textId="77777777" w:rsidR="00136888" w:rsidRDefault="00136888" w:rsidP="005A24CE">
      <w:pPr>
        <w:spacing w:after="0" w:line="240" w:lineRule="auto"/>
      </w:pPr>
      <w:r>
        <w:separator/>
      </w:r>
    </w:p>
  </w:footnote>
  <w:footnote w:type="continuationSeparator" w:id="0">
    <w:p w14:paraId="79B462F6" w14:textId="77777777" w:rsidR="00136888" w:rsidRDefault="00136888" w:rsidP="005A24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411"/>
    <w:rsid w:val="00136888"/>
    <w:rsid w:val="002C2A6A"/>
    <w:rsid w:val="00470E0E"/>
    <w:rsid w:val="00537C94"/>
    <w:rsid w:val="005A24CE"/>
    <w:rsid w:val="00693B91"/>
    <w:rsid w:val="006C5215"/>
    <w:rsid w:val="006F12FC"/>
    <w:rsid w:val="008E3411"/>
    <w:rsid w:val="00BF1036"/>
    <w:rsid w:val="00CC0CE3"/>
    <w:rsid w:val="00D42D43"/>
    <w:rsid w:val="00DD7060"/>
    <w:rsid w:val="00F7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1E6E9"/>
  <w15:chartTrackingRefBased/>
  <w15:docId w15:val="{EA440EA5-EEE3-4E46-970C-4BDE8044B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4CE"/>
  </w:style>
  <w:style w:type="paragraph" w:styleId="Footer">
    <w:name w:val="footer"/>
    <w:basedOn w:val="Normal"/>
    <w:link w:val="FooterChar"/>
    <w:uiPriority w:val="99"/>
    <w:unhideWhenUsed/>
    <w:rsid w:val="005A24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4CE"/>
  </w:style>
  <w:style w:type="table" w:styleId="TableGrid">
    <w:name w:val="Table Grid"/>
    <w:basedOn w:val="TableNormal"/>
    <w:uiPriority w:val="39"/>
    <w:rsid w:val="008E3411"/>
    <w:pPr>
      <w:spacing w:after="0" w:line="240" w:lineRule="auto"/>
    </w:pPr>
    <w:rPr>
      <w:kern w:val="2"/>
      <w:lang w:val="en-ID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uliah\Semester_5\SDP\BURNDOWN_CHART_SPRINT_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BURNDOWN_CHART_SPRINT_2.dotx</Template>
  <TotalTime>10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Aaron Jason</cp:lastModifiedBy>
  <cp:revision>2</cp:revision>
  <dcterms:created xsi:type="dcterms:W3CDTF">2025-11-29T17:43:00Z</dcterms:created>
  <dcterms:modified xsi:type="dcterms:W3CDTF">2025-11-29T17:55:00Z</dcterms:modified>
</cp:coreProperties>
</file>