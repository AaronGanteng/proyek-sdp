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C7DE" w14:textId="607DFCDF" w:rsidR="00BF1036" w:rsidRPr="00562B08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2B08">
        <w:rPr>
          <w:rFonts w:ascii="Times New Roman" w:hAnsi="Times New Roman" w:cs="Times New Roman"/>
          <w:b/>
          <w:bCs/>
          <w:sz w:val="32"/>
          <w:szCs w:val="32"/>
        </w:rPr>
        <w:t xml:space="preserve">LAMPIRAN </w:t>
      </w:r>
      <w:r w:rsidR="00562B08" w:rsidRPr="00562B08">
        <w:rPr>
          <w:rFonts w:ascii="Times New Roman" w:hAnsi="Times New Roman" w:cs="Times New Roman"/>
          <w:b/>
          <w:bCs/>
          <w:sz w:val="32"/>
          <w:szCs w:val="32"/>
        </w:rPr>
        <w:t>C</w:t>
      </w:r>
    </w:p>
    <w:p w14:paraId="467D6CEF" w14:textId="23004736" w:rsidR="005A24CE" w:rsidRPr="00562B08" w:rsidRDefault="008E3411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2B08">
        <w:rPr>
          <w:rFonts w:ascii="Times New Roman" w:hAnsi="Times New Roman" w:cs="Times New Roman"/>
          <w:b/>
          <w:bCs/>
          <w:sz w:val="32"/>
          <w:szCs w:val="32"/>
        </w:rPr>
        <w:t xml:space="preserve">TABEL </w:t>
      </w:r>
      <w:r w:rsidR="00562B08" w:rsidRPr="00562B08">
        <w:rPr>
          <w:rFonts w:ascii="Times New Roman" w:hAnsi="Times New Roman" w:cs="Times New Roman"/>
          <w:b/>
          <w:bCs/>
          <w:sz w:val="32"/>
          <w:szCs w:val="32"/>
        </w:rPr>
        <w:t>UJI COBA</w:t>
      </w:r>
    </w:p>
    <w:p w14:paraId="54C8EC22" w14:textId="77777777" w:rsidR="005A24CE" w:rsidRPr="00562B08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17AFFD" w14:textId="77777777" w:rsidR="005A24CE" w:rsidRPr="00562B08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C75C5F" w14:textId="77777777" w:rsidR="005A24CE" w:rsidRPr="00562B08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2F6BB8" w14:textId="77777777" w:rsidR="005A24CE" w:rsidRPr="00562B08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446F6D" w14:textId="77777777" w:rsidR="005A24CE" w:rsidRPr="00562B08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736C8E" w14:textId="77777777" w:rsidR="005A24CE" w:rsidRPr="00562B08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187A20" w14:textId="77777777" w:rsidR="005A24CE" w:rsidRPr="00562B08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11DEE3" w14:textId="77777777" w:rsidR="005A24CE" w:rsidRPr="00562B08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A08C51" w14:textId="77777777" w:rsidR="005A24CE" w:rsidRPr="00562B08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34082C" w14:textId="77777777" w:rsidR="005A24CE" w:rsidRPr="00562B08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2A467F" w14:textId="77777777" w:rsidR="005A24CE" w:rsidRPr="00562B08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DF26B1" w14:textId="77777777" w:rsidR="005A24CE" w:rsidRPr="00562B08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DC22C1" w14:textId="77777777" w:rsidR="005A24CE" w:rsidRPr="00562B08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2E0069" w14:textId="77777777" w:rsidR="005A24CE" w:rsidRPr="00562B08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D27BC3" w14:textId="77777777" w:rsidR="005A24CE" w:rsidRPr="00562B08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E2A37B" w14:textId="77777777" w:rsidR="005A24CE" w:rsidRPr="00562B08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A69600" w14:textId="77777777" w:rsidR="005A24CE" w:rsidRPr="00562B08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D5628D" w14:textId="77777777" w:rsidR="005A24CE" w:rsidRPr="00562B08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32B249" w14:textId="77777777" w:rsidR="00693B91" w:rsidRPr="00562B08" w:rsidRDefault="00693B91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693B91" w:rsidRPr="00562B08" w:rsidSect="005A24CE">
          <w:footerReference w:type="default" r:id="rId8"/>
          <w:footerReference w:type="first" r:id="rId9"/>
          <w:pgSz w:w="11906" w:h="16838" w:code="9"/>
          <w:pgMar w:top="2268" w:right="1701" w:bottom="1701" w:left="2268" w:header="720" w:footer="720" w:gutter="0"/>
          <w:pgNumType w:start="0"/>
          <w:cols w:space="720"/>
          <w:titlePg/>
          <w:docGrid w:linePitch="360"/>
        </w:sectPr>
      </w:pPr>
    </w:p>
    <w:p w14:paraId="67A36122" w14:textId="0BAFC286" w:rsidR="00562B08" w:rsidRPr="00562B08" w:rsidRDefault="00562B08" w:rsidP="00562B08">
      <w:pPr>
        <w:pStyle w:val="STTSTabel"/>
        <w:ind w:firstLine="720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1</w:t>
      </w:r>
      <w:r w:rsidRPr="00562B08">
        <w:rPr>
          <w:szCs w:val="24"/>
        </w:rPr>
        <w:tab/>
      </w:r>
    </w:p>
    <w:p w14:paraId="01D243CD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Halaman Login</w:t>
      </w:r>
    </w:p>
    <w:tbl>
      <w:tblPr>
        <w:tblW w:w="143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1701"/>
        <w:gridCol w:w="5528"/>
        <w:gridCol w:w="2552"/>
        <w:gridCol w:w="2662"/>
        <w:gridCol w:w="1028"/>
      </w:tblGrid>
      <w:tr w:rsidR="00562B08" w:rsidRPr="00562B08" w14:paraId="69980AED" w14:textId="77777777" w:rsidTr="00562B08">
        <w:trPr>
          <w:jc w:val="center"/>
        </w:trPr>
        <w:tc>
          <w:tcPr>
            <w:tcW w:w="846" w:type="dxa"/>
            <w:shd w:val="clear" w:color="auto" w:fill="D9D9D9"/>
          </w:tcPr>
          <w:p w14:paraId="7A7FB8E8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1701" w:type="dxa"/>
            <w:shd w:val="clear" w:color="auto" w:fill="D9D9D9"/>
          </w:tcPr>
          <w:p w14:paraId="10E58749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5528" w:type="dxa"/>
            <w:shd w:val="clear" w:color="auto" w:fill="D9D9D9"/>
          </w:tcPr>
          <w:p w14:paraId="5083AE65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2552" w:type="dxa"/>
            <w:shd w:val="clear" w:color="auto" w:fill="D9D9D9"/>
          </w:tcPr>
          <w:p w14:paraId="66C63F57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662" w:type="dxa"/>
            <w:shd w:val="clear" w:color="auto" w:fill="D9D9D9"/>
          </w:tcPr>
          <w:p w14:paraId="5E78E6F6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28" w:type="dxa"/>
            <w:shd w:val="clear" w:color="auto" w:fill="D9D9D9"/>
          </w:tcPr>
          <w:p w14:paraId="5F415CF5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562B08" w:rsidRPr="00562B08" w14:paraId="68273385" w14:textId="77777777" w:rsidTr="00562B08">
        <w:trPr>
          <w:trHeight w:val="841"/>
          <w:jc w:val="center"/>
        </w:trPr>
        <w:tc>
          <w:tcPr>
            <w:tcW w:w="846" w:type="dxa"/>
          </w:tcPr>
          <w:p w14:paraId="08E823D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UJ001</w:t>
            </w:r>
          </w:p>
        </w:tc>
        <w:tc>
          <w:tcPr>
            <w:tcW w:w="1701" w:type="dxa"/>
          </w:tcPr>
          <w:p w14:paraId="4CB34DE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Login</w:t>
            </w:r>
          </w:p>
        </w:tc>
        <w:tc>
          <w:tcPr>
            <w:tcW w:w="5528" w:type="dxa"/>
          </w:tcPr>
          <w:p w14:paraId="15C0D1F1" w14:textId="77777777" w:rsidR="00562B08" w:rsidRPr="00562B08" w:rsidRDefault="00562B08" w:rsidP="002476F9">
            <w:pPr>
              <w:pStyle w:val="STTSTabelContent"/>
              <w:numPr>
                <w:ilvl w:val="0"/>
                <w:numId w:val="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email yang valid</w:t>
            </w:r>
          </w:p>
          <w:p w14:paraId="2142CC6A" w14:textId="77777777" w:rsidR="00562B08" w:rsidRPr="00562B08" w:rsidRDefault="00562B08" w:rsidP="002476F9">
            <w:pPr>
              <w:pStyle w:val="STTSTabelContent"/>
              <w:numPr>
                <w:ilvl w:val="0"/>
                <w:numId w:val="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password yang valid</w:t>
            </w:r>
          </w:p>
          <w:p w14:paraId="1AA8CB63" w14:textId="77777777" w:rsidR="00562B08" w:rsidRPr="00562B08" w:rsidRDefault="00562B08" w:rsidP="002476F9">
            <w:pPr>
              <w:pStyle w:val="STTSTabelContent"/>
              <w:numPr>
                <w:ilvl w:val="0"/>
                <w:numId w:val="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“Masuk”</w:t>
            </w:r>
          </w:p>
        </w:tc>
        <w:tc>
          <w:tcPr>
            <w:tcW w:w="2552" w:type="dxa"/>
          </w:tcPr>
          <w:p w14:paraId="588F566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dashboard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dengan role</w:t>
            </w:r>
          </w:p>
        </w:tc>
        <w:tc>
          <w:tcPr>
            <w:tcW w:w="2662" w:type="dxa"/>
          </w:tcPr>
          <w:p w14:paraId="0DF190A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dashboard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dengan role</w:t>
            </w:r>
          </w:p>
        </w:tc>
        <w:tc>
          <w:tcPr>
            <w:tcW w:w="1028" w:type="dxa"/>
          </w:tcPr>
          <w:p w14:paraId="0747CA4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2C00FDC8" w14:textId="77777777" w:rsidTr="00562B08">
        <w:trPr>
          <w:trHeight w:val="838"/>
          <w:jc w:val="center"/>
        </w:trPr>
        <w:tc>
          <w:tcPr>
            <w:tcW w:w="846" w:type="dxa"/>
          </w:tcPr>
          <w:p w14:paraId="42F0649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UJ002</w:t>
            </w:r>
          </w:p>
        </w:tc>
        <w:tc>
          <w:tcPr>
            <w:tcW w:w="1701" w:type="dxa"/>
          </w:tcPr>
          <w:p w14:paraId="1B4F9E3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Login </w:t>
            </w:r>
            <w:proofErr w:type="spellStart"/>
            <w:r w:rsidRPr="00562B08">
              <w:rPr>
                <w:sz w:val="24"/>
                <w:szCs w:val="24"/>
              </w:rPr>
              <w:t>menggunakan</w:t>
            </w:r>
            <w:proofErr w:type="spellEnd"/>
            <w:r w:rsidRPr="00562B08">
              <w:rPr>
                <w:sz w:val="24"/>
                <w:szCs w:val="24"/>
              </w:rPr>
              <w:t xml:space="preserve"> email yang tidak </w:t>
            </w:r>
            <w:proofErr w:type="spellStart"/>
            <w:r w:rsidRPr="00562B08">
              <w:rPr>
                <w:sz w:val="24"/>
                <w:szCs w:val="24"/>
              </w:rPr>
              <w:t>terdaftar</w:t>
            </w:r>
            <w:proofErr w:type="spellEnd"/>
          </w:p>
        </w:tc>
        <w:tc>
          <w:tcPr>
            <w:tcW w:w="5528" w:type="dxa"/>
          </w:tcPr>
          <w:p w14:paraId="58758802" w14:textId="77777777" w:rsidR="00562B08" w:rsidRPr="00562B08" w:rsidRDefault="00562B08" w:rsidP="002476F9">
            <w:pPr>
              <w:pStyle w:val="STTSTabelContent"/>
              <w:numPr>
                <w:ilvl w:val="0"/>
                <w:numId w:val="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email yang tidak valid (tidak </w:t>
            </w:r>
            <w:proofErr w:type="spellStart"/>
            <w:r w:rsidRPr="00562B08">
              <w:rPr>
                <w:sz w:val="24"/>
                <w:szCs w:val="24"/>
              </w:rPr>
              <w:t>terdaftar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  <w:p w14:paraId="2FEFA160" w14:textId="77777777" w:rsidR="00562B08" w:rsidRPr="00562B08" w:rsidRDefault="00562B08" w:rsidP="002476F9">
            <w:pPr>
              <w:pStyle w:val="STTSTabelContent"/>
              <w:numPr>
                <w:ilvl w:val="0"/>
                <w:numId w:val="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password</w:t>
            </w:r>
          </w:p>
          <w:p w14:paraId="170EA1E4" w14:textId="77777777" w:rsidR="00562B08" w:rsidRPr="00562B08" w:rsidRDefault="00562B08" w:rsidP="002476F9">
            <w:pPr>
              <w:pStyle w:val="STTSTabelContent"/>
              <w:numPr>
                <w:ilvl w:val="0"/>
                <w:numId w:val="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“Masuk”</w:t>
            </w:r>
          </w:p>
        </w:tc>
        <w:tc>
          <w:tcPr>
            <w:tcW w:w="2552" w:type="dxa"/>
          </w:tcPr>
          <w:p w14:paraId="27655C4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Menolak</w:t>
            </w:r>
            <w:proofErr w:type="spellEnd"/>
            <w:r w:rsidRPr="00562B08">
              <w:rPr>
                <w:sz w:val="24"/>
                <w:szCs w:val="24"/>
              </w:rPr>
              <w:t xml:space="preserve"> untuk login dengan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“Login Gagal”</w:t>
            </w:r>
          </w:p>
          <w:p w14:paraId="7691EF5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dan “Email atau password salah”</w:t>
            </w:r>
          </w:p>
        </w:tc>
        <w:tc>
          <w:tcPr>
            <w:tcW w:w="2662" w:type="dxa"/>
          </w:tcPr>
          <w:p w14:paraId="579733B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Menolak</w:t>
            </w:r>
            <w:proofErr w:type="spellEnd"/>
            <w:r w:rsidRPr="00562B08">
              <w:rPr>
                <w:sz w:val="24"/>
                <w:szCs w:val="24"/>
              </w:rPr>
              <w:t xml:space="preserve"> untuk login dengan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“Login Gagal”</w:t>
            </w:r>
          </w:p>
          <w:p w14:paraId="5EA706E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dan “Email atau password salah”</w:t>
            </w:r>
          </w:p>
        </w:tc>
        <w:tc>
          <w:tcPr>
            <w:tcW w:w="1028" w:type="dxa"/>
          </w:tcPr>
          <w:p w14:paraId="48C0EAE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7EDFFA69" w14:textId="77777777" w:rsidTr="00562B08">
        <w:trPr>
          <w:trHeight w:val="858"/>
          <w:jc w:val="center"/>
        </w:trPr>
        <w:tc>
          <w:tcPr>
            <w:tcW w:w="846" w:type="dxa"/>
          </w:tcPr>
          <w:p w14:paraId="3D14B54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UJ003</w:t>
            </w:r>
          </w:p>
        </w:tc>
        <w:tc>
          <w:tcPr>
            <w:tcW w:w="1701" w:type="dxa"/>
          </w:tcPr>
          <w:p w14:paraId="5E7B338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Login </w:t>
            </w:r>
            <w:proofErr w:type="spellStart"/>
            <w:r w:rsidRPr="00562B08">
              <w:rPr>
                <w:sz w:val="24"/>
                <w:szCs w:val="24"/>
              </w:rPr>
              <w:t>menggunakan</w:t>
            </w:r>
            <w:proofErr w:type="spellEnd"/>
            <w:r w:rsidRPr="00562B08">
              <w:rPr>
                <w:sz w:val="24"/>
                <w:szCs w:val="24"/>
              </w:rPr>
              <w:t xml:space="preserve"> password yang salah</w:t>
            </w:r>
          </w:p>
        </w:tc>
        <w:tc>
          <w:tcPr>
            <w:tcW w:w="5528" w:type="dxa"/>
          </w:tcPr>
          <w:p w14:paraId="377531AA" w14:textId="77777777" w:rsidR="00562B08" w:rsidRPr="00562B08" w:rsidRDefault="00562B08" w:rsidP="002476F9">
            <w:pPr>
              <w:pStyle w:val="STTSTabelContent"/>
              <w:numPr>
                <w:ilvl w:val="0"/>
                <w:numId w:val="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email yang valid</w:t>
            </w:r>
          </w:p>
          <w:p w14:paraId="25FF1C41" w14:textId="77777777" w:rsidR="00562B08" w:rsidRPr="00562B08" w:rsidRDefault="00562B08" w:rsidP="002476F9">
            <w:pPr>
              <w:pStyle w:val="STTSTabelContent"/>
              <w:numPr>
                <w:ilvl w:val="0"/>
                <w:numId w:val="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password yang tidak valid (tidak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  <w:p w14:paraId="46EBA6C1" w14:textId="77777777" w:rsidR="00562B08" w:rsidRPr="00562B08" w:rsidRDefault="00562B08" w:rsidP="002476F9">
            <w:pPr>
              <w:pStyle w:val="STTSTabelContent"/>
              <w:numPr>
                <w:ilvl w:val="0"/>
                <w:numId w:val="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“Masuk”</w:t>
            </w:r>
          </w:p>
        </w:tc>
        <w:tc>
          <w:tcPr>
            <w:tcW w:w="2552" w:type="dxa"/>
          </w:tcPr>
          <w:p w14:paraId="59691C5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Menolak</w:t>
            </w:r>
            <w:proofErr w:type="spellEnd"/>
            <w:r w:rsidRPr="00562B08">
              <w:rPr>
                <w:sz w:val="24"/>
                <w:szCs w:val="24"/>
              </w:rPr>
              <w:t xml:space="preserve"> untuk login dengan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“Login Gagal”</w:t>
            </w:r>
          </w:p>
          <w:p w14:paraId="30713AD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dan “Email atau password salah”</w:t>
            </w:r>
          </w:p>
        </w:tc>
        <w:tc>
          <w:tcPr>
            <w:tcW w:w="2662" w:type="dxa"/>
          </w:tcPr>
          <w:p w14:paraId="02EAAF3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Menolak</w:t>
            </w:r>
            <w:proofErr w:type="spellEnd"/>
            <w:r w:rsidRPr="00562B08">
              <w:rPr>
                <w:sz w:val="24"/>
                <w:szCs w:val="24"/>
              </w:rPr>
              <w:t xml:space="preserve"> untuk login dengan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“Login Gagal”</w:t>
            </w:r>
          </w:p>
          <w:p w14:paraId="0050561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dan “Email atau password salah”</w:t>
            </w:r>
          </w:p>
        </w:tc>
        <w:tc>
          <w:tcPr>
            <w:tcW w:w="1028" w:type="dxa"/>
          </w:tcPr>
          <w:p w14:paraId="2502FE3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0E773849" w14:textId="77777777" w:rsidTr="00562B08">
        <w:trPr>
          <w:trHeight w:val="274"/>
          <w:jc w:val="center"/>
        </w:trPr>
        <w:tc>
          <w:tcPr>
            <w:tcW w:w="846" w:type="dxa"/>
          </w:tcPr>
          <w:p w14:paraId="71968E0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UJ004</w:t>
            </w:r>
          </w:p>
        </w:tc>
        <w:tc>
          <w:tcPr>
            <w:tcW w:w="1701" w:type="dxa"/>
          </w:tcPr>
          <w:p w14:paraId="37D43E9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Login </w:t>
            </w:r>
            <w:proofErr w:type="spellStart"/>
            <w:r w:rsidRPr="00562B08">
              <w:rPr>
                <w:sz w:val="24"/>
                <w:szCs w:val="24"/>
              </w:rPr>
              <w:t>menggunakan</w:t>
            </w:r>
            <w:proofErr w:type="spellEnd"/>
            <w:r w:rsidRPr="00562B08">
              <w:rPr>
                <w:sz w:val="24"/>
                <w:szCs w:val="24"/>
              </w:rPr>
              <w:t xml:space="preserve"> format email yang salah</w:t>
            </w:r>
          </w:p>
        </w:tc>
        <w:tc>
          <w:tcPr>
            <w:tcW w:w="5528" w:type="dxa"/>
          </w:tcPr>
          <w:p w14:paraId="64723E22" w14:textId="77777777" w:rsidR="00562B08" w:rsidRPr="00562B08" w:rsidRDefault="00562B08" w:rsidP="002476F9">
            <w:pPr>
              <w:pStyle w:val="STTSTabelContent"/>
              <w:numPr>
                <w:ilvl w:val="0"/>
                <w:numId w:val="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email yang valid</w:t>
            </w:r>
          </w:p>
          <w:p w14:paraId="0DC6944B" w14:textId="77777777" w:rsidR="00562B08" w:rsidRPr="00562B08" w:rsidRDefault="00562B08" w:rsidP="002476F9">
            <w:pPr>
              <w:pStyle w:val="STTSTabelContent"/>
              <w:numPr>
                <w:ilvl w:val="0"/>
                <w:numId w:val="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password yang tidak valid (tidak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  <w:p w14:paraId="1633B0FA" w14:textId="77777777" w:rsidR="00562B08" w:rsidRPr="00562B08" w:rsidRDefault="00562B08" w:rsidP="002476F9">
            <w:pPr>
              <w:pStyle w:val="STTSTabelContent"/>
              <w:numPr>
                <w:ilvl w:val="0"/>
                <w:numId w:val="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"Masuk"</w:t>
            </w:r>
          </w:p>
        </w:tc>
        <w:tc>
          <w:tcPr>
            <w:tcW w:w="2552" w:type="dxa"/>
          </w:tcPr>
          <w:p w14:paraId="5819355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Menolak</w:t>
            </w:r>
            <w:proofErr w:type="spellEnd"/>
            <w:r w:rsidRPr="00562B08">
              <w:rPr>
                <w:sz w:val="24"/>
                <w:szCs w:val="24"/>
              </w:rPr>
              <w:t xml:space="preserve"> untuk login dengan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“Email tidak valid”</w:t>
            </w:r>
          </w:p>
        </w:tc>
        <w:tc>
          <w:tcPr>
            <w:tcW w:w="2662" w:type="dxa"/>
          </w:tcPr>
          <w:p w14:paraId="5A20589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Menolak</w:t>
            </w:r>
            <w:proofErr w:type="spellEnd"/>
            <w:r w:rsidRPr="00562B08">
              <w:rPr>
                <w:sz w:val="24"/>
                <w:szCs w:val="24"/>
              </w:rPr>
              <w:t xml:space="preserve"> untuk login dengan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“Email tidak valid”</w:t>
            </w:r>
          </w:p>
        </w:tc>
        <w:tc>
          <w:tcPr>
            <w:tcW w:w="1028" w:type="dxa"/>
          </w:tcPr>
          <w:p w14:paraId="25F3A11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5C8ED6B0" w14:textId="77777777" w:rsidTr="00562B08">
        <w:trPr>
          <w:jc w:val="center"/>
        </w:trPr>
        <w:tc>
          <w:tcPr>
            <w:tcW w:w="846" w:type="dxa"/>
          </w:tcPr>
          <w:p w14:paraId="0EB70EF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UJ005</w:t>
            </w:r>
          </w:p>
        </w:tc>
        <w:tc>
          <w:tcPr>
            <w:tcW w:w="1701" w:type="dxa"/>
          </w:tcPr>
          <w:p w14:paraId="1FC5769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Login </w:t>
            </w:r>
            <w:proofErr w:type="spellStart"/>
            <w:r w:rsidRPr="00562B08">
              <w:rPr>
                <w:sz w:val="24"/>
                <w:szCs w:val="24"/>
              </w:rPr>
              <w:t>tanpa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memasukkan</w:t>
            </w:r>
            <w:proofErr w:type="spellEnd"/>
            <w:r w:rsidRPr="00562B08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528" w:type="dxa"/>
          </w:tcPr>
          <w:p w14:paraId="7563516C" w14:textId="77777777" w:rsidR="00562B08" w:rsidRPr="00562B08" w:rsidRDefault="00562B08" w:rsidP="002476F9">
            <w:pPr>
              <w:pStyle w:val="STTSTabelContent"/>
              <w:numPr>
                <w:ilvl w:val="0"/>
                <w:numId w:val="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“Masuk”</w:t>
            </w:r>
          </w:p>
        </w:tc>
        <w:tc>
          <w:tcPr>
            <w:tcW w:w="2552" w:type="dxa"/>
          </w:tcPr>
          <w:p w14:paraId="7E37A2E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Menolak</w:t>
            </w:r>
            <w:proofErr w:type="spellEnd"/>
            <w:r w:rsidRPr="00562B08">
              <w:rPr>
                <w:sz w:val="24"/>
                <w:szCs w:val="24"/>
              </w:rPr>
              <w:t xml:space="preserve"> untuk login dengan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“Email tidak boleh </w:t>
            </w:r>
            <w:proofErr w:type="spellStart"/>
            <w:r w:rsidRPr="00562B08">
              <w:rPr>
                <w:sz w:val="24"/>
                <w:szCs w:val="24"/>
              </w:rPr>
              <w:t>kosong</w:t>
            </w:r>
            <w:proofErr w:type="spellEnd"/>
            <w:r w:rsidRPr="00562B08">
              <w:rPr>
                <w:sz w:val="24"/>
                <w:szCs w:val="24"/>
              </w:rPr>
              <w:t>” dan</w:t>
            </w:r>
          </w:p>
          <w:p w14:paraId="37707B5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“Password tidak boleh </w:t>
            </w:r>
            <w:proofErr w:type="spellStart"/>
            <w:r w:rsidRPr="00562B08">
              <w:rPr>
                <w:sz w:val="24"/>
                <w:szCs w:val="24"/>
              </w:rPr>
              <w:t>kosong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662" w:type="dxa"/>
          </w:tcPr>
          <w:p w14:paraId="7137835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Menolak</w:t>
            </w:r>
            <w:proofErr w:type="spellEnd"/>
            <w:r w:rsidRPr="00562B08">
              <w:rPr>
                <w:sz w:val="24"/>
                <w:szCs w:val="24"/>
              </w:rPr>
              <w:t xml:space="preserve"> untuk login dengan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“Email tidak boleh </w:t>
            </w:r>
            <w:proofErr w:type="spellStart"/>
            <w:r w:rsidRPr="00562B08">
              <w:rPr>
                <w:sz w:val="24"/>
                <w:szCs w:val="24"/>
              </w:rPr>
              <w:t>kosong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  <w:p w14:paraId="79B704F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dan</w:t>
            </w:r>
          </w:p>
          <w:p w14:paraId="7D4729F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“Password tidak boleh </w:t>
            </w:r>
            <w:proofErr w:type="spellStart"/>
            <w:r w:rsidRPr="00562B08">
              <w:rPr>
                <w:sz w:val="24"/>
                <w:szCs w:val="24"/>
              </w:rPr>
              <w:t>kosong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1028" w:type="dxa"/>
          </w:tcPr>
          <w:p w14:paraId="2E21AA4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0A812462" w14:textId="77777777" w:rsidTr="00562B08">
        <w:trPr>
          <w:trHeight w:val="416"/>
          <w:jc w:val="center"/>
        </w:trPr>
        <w:tc>
          <w:tcPr>
            <w:tcW w:w="846" w:type="dxa"/>
          </w:tcPr>
          <w:p w14:paraId="6ECEF6C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UJ006</w:t>
            </w:r>
          </w:p>
        </w:tc>
        <w:tc>
          <w:tcPr>
            <w:tcW w:w="1701" w:type="dxa"/>
          </w:tcPr>
          <w:p w14:paraId="14DF00A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Login </w:t>
            </w:r>
            <w:proofErr w:type="spellStart"/>
            <w:r w:rsidRPr="00562B08">
              <w:rPr>
                <w:sz w:val="24"/>
                <w:szCs w:val="24"/>
              </w:rPr>
              <w:t>tanpa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memasukkan</w:t>
            </w:r>
            <w:proofErr w:type="spellEnd"/>
            <w:r w:rsidRPr="00562B08">
              <w:rPr>
                <w:sz w:val="24"/>
                <w:szCs w:val="24"/>
              </w:rPr>
              <w:t xml:space="preserve"> password</w:t>
            </w:r>
          </w:p>
        </w:tc>
        <w:tc>
          <w:tcPr>
            <w:tcW w:w="5528" w:type="dxa"/>
          </w:tcPr>
          <w:p w14:paraId="4A28A29E" w14:textId="77777777" w:rsidR="00562B08" w:rsidRPr="00562B08" w:rsidRDefault="00562B08" w:rsidP="002476F9">
            <w:pPr>
              <w:pStyle w:val="STTSTabelContent"/>
              <w:numPr>
                <w:ilvl w:val="0"/>
                <w:numId w:val="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email</w:t>
            </w:r>
          </w:p>
          <w:p w14:paraId="13F357B9" w14:textId="77777777" w:rsidR="00562B08" w:rsidRPr="00562B08" w:rsidRDefault="00562B08" w:rsidP="002476F9">
            <w:pPr>
              <w:pStyle w:val="STTSTabelContent"/>
              <w:numPr>
                <w:ilvl w:val="0"/>
                <w:numId w:val="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“Masuk”</w:t>
            </w:r>
          </w:p>
        </w:tc>
        <w:tc>
          <w:tcPr>
            <w:tcW w:w="2552" w:type="dxa"/>
          </w:tcPr>
          <w:p w14:paraId="7979234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Menolak</w:t>
            </w:r>
            <w:proofErr w:type="spellEnd"/>
            <w:r w:rsidRPr="00562B08">
              <w:rPr>
                <w:sz w:val="24"/>
                <w:szCs w:val="24"/>
              </w:rPr>
              <w:t xml:space="preserve"> untuk login dengan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“Password tidak boleh </w:t>
            </w:r>
            <w:proofErr w:type="spellStart"/>
            <w:r w:rsidRPr="00562B08">
              <w:rPr>
                <w:sz w:val="24"/>
                <w:szCs w:val="24"/>
              </w:rPr>
              <w:t>kosong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662" w:type="dxa"/>
          </w:tcPr>
          <w:p w14:paraId="374A66A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Menolak</w:t>
            </w:r>
            <w:proofErr w:type="spellEnd"/>
            <w:r w:rsidRPr="00562B08">
              <w:rPr>
                <w:sz w:val="24"/>
                <w:szCs w:val="24"/>
              </w:rPr>
              <w:t xml:space="preserve"> untuk login dengan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“Password tidak boleh </w:t>
            </w:r>
            <w:proofErr w:type="spellStart"/>
            <w:r w:rsidRPr="00562B08">
              <w:rPr>
                <w:sz w:val="24"/>
                <w:szCs w:val="24"/>
              </w:rPr>
              <w:t>kosong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1028" w:type="dxa"/>
          </w:tcPr>
          <w:p w14:paraId="3C51003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3A2EEF70" w14:textId="77777777" w:rsidTr="009B4582">
        <w:trPr>
          <w:trHeight w:val="416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7463B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E36E0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Login dengan user yang tidak </w:t>
            </w:r>
            <w:proofErr w:type="spellStart"/>
            <w:r w:rsidRPr="00562B08">
              <w:rPr>
                <w:sz w:val="24"/>
                <w:szCs w:val="24"/>
              </w:rPr>
              <w:t>aktif</w:t>
            </w:r>
            <w:proofErr w:type="spellEnd"/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C0984" w14:textId="77777777" w:rsidR="009B4582" w:rsidRPr="00562B08" w:rsidRDefault="009B4582" w:rsidP="002476F9">
            <w:pPr>
              <w:pStyle w:val="STTSTabelContent"/>
              <w:numPr>
                <w:ilvl w:val="0"/>
                <w:numId w:val="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Email user yang tidak </w:t>
            </w:r>
            <w:proofErr w:type="spellStart"/>
            <w:r w:rsidRPr="00562B08">
              <w:rPr>
                <w:sz w:val="24"/>
                <w:szCs w:val="24"/>
              </w:rPr>
              <w:t>aktif</w:t>
            </w:r>
            <w:proofErr w:type="spellEnd"/>
          </w:p>
          <w:p w14:paraId="7355D422" w14:textId="77777777" w:rsidR="009B4582" w:rsidRPr="00562B08" w:rsidRDefault="009B4582" w:rsidP="002476F9">
            <w:pPr>
              <w:pStyle w:val="STTSTabelContent"/>
              <w:numPr>
                <w:ilvl w:val="0"/>
                <w:numId w:val="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password user yang tidak </w:t>
            </w:r>
            <w:proofErr w:type="spellStart"/>
            <w:r w:rsidRPr="00562B08">
              <w:rPr>
                <w:sz w:val="24"/>
                <w:szCs w:val="24"/>
              </w:rPr>
              <w:t>aktif</w:t>
            </w:r>
            <w:proofErr w:type="spellEnd"/>
          </w:p>
          <w:p w14:paraId="3EB80B9F" w14:textId="77777777" w:rsidR="009B4582" w:rsidRPr="00562B08" w:rsidRDefault="009B4582" w:rsidP="002476F9">
            <w:pPr>
              <w:pStyle w:val="STTSTabelContent"/>
              <w:numPr>
                <w:ilvl w:val="0"/>
                <w:numId w:val="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“Masuk”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2A290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Menolak</w:t>
            </w:r>
            <w:proofErr w:type="spellEnd"/>
            <w:r w:rsidRPr="00562B08">
              <w:rPr>
                <w:sz w:val="24"/>
                <w:szCs w:val="24"/>
              </w:rPr>
              <w:t xml:space="preserve"> untuk login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332F3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Menolak</w:t>
            </w:r>
            <w:proofErr w:type="spellEnd"/>
            <w:r w:rsidRPr="00562B08">
              <w:rPr>
                <w:sz w:val="24"/>
                <w:szCs w:val="24"/>
              </w:rPr>
              <w:t xml:space="preserve"> untuk login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65671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2888FF79" w14:textId="77777777" w:rsidTr="009B4582">
        <w:trPr>
          <w:trHeight w:val="416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472FB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BD21E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Login </w:t>
            </w:r>
            <w:proofErr w:type="spellStart"/>
            <w:r w:rsidRPr="00562B08">
              <w:rPr>
                <w:sz w:val="24"/>
                <w:szCs w:val="24"/>
              </w:rPr>
              <w:t>menggunakan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akun</w:t>
            </w:r>
            <w:proofErr w:type="spellEnd"/>
            <w:r w:rsidRPr="00562B08">
              <w:rPr>
                <w:sz w:val="24"/>
                <w:szCs w:val="24"/>
              </w:rPr>
              <w:t xml:space="preserve"> google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86E97" w14:textId="77777777" w:rsidR="009B4582" w:rsidRPr="00562B08" w:rsidRDefault="009B4582" w:rsidP="002476F9">
            <w:pPr>
              <w:pStyle w:val="STTSTabelContent"/>
              <w:numPr>
                <w:ilvl w:val="0"/>
                <w:numId w:val="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"Masuk dengan Google"</w:t>
            </w:r>
          </w:p>
          <w:p w14:paraId="20575859" w14:textId="77777777" w:rsidR="009B4582" w:rsidRPr="00562B08" w:rsidRDefault="009B4582" w:rsidP="002476F9">
            <w:pPr>
              <w:pStyle w:val="STTSTabelContent"/>
              <w:numPr>
                <w:ilvl w:val="0"/>
                <w:numId w:val="9"/>
              </w:numPr>
              <w:jc w:val="lef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Memilih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akun</w:t>
            </w:r>
            <w:proofErr w:type="spellEnd"/>
            <w:r w:rsidRPr="00562B08">
              <w:rPr>
                <w:sz w:val="24"/>
                <w:szCs w:val="24"/>
              </w:rPr>
              <w:t xml:space="preserve"> google untuk login </w:t>
            </w:r>
            <w:proofErr w:type="spellStart"/>
            <w:r w:rsidRPr="00562B08">
              <w:rPr>
                <w:sz w:val="24"/>
                <w:szCs w:val="24"/>
              </w:rPr>
              <w:t>sebagai</w:t>
            </w:r>
            <w:proofErr w:type="spellEnd"/>
          </w:p>
          <w:p w14:paraId="51E503DE" w14:textId="77777777" w:rsidR="009B4582" w:rsidRPr="00562B08" w:rsidRDefault="009B4582" w:rsidP="002476F9">
            <w:pPr>
              <w:pStyle w:val="STTSTabelContent"/>
              <w:numPr>
                <w:ilvl w:val="0"/>
                <w:numId w:val="9"/>
              </w:numPr>
              <w:jc w:val="lef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Menekan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br/>
              <w:t>“Continue”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24050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dashboard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dengan role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A2B5B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dashboard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dengan role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E2A49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10477333" w14:textId="77777777" w:rsidTr="009B4582">
        <w:trPr>
          <w:trHeight w:val="416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D8D57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407EA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Membatalkan</w:t>
            </w:r>
            <w:proofErr w:type="spellEnd"/>
            <w:r w:rsidRPr="00562B08">
              <w:rPr>
                <w:sz w:val="24"/>
                <w:szCs w:val="24"/>
              </w:rPr>
              <w:t xml:space="preserve"> login </w:t>
            </w:r>
            <w:proofErr w:type="spellStart"/>
            <w:r w:rsidRPr="00562B08">
              <w:rPr>
                <w:sz w:val="24"/>
                <w:szCs w:val="24"/>
              </w:rPr>
              <w:t>menggunakan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akun</w:t>
            </w:r>
            <w:proofErr w:type="spellEnd"/>
            <w:r w:rsidRPr="00562B08">
              <w:rPr>
                <w:sz w:val="24"/>
                <w:szCs w:val="24"/>
              </w:rPr>
              <w:t xml:space="preserve"> google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07685" w14:textId="77777777" w:rsidR="009B4582" w:rsidRPr="00562B08" w:rsidRDefault="009B4582" w:rsidP="002476F9">
            <w:pPr>
              <w:pStyle w:val="STTSTabelContent"/>
              <w:numPr>
                <w:ilvl w:val="0"/>
                <w:numId w:val="1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“Masuk dengan Google”</w:t>
            </w:r>
          </w:p>
          <w:p w14:paraId="419FB657" w14:textId="77777777" w:rsidR="009B4582" w:rsidRPr="00562B08" w:rsidRDefault="009B4582" w:rsidP="002476F9">
            <w:pPr>
              <w:pStyle w:val="STTSTabelContent"/>
              <w:numPr>
                <w:ilvl w:val="0"/>
                <w:numId w:val="10"/>
              </w:numPr>
              <w:jc w:val="lef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Memilih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akun</w:t>
            </w:r>
            <w:proofErr w:type="spellEnd"/>
            <w:r w:rsidRPr="00562B08">
              <w:rPr>
                <w:sz w:val="24"/>
                <w:szCs w:val="24"/>
              </w:rPr>
              <w:t xml:space="preserve"> google untuk login </w:t>
            </w:r>
            <w:proofErr w:type="spellStart"/>
            <w:r w:rsidRPr="00562B08">
              <w:rPr>
                <w:sz w:val="24"/>
                <w:szCs w:val="24"/>
              </w:rPr>
              <w:t>sebagai</w:t>
            </w:r>
            <w:proofErr w:type="spellEnd"/>
          </w:p>
          <w:p w14:paraId="27230258" w14:textId="77777777" w:rsidR="009B4582" w:rsidRPr="00562B08" w:rsidRDefault="009B4582" w:rsidP="002476F9">
            <w:pPr>
              <w:pStyle w:val="STTSTabelContent"/>
              <w:numPr>
                <w:ilvl w:val="0"/>
                <w:numId w:val="10"/>
              </w:numPr>
              <w:jc w:val="lef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Menekan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br/>
              <w:t>“Cancel”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DC28A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kembali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login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CD011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kembali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login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71543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58352EA2" w14:textId="77777777" w:rsidTr="009B4582">
        <w:trPr>
          <w:trHeight w:val="416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B266C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DCE3B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Login </w:t>
            </w:r>
            <w:proofErr w:type="spellStart"/>
            <w:r w:rsidRPr="00562B08">
              <w:rPr>
                <w:sz w:val="24"/>
                <w:szCs w:val="24"/>
              </w:rPr>
              <w:t>sebagai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tamu</w:t>
            </w:r>
            <w:proofErr w:type="spellEnd"/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D94D5" w14:textId="77777777" w:rsidR="009B4582" w:rsidRPr="00562B08" w:rsidRDefault="009B4582" w:rsidP="002476F9">
            <w:pPr>
              <w:pStyle w:val="STTSTabelContent"/>
              <w:numPr>
                <w:ilvl w:val="0"/>
                <w:numId w:val="1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“Masuk </w:t>
            </w:r>
            <w:proofErr w:type="spellStart"/>
            <w:r w:rsidRPr="00562B08">
              <w:rPr>
                <w:sz w:val="24"/>
                <w:szCs w:val="24"/>
              </w:rPr>
              <w:t>sebagai</w:t>
            </w:r>
            <w:proofErr w:type="spellEnd"/>
            <w:r w:rsidRPr="00562B08">
              <w:rPr>
                <w:sz w:val="24"/>
                <w:szCs w:val="24"/>
              </w:rPr>
              <w:t xml:space="preserve"> Tamu”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3A2B3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kembali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home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54F0B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kembali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home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644AB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71A9A630" w14:textId="77777777" w:rsidR="00562B08" w:rsidRDefault="00562B08" w:rsidP="00562B08">
      <w:pPr>
        <w:pStyle w:val="STTSTabel"/>
        <w:jc w:val="left"/>
        <w:rPr>
          <w:szCs w:val="24"/>
        </w:rPr>
      </w:pPr>
    </w:p>
    <w:p w14:paraId="4931E05C" w14:textId="77777777" w:rsidR="00562B08" w:rsidRDefault="00562B08" w:rsidP="00562B08">
      <w:pPr>
        <w:pStyle w:val="STTSTabel"/>
        <w:rPr>
          <w:szCs w:val="24"/>
        </w:rPr>
      </w:pPr>
    </w:p>
    <w:p w14:paraId="54FFF62C" w14:textId="77777777" w:rsidR="00562B08" w:rsidRDefault="00562B08" w:rsidP="00562B08">
      <w:pPr>
        <w:pStyle w:val="STTSTabel"/>
        <w:rPr>
          <w:szCs w:val="24"/>
        </w:rPr>
      </w:pPr>
    </w:p>
    <w:p w14:paraId="13C98121" w14:textId="77777777" w:rsidR="00562B08" w:rsidRDefault="00562B08" w:rsidP="00562B08">
      <w:pPr>
        <w:pStyle w:val="STTSTabel"/>
        <w:rPr>
          <w:szCs w:val="24"/>
        </w:rPr>
      </w:pPr>
    </w:p>
    <w:p w14:paraId="1C6A560B" w14:textId="77777777" w:rsidR="00562B08" w:rsidRDefault="00562B08" w:rsidP="00562B08">
      <w:pPr>
        <w:pStyle w:val="STTSTabel"/>
        <w:rPr>
          <w:szCs w:val="24"/>
        </w:rPr>
      </w:pPr>
    </w:p>
    <w:p w14:paraId="59B248FE" w14:textId="77777777" w:rsidR="00562B08" w:rsidRDefault="00562B08" w:rsidP="00562B08">
      <w:pPr>
        <w:pStyle w:val="STTSTabel"/>
        <w:rPr>
          <w:szCs w:val="24"/>
        </w:rPr>
      </w:pPr>
    </w:p>
    <w:p w14:paraId="50A5263D" w14:textId="77777777" w:rsidR="00562B08" w:rsidRDefault="00562B08" w:rsidP="00562B08">
      <w:pPr>
        <w:pStyle w:val="STTSTabel"/>
        <w:rPr>
          <w:szCs w:val="24"/>
        </w:rPr>
      </w:pPr>
    </w:p>
    <w:p w14:paraId="50B01411" w14:textId="77777777" w:rsidR="00562B08" w:rsidRDefault="00562B08" w:rsidP="00562B08">
      <w:pPr>
        <w:pStyle w:val="STTSTabel"/>
        <w:rPr>
          <w:szCs w:val="24"/>
        </w:rPr>
      </w:pPr>
    </w:p>
    <w:p w14:paraId="7C09349E" w14:textId="200270B7" w:rsidR="00562B08" w:rsidRPr="00562B08" w:rsidRDefault="00562B08" w:rsidP="00562B08">
      <w:pPr>
        <w:pStyle w:val="STTSTabel"/>
        <w:rPr>
          <w:szCs w:val="24"/>
        </w:rPr>
      </w:pPr>
      <w:r w:rsidRPr="00562B08">
        <w:rPr>
          <w:szCs w:val="24"/>
        </w:rPr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2</w:t>
      </w:r>
    </w:p>
    <w:p w14:paraId="08348E15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Halaman Register</w:t>
      </w:r>
    </w:p>
    <w:tbl>
      <w:tblPr>
        <w:tblW w:w="14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1563"/>
        <w:gridCol w:w="5527"/>
        <w:gridCol w:w="2552"/>
        <w:gridCol w:w="2528"/>
        <w:gridCol w:w="1016"/>
      </w:tblGrid>
      <w:tr w:rsidR="008E17CD" w:rsidRPr="00562B08" w14:paraId="719A35DA" w14:textId="77777777" w:rsidTr="008E17CD">
        <w:trPr>
          <w:jc w:val="center"/>
        </w:trPr>
        <w:tc>
          <w:tcPr>
            <w:tcW w:w="843" w:type="dxa"/>
            <w:shd w:val="clear" w:color="auto" w:fill="D9D9D9"/>
          </w:tcPr>
          <w:p w14:paraId="633B78B2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1563" w:type="dxa"/>
            <w:shd w:val="clear" w:color="auto" w:fill="D9D9D9"/>
          </w:tcPr>
          <w:p w14:paraId="7B921FEC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5527" w:type="dxa"/>
            <w:shd w:val="clear" w:color="auto" w:fill="D9D9D9"/>
          </w:tcPr>
          <w:p w14:paraId="2FDFAA14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2552" w:type="dxa"/>
            <w:shd w:val="clear" w:color="auto" w:fill="D9D9D9"/>
          </w:tcPr>
          <w:p w14:paraId="328C9928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528" w:type="dxa"/>
            <w:shd w:val="clear" w:color="auto" w:fill="D9D9D9"/>
          </w:tcPr>
          <w:p w14:paraId="56DC6FD8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61BB82EA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8E17CD" w:rsidRPr="00562B08" w14:paraId="0480C9E9" w14:textId="77777777" w:rsidTr="008E17CD">
        <w:trPr>
          <w:trHeight w:val="20"/>
          <w:jc w:val="center"/>
        </w:trPr>
        <w:tc>
          <w:tcPr>
            <w:tcW w:w="843" w:type="dxa"/>
          </w:tcPr>
          <w:p w14:paraId="4410ED2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UJ011</w:t>
            </w:r>
          </w:p>
        </w:tc>
        <w:tc>
          <w:tcPr>
            <w:tcW w:w="1563" w:type="dxa"/>
          </w:tcPr>
          <w:p w14:paraId="5866958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Register</w:t>
            </w:r>
          </w:p>
        </w:tc>
        <w:tc>
          <w:tcPr>
            <w:tcW w:w="5527" w:type="dxa"/>
          </w:tcPr>
          <w:p w14:paraId="728279BC" w14:textId="77777777" w:rsidR="00562B08" w:rsidRPr="00562B08" w:rsidRDefault="00562B08" w:rsidP="002476F9">
            <w:pPr>
              <w:pStyle w:val="STTSTabelContent"/>
              <w:numPr>
                <w:ilvl w:val="0"/>
                <w:numId w:val="1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nama </w:t>
            </w:r>
            <w:proofErr w:type="spellStart"/>
            <w:r w:rsidRPr="00562B08">
              <w:rPr>
                <w:sz w:val="24"/>
                <w:szCs w:val="24"/>
              </w:rPr>
              <w:t>lengkap</w:t>
            </w:r>
            <w:proofErr w:type="spellEnd"/>
            <w:r w:rsidRPr="00562B08">
              <w:rPr>
                <w:sz w:val="24"/>
                <w:szCs w:val="24"/>
              </w:rPr>
              <w:t xml:space="preserve"> yang valid</w:t>
            </w:r>
          </w:p>
          <w:p w14:paraId="12851584" w14:textId="77777777" w:rsidR="00562B08" w:rsidRPr="00562B08" w:rsidRDefault="00562B08" w:rsidP="002476F9">
            <w:pPr>
              <w:pStyle w:val="STTSTabelContent"/>
              <w:numPr>
                <w:ilvl w:val="0"/>
                <w:numId w:val="1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email yang valid</w:t>
            </w:r>
          </w:p>
          <w:p w14:paraId="169711F1" w14:textId="77777777" w:rsidR="00562B08" w:rsidRPr="00562B08" w:rsidRDefault="00562B08" w:rsidP="002476F9">
            <w:pPr>
              <w:pStyle w:val="STTSTabelContent"/>
              <w:numPr>
                <w:ilvl w:val="0"/>
                <w:numId w:val="1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username yang valid</w:t>
            </w:r>
          </w:p>
          <w:p w14:paraId="3C980BBD" w14:textId="77777777" w:rsidR="00562B08" w:rsidRPr="00562B08" w:rsidRDefault="00562B08" w:rsidP="002476F9">
            <w:pPr>
              <w:pStyle w:val="STTSTabelContent"/>
              <w:numPr>
                <w:ilvl w:val="0"/>
                <w:numId w:val="1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hp yang valid</w:t>
            </w:r>
          </w:p>
          <w:p w14:paraId="30072C8D" w14:textId="77777777" w:rsidR="00562B08" w:rsidRPr="00562B08" w:rsidRDefault="00562B08" w:rsidP="002476F9">
            <w:pPr>
              <w:pStyle w:val="STTSTabelContent"/>
              <w:numPr>
                <w:ilvl w:val="0"/>
                <w:numId w:val="1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password yang valid</w:t>
            </w:r>
          </w:p>
          <w:p w14:paraId="1E44DD5D" w14:textId="77777777" w:rsidR="00562B08" w:rsidRPr="00562B08" w:rsidRDefault="00562B08" w:rsidP="002476F9">
            <w:pPr>
              <w:pStyle w:val="STTSTabelContent"/>
              <w:numPr>
                <w:ilvl w:val="0"/>
                <w:numId w:val="1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konfirmasi</w:t>
            </w:r>
            <w:proofErr w:type="spellEnd"/>
            <w:r w:rsidRPr="00562B08">
              <w:rPr>
                <w:sz w:val="24"/>
                <w:szCs w:val="24"/>
              </w:rPr>
              <w:t xml:space="preserve"> password yang valid</w:t>
            </w:r>
          </w:p>
          <w:p w14:paraId="52ECFED8" w14:textId="77777777" w:rsidR="00562B08" w:rsidRPr="00562B08" w:rsidRDefault="00562B08" w:rsidP="002476F9">
            <w:pPr>
              <w:pStyle w:val="STTSTabelContent"/>
              <w:numPr>
                <w:ilvl w:val="0"/>
                <w:numId w:val="1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“Daftar Sekarang”</w:t>
            </w:r>
          </w:p>
        </w:tc>
        <w:tc>
          <w:tcPr>
            <w:tcW w:w="2552" w:type="dxa"/>
          </w:tcPr>
          <w:p w14:paraId="68F977F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login dan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Registrasi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!” dan “Selamat </w:t>
            </w:r>
            <w:proofErr w:type="spellStart"/>
            <w:r w:rsidRPr="00562B08">
              <w:rPr>
                <w:sz w:val="24"/>
                <w:szCs w:val="24"/>
              </w:rPr>
              <w:t>datang</w:t>
            </w:r>
            <w:proofErr w:type="spellEnd"/>
            <w:r w:rsidRPr="00562B08">
              <w:rPr>
                <w:sz w:val="24"/>
                <w:szCs w:val="24"/>
              </w:rPr>
              <w:t xml:space="preserve"> (nama user) </w:t>
            </w:r>
            <w:proofErr w:type="spellStart"/>
            <w:r w:rsidRPr="00562B08">
              <w:rPr>
                <w:sz w:val="24"/>
                <w:szCs w:val="24"/>
              </w:rPr>
              <w:t>Silakan</w:t>
            </w:r>
            <w:proofErr w:type="spellEnd"/>
            <w:r w:rsidRPr="00562B08">
              <w:rPr>
                <w:sz w:val="24"/>
                <w:szCs w:val="24"/>
              </w:rPr>
              <w:t xml:space="preserve"> login dengan </w:t>
            </w:r>
            <w:proofErr w:type="spellStart"/>
            <w:r w:rsidRPr="00562B08">
              <w:rPr>
                <w:sz w:val="24"/>
                <w:szCs w:val="24"/>
              </w:rPr>
              <w:t>akun</w:t>
            </w:r>
            <w:proofErr w:type="spellEnd"/>
            <w:r w:rsidRPr="00562B08">
              <w:rPr>
                <w:sz w:val="24"/>
                <w:szCs w:val="24"/>
              </w:rPr>
              <w:t xml:space="preserve"> Anda.”</w:t>
            </w:r>
          </w:p>
        </w:tc>
        <w:tc>
          <w:tcPr>
            <w:tcW w:w="2528" w:type="dxa"/>
          </w:tcPr>
          <w:p w14:paraId="457B195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login dan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Registrasi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!” dan “Selamat </w:t>
            </w:r>
            <w:proofErr w:type="spellStart"/>
            <w:r w:rsidRPr="00562B08">
              <w:rPr>
                <w:sz w:val="24"/>
                <w:szCs w:val="24"/>
              </w:rPr>
              <w:t>datang</w:t>
            </w:r>
            <w:proofErr w:type="spellEnd"/>
            <w:r w:rsidRPr="00562B08">
              <w:rPr>
                <w:sz w:val="24"/>
                <w:szCs w:val="24"/>
              </w:rPr>
              <w:t xml:space="preserve"> (nama user) </w:t>
            </w:r>
            <w:proofErr w:type="spellStart"/>
            <w:r w:rsidRPr="00562B08">
              <w:rPr>
                <w:sz w:val="24"/>
                <w:szCs w:val="24"/>
              </w:rPr>
              <w:t>Silakan</w:t>
            </w:r>
            <w:proofErr w:type="spellEnd"/>
            <w:r w:rsidRPr="00562B08">
              <w:rPr>
                <w:sz w:val="24"/>
                <w:szCs w:val="24"/>
              </w:rPr>
              <w:t xml:space="preserve"> login dengan </w:t>
            </w:r>
            <w:proofErr w:type="spellStart"/>
            <w:r w:rsidRPr="00562B08">
              <w:rPr>
                <w:sz w:val="24"/>
                <w:szCs w:val="24"/>
              </w:rPr>
              <w:t>akun</w:t>
            </w:r>
            <w:proofErr w:type="spellEnd"/>
            <w:r w:rsidRPr="00562B08">
              <w:rPr>
                <w:sz w:val="24"/>
                <w:szCs w:val="24"/>
              </w:rPr>
              <w:t xml:space="preserve"> Anda.”</w:t>
            </w:r>
          </w:p>
        </w:tc>
        <w:tc>
          <w:tcPr>
            <w:tcW w:w="1016" w:type="dxa"/>
          </w:tcPr>
          <w:p w14:paraId="1E88E33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8E17CD" w:rsidRPr="00562B08" w14:paraId="48AA6824" w14:textId="77777777" w:rsidTr="008E17CD">
        <w:trPr>
          <w:trHeight w:val="20"/>
          <w:jc w:val="center"/>
        </w:trPr>
        <w:tc>
          <w:tcPr>
            <w:tcW w:w="843" w:type="dxa"/>
          </w:tcPr>
          <w:p w14:paraId="5BCEB3D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UJ012</w:t>
            </w:r>
          </w:p>
        </w:tc>
        <w:tc>
          <w:tcPr>
            <w:tcW w:w="1563" w:type="dxa"/>
          </w:tcPr>
          <w:p w14:paraId="23D5B11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Register </w:t>
            </w:r>
            <w:proofErr w:type="spellStart"/>
            <w:r w:rsidRPr="00562B08">
              <w:rPr>
                <w:sz w:val="24"/>
                <w:szCs w:val="24"/>
              </w:rPr>
              <w:t>menggunakan</w:t>
            </w:r>
            <w:proofErr w:type="spellEnd"/>
            <w:r w:rsidRPr="00562B08">
              <w:rPr>
                <w:sz w:val="24"/>
                <w:szCs w:val="24"/>
              </w:rPr>
              <w:t xml:space="preserve"> nama </w:t>
            </w:r>
            <w:proofErr w:type="spellStart"/>
            <w:r w:rsidRPr="00562B08">
              <w:rPr>
                <w:sz w:val="24"/>
                <w:szCs w:val="24"/>
              </w:rPr>
              <w:t>lengkap</w:t>
            </w:r>
            <w:proofErr w:type="spellEnd"/>
            <w:r w:rsidRPr="00562B08">
              <w:rPr>
                <w:sz w:val="24"/>
                <w:szCs w:val="24"/>
              </w:rPr>
              <w:t xml:space="preserve"> yang tidak valid</w:t>
            </w:r>
          </w:p>
        </w:tc>
        <w:tc>
          <w:tcPr>
            <w:tcW w:w="5527" w:type="dxa"/>
          </w:tcPr>
          <w:p w14:paraId="57F7C0D5" w14:textId="77777777" w:rsidR="00562B08" w:rsidRPr="00562B08" w:rsidRDefault="00562B08" w:rsidP="002476F9">
            <w:pPr>
              <w:pStyle w:val="STTSTabelContent"/>
              <w:numPr>
                <w:ilvl w:val="0"/>
                <w:numId w:val="1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nama </w:t>
            </w:r>
            <w:proofErr w:type="spellStart"/>
            <w:r w:rsidRPr="00562B08">
              <w:rPr>
                <w:sz w:val="24"/>
                <w:szCs w:val="24"/>
              </w:rPr>
              <w:t>lengkap</w:t>
            </w:r>
            <w:proofErr w:type="spellEnd"/>
            <w:r w:rsidRPr="00562B08">
              <w:rPr>
                <w:sz w:val="24"/>
                <w:szCs w:val="24"/>
              </w:rPr>
              <w:t xml:space="preserve"> yang tidak valid (tidak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  <w:p w14:paraId="56AD806C" w14:textId="77777777" w:rsidR="00562B08" w:rsidRPr="00562B08" w:rsidRDefault="00562B08" w:rsidP="002476F9">
            <w:pPr>
              <w:pStyle w:val="STTSTabelContent"/>
              <w:numPr>
                <w:ilvl w:val="0"/>
                <w:numId w:val="1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email yang valid</w:t>
            </w:r>
          </w:p>
          <w:p w14:paraId="59248F4B" w14:textId="77777777" w:rsidR="00562B08" w:rsidRPr="00562B08" w:rsidRDefault="00562B08" w:rsidP="002476F9">
            <w:pPr>
              <w:pStyle w:val="STTSTabelContent"/>
              <w:numPr>
                <w:ilvl w:val="0"/>
                <w:numId w:val="1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username yang valid</w:t>
            </w:r>
          </w:p>
          <w:p w14:paraId="6A9A04D6" w14:textId="77777777" w:rsidR="00562B08" w:rsidRPr="00562B08" w:rsidRDefault="00562B08" w:rsidP="002476F9">
            <w:pPr>
              <w:pStyle w:val="STTSTabelContent"/>
              <w:numPr>
                <w:ilvl w:val="0"/>
                <w:numId w:val="1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hp yang valid</w:t>
            </w:r>
          </w:p>
          <w:p w14:paraId="31B888B8" w14:textId="77777777" w:rsidR="00562B08" w:rsidRPr="00562B08" w:rsidRDefault="00562B08" w:rsidP="002476F9">
            <w:pPr>
              <w:pStyle w:val="STTSTabelContent"/>
              <w:numPr>
                <w:ilvl w:val="0"/>
                <w:numId w:val="1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password yang valid</w:t>
            </w:r>
          </w:p>
          <w:p w14:paraId="0F61C1CE" w14:textId="77777777" w:rsidR="00562B08" w:rsidRPr="00562B08" w:rsidRDefault="00562B08" w:rsidP="002476F9">
            <w:pPr>
              <w:pStyle w:val="STTSTabelContent"/>
              <w:numPr>
                <w:ilvl w:val="0"/>
                <w:numId w:val="1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konfirmasi</w:t>
            </w:r>
            <w:proofErr w:type="spellEnd"/>
            <w:r w:rsidRPr="00562B08">
              <w:rPr>
                <w:sz w:val="24"/>
                <w:szCs w:val="24"/>
              </w:rPr>
              <w:t xml:space="preserve"> password yang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password</w:t>
            </w:r>
          </w:p>
          <w:p w14:paraId="3454AFD6" w14:textId="77777777" w:rsidR="00562B08" w:rsidRPr="00562B08" w:rsidRDefault="00562B08" w:rsidP="002476F9">
            <w:pPr>
              <w:pStyle w:val="STTSTabelContent"/>
              <w:numPr>
                <w:ilvl w:val="0"/>
                <w:numId w:val="1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“Daftar Sekarang”</w:t>
            </w:r>
          </w:p>
        </w:tc>
        <w:tc>
          <w:tcPr>
            <w:tcW w:w="2552" w:type="dxa"/>
          </w:tcPr>
          <w:p w14:paraId="2FEA80D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Menolak</w:t>
            </w:r>
            <w:proofErr w:type="spellEnd"/>
            <w:r w:rsidRPr="00562B08">
              <w:rPr>
                <w:sz w:val="24"/>
                <w:szCs w:val="24"/>
              </w:rPr>
              <w:t xml:space="preserve"> untuk register dengan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“Nama </w:t>
            </w:r>
            <w:proofErr w:type="spellStart"/>
            <w:r w:rsidRPr="00562B08">
              <w:rPr>
                <w:sz w:val="24"/>
                <w:szCs w:val="24"/>
              </w:rPr>
              <w:t>lengkap</w:t>
            </w:r>
            <w:proofErr w:type="spellEnd"/>
            <w:r w:rsidRPr="00562B08">
              <w:rPr>
                <w:sz w:val="24"/>
                <w:szCs w:val="24"/>
              </w:rPr>
              <w:t xml:space="preserve"> minimal 3 </w:t>
            </w:r>
            <w:proofErr w:type="spellStart"/>
            <w:r w:rsidRPr="00562B08">
              <w:rPr>
                <w:sz w:val="24"/>
                <w:szCs w:val="24"/>
              </w:rPr>
              <w:t>karakter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  <w:p w14:paraId="525D27E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</w:p>
        </w:tc>
        <w:tc>
          <w:tcPr>
            <w:tcW w:w="2528" w:type="dxa"/>
          </w:tcPr>
          <w:p w14:paraId="5AD1599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Menolak</w:t>
            </w:r>
            <w:proofErr w:type="spellEnd"/>
            <w:r w:rsidRPr="00562B08">
              <w:rPr>
                <w:sz w:val="24"/>
                <w:szCs w:val="24"/>
              </w:rPr>
              <w:t xml:space="preserve"> untuk register dengan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“Nama </w:t>
            </w:r>
            <w:proofErr w:type="spellStart"/>
            <w:r w:rsidRPr="00562B08">
              <w:rPr>
                <w:sz w:val="24"/>
                <w:szCs w:val="24"/>
              </w:rPr>
              <w:t>lengkap</w:t>
            </w:r>
            <w:proofErr w:type="spellEnd"/>
            <w:r w:rsidRPr="00562B08">
              <w:rPr>
                <w:sz w:val="24"/>
                <w:szCs w:val="24"/>
              </w:rPr>
              <w:t xml:space="preserve"> minimal 3 </w:t>
            </w:r>
            <w:proofErr w:type="spellStart"/>
            <w:r w:rsidRPr="00562B08">
              <w:rPr>
                <w:sz w:val="24"/>
                <w:szCs w:val="24"/>
              </w:rPr>
              <w:t>karakter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  <w:p w14:paraId="2C66829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</w:p>
        </w:tc>
        <w:tc>
          <w:tcPr>
            <w:tcW w:w="1016" w:type="dxa"/>
          </w:tcPr>
          <w:p w14:paraId="73ACD66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8E17CD" w:rsidRPr="00562B08" w14:paraId="6838B829" w14:textId="77777777" w:rsidTr="008E17CD">
        <w:trPr>
          <w:trHeight w:val="20"/>
          <w:jc w:val="center"/>
        </w:trPr>
        <w:tc>
          <w:tcPr>
            <w:tcW w:w="843" w:type="dxa"/>
          </w:tcPr>
          <w:p w14:paraId="4C69F96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UJ013</w:t>
            </w:r>
          </w:p>
        </w:tc>
        <w:tc>
          <w:tcPr>
            <w:tcW w:w="1563" w:type="dxa"/>
          </w:tcPr>
          <w:p w14:paraId="1892CE5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Register </w:t>
            </w:r>
            <w:proofErr w:type="spellStart"/>
            <w:r w:rsidRPr="00562B08">
              <w:rPr>
                <w:sz w:val="24"/>
                <w:szCs w:val="24"/>
              </w:rPr>
              <w:t>menggunakan</w:t>
            </w:r>
            <w:proofErr w:type="spellEnd"/>
            <w:r w:rsidRPr="00562B08">
              <w:rPr>
                <w:sz w:val="24"/>
                <w:szCs w:val="24"/>
              </w:rPr>
              <w:t xml:space="preserve"> email yang tidak valid</w:t>
            </w:r>
          </w:p>
        </w:tc>
        <w:tc>
          <w:tcPr>
            <w:tcW w:w="5527" w:type="dxa"/>
          </w:tcPr>
          <w:p w14:paraId="53020611" w14:textId="77777777" w:rsidR="00562B08" w:rsidRPr="00562B08" w:rsidRDefault="00562B08" w:rsidP="002476F9">
            <w:pPr>
              <w:pStyle w:val="STTSTabelContent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nama </w:t>
            </w:r>
            <w:proofErr w:type="spellStart"/>
            <w:r w:rsidRPr="00562B08">
              <w:rPr>
                <w:sz w:val="24"/>
                <w:szCs w:val="24"/>
              </w:rPr>
              <w:t>lengkap</w:t>
            </w:r>
            <w:proofErr w:type="spellEnd"/>
            <w:r w:rsidRPr="00562B08">
              <w:rPr>
                <w:sz w:val="24"/>
                <w:szCs w:val="24"/>
              </w:rPr>
              <w:t xml:space="preserve"> yang valid</w:t>
            </w:r>
          </w:p>
          <w:p w14:paraId="0FAF91B2" w14:textId="77777777" w:rsidR="00562B08" w:rsidRPr="00562B08" w:rsidRDefault="00562B08" w:rsidP="002476F9">
            <w:pPr>
              <w:pStyle w:val="STTSTabelContent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email yang tidak valid (tidak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  <w:p w14:paraId="5D751322" w14:textId="77777777" w:rsidR="00562B08" w:rsidRPr="00562B08" w:rsidRDefault="00562B08" w:rsidP="002476F9">
            <w:pPr>
              <w:pStyle w:val="STTSTabelContent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username yang valid</w:t>
            </w:r>
          </w:p>
          <w:p w14:paraId="6F6BE567" w14:textId="77777777" w:rsidR="00562B08" w:rsidRPr="00562B08" w:rsidRDefault="00562B08" w:rsidP="002476F9">
            <w:pPr>
              <w:pStyle w:val="STTSTabelContent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hp yang valid</w:t>
            </w:r>
          </w:p>
          <w:p w14:paraId="194C8965" w14:textId="77777777" w:rsidR="00562B08" w:rsidRPr="00562B08" w:rsidRDefault="00562B08" w:rsidP="002476F9">
            <w:pPr>
              <w:pStyle w:val="STTSTabelContent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password yang valid</w:t>
            </w:r>
          </w:p>
          <w:p w14:paraId="283FAD9A" w14:textId="77777777" w:rsidR="00562B08" w:rsidRPr="00562B08" w:rsidRDefault="00562B08" w:rsidP="002476F9">
            <w:pPr>
              <w:pStyle w:val="STTSTabelContent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konfirmasi</w:t>
            </w:r>
            <w:proofErr w:type="spellEnd"/>
            <w:r w:rsidRPr="00562B08">
              <w:rPr>
                <w:sz w:val="24"/>
                <w:szCs w:val="24"/>
              </w:rPr>
              <w:t xml:space="preserve"> password yang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password</w:t>
            </w:r>
          </w:p>
          <w:p w14:paraId="2DF3B27B" w14:textId="77777777" w:rsidR="00562B08" w:rsidRPr="00562B08" w:rsidRDefault="00562B08" w:rsidP="002476F9">
            <w:pPr>
              <w:pStyle w:val="STTSTabelContent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“Daftar Sekarang”</w:t>
            </w:r>
          </w:p>
        </w:tc>
        <w:tc>
          <w:tcPr>
            <w:tcW w:w="2552" w:type="dxa"/>
          </w:tcPr>
          <w:p w14:paraId="7912E1B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Menolak</w:t>
            </w:r>
            <w:proofErr w:type="spellEnd"/>
            <w:r w:rsidRPr="00562B08">
              <w:rPr>
                <w:sz w:val="24"/>
                <w:szCs w:val="24"/>
              </w:rPr>
              <w:t xml:space="preserve"> untuk register dengan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“Email tidak valid”</w:t>
            </w:r>
          </w:p>
          <w:p w14:paraId="646AED5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</w:p>
        </w:tc>
        <w:tc>
          <w:tcPr>
            <w:tcW w:w="2528" w:type="dxa"/>
          </w:tcPr>
          <w:p w14:paraId="751F3EB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Menolak</w:t>
            </w:r>
            <w:proofErr w:type="spellEnd"/>
            <w:r w:rsidRPr="00562B08">
              <w:rPr>
                <w:sz w:val="24"/>
                <w:szCs w:val="24"/>
              </w:rPr>
              <w:t xml:space="preserve"> untuk register dengan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“Email tidak valid”</w:t>
            </w:r>
          </w:p>
          <w:p w14:paraId="4AB63A8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</w:p>
        </w:tc>
        <w:tc>
          <w:tcPr>
            <w:tcW w:w="1016" w:type="dxa"/>
          </w:tcPr>
          <w:p w14:paraId="4BF0995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159258D2" w14:textId="77777777" w:rsidTr="009B4582">
        <w:trPr>
          <w:trHeight w:val="20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54F21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UJ014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8545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Register </w:t>
            </w:r>
            <w:proofErr w:type="spellStart"/>
            <w:r w:rsidRPr="00562B08">
              <w:rPr>
                <w:sz w:val="24"/>
                <w:szCs w:val="24"/>
              </w:rPr>
              <w:t>menggunakan</w:t>
            </w:r>
            <w:proofErr w:type="spellEnd"/>
            <w:r w:rsidRPr="00562B08">
              <w:rPr>
                <w:sz w:val="24"/>
                <w:szCs w:val="24"/>
              </w:rPr>
              <w:t xml:space="preserve"> username yang tidak valid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A9192" w14:textId="77777777" w:rsidR="009B4582" w:rsidRPr="00562B08" w:rsidRDefault="009B4582" w:rsidP="002476F9">
            <w:pPr>
              <w:pStyle w:val="STTSTabelContent"/>
              <w:numPr>
                <w:ilvl w:val="0"/>
                <w:numId w:val="1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nama </w:t>
            </w:r>
            <w:proofErr w:type="spellStart"/>
            <w:r w:rsidRPr="00562B08">
              <w:rPr>
                <w:sz w:val="24"/>
                <w:szCs w:val="24"/>
              </w:rPr>
              <w:t>lengkap</w:t>
            </w:r>
            <w:proofErr w:type="spellEnd"/>
            <w:r w:rsidRPr="00562B08">
              <w:rPr>
                <w:sz w:val="24"/>
                <w:szCs w:val="24"/>
              </w:rPr>
              <w:t xml:space="preserve"> yang valid</w:t>
            </w:r>
          </w:p>
          <w:p w14:paraId="3AFF37ED" w14:textId="77777777" w:rsidR="009B4582" w:rsidRPr="00562B08" w:rsidRDefault="009B4582" w:rsidP="002476F9">
            <w:pPr>
              <w:pStyle w:val="STTSTabelContent"/>
              <w:numPr>
                <w:ilvl w:val="0"/>
                <w:numId w:val="1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email yang valid </w:t>
            </w:r>
          </w:p>
          <w:p w14:paraId="6C11472D" w14:textId="77777777" w:rsidR="009B4582" w:rsidRPr="00562B08" w:rsidRDefault="009B4582" w:rsidP="002476F9">
            <w:pPr>
              <w:pStyle w:val="STTSTabelContent"/>
              <w:numPr>
                <w:ilvl w:val="0"/>
                <w:numId w:val="1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username yang tidak valid (tidak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  <w:p w14:paraId="6DE47F82" w14:textId="77777777" w:rsidR="009B4582" w:rsidRPr="00562B08" w:rsidRDefault="009B4582" w:rsidP="002476F9">
            <w:pPr>
              <w:pStyle w:val="STTSTabelContent"/>
              <w:numPr>
                <w:ilvl w:val="0"/>
                <w:numId w:val="1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hp yang valid</w:t>
            </w:r>
          </w:p>
          <w:p w14:paraId="71FC894C" w14:textId="77777777" w:rsidR="009B4582" w:rsidRPr="00562B08" w:rsidRDefault="009B4582" w:rsidP="002476F9">
            <w:pPr>
              <w:pStyle w:val="STTSTabelContent"/>
              <w:numPr>
                <w:ilvl w:val="0"/>
                <w:numId w:val="1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password yang valid</w:t>
            </w:r>
          </w:p>
          <w:p w14:paraId="002C182F" w14:textId="77777777" w:rsidR="009B4582" w:rsidRPr="00562B08" w:rsidRDefault="009B4582" w:rsidP="002476F9">
            <w:pPr>
              <w:pStyle w:val="STTSTabelContent"/>
              <w:numPr>
                <w:ilvl w:val="0"/>
                <w:numId w:val="1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konfirmasi</w:t>
            </w:r>
            <w:proofErr w:type="spellEnd"/>
            <w:r w:rsidRPr="00562B08">
              <w:rPr>
                <w:sz w:val="24"/>
                <w:szCs w:val="24"/>
              </w:rPr>
              <w:t xml:space="preserve"> password yang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password</w:t>
            </w:r>
          </w:p>
          <w:p w14:paraId="36A86205" w14:textId="77777777" w:rsidR="009B4582" w:rsidRPr="00562B08" w:rsidRDefault="009B4582" w:rsidP="002476F9">
            <w:pPr>
              <w:pStyle w:val="STTSTabelContent"/>
              <w:numPr>
                <w:ilvl w:val="0"/>
                <w:numId w:val="1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“Daftar Sekarang”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53454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Menolak</w:t>
            </w:r>
            <w:proofErr w:type="spellEnd"/>
            <w:r w:rsidRPr="00562B08">
              <w:rPr>
                <w:sz w:val="24"/>
                <w:szCs w:val="24"/>
              </w:rPr>
              <w:t xml:space="preserve"> untuk register dengan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“Username minimal 3 </w:t>
            </w:r>
            <w:proofErr w:type="spellStart"/>
            <w:r w:rsidRPr="00562B08">
              <w:rPr>
                <w:sz w:val="24"/>
                <w:szCs w:val="24"/>
              </w:rPr>
              <w:t>karakter</w:t>
            </w:r>
            <w:proofErr w:type="spellEnd"/>
            <w:r w:rsidRPr="00562B08">
              <w:rPr>
                <w:sz w:val="24"/>
                <w:szCs w:val="24"/>
              </w:rPr>
              <w:t xml:space="preserve">”, “Username </w:t>
            </w:r>
            <w:proofErr w:type="spellStart"/>
            <w:r w:rsidRPr="00562B08">
              <w:rPr>
                <w:sz w:val="24"/>
                <w:szCs w:val="24"/>
              </w:rPr>
              <w:t>maksimal</w:t>
            </w:r>
            <w:proofErr w:type="spellEnd"/>
            <w:r w:rsidRPr="00562B08">
              <w:rPr>
                <w:sz w:val="24"/>
                <w:szCs w:val="24"/>
              </w:rPr>
              <w:t xml:space="preserve"> 30 </w:t>
            </w:r>
            <w:proofErr w:type="spellStart"/>
            <w:r w:rsidRPr="00562B08">
              <w:rPr>
                <w:sz w:val="24"/>
                <w:szCs w:val="24"/>
              </w:rPr>
              <w:t>karakter</w:t>
            </w:r>
            <w:proofErr w:type="spellEnd"/>
            <w:r w:rsidRPr="00562B08">
              <w:rPr>
                <w:sz w:val="24"/>
                <w:szCs w:val="24"/>
              </w:rPr>
              <w:t xml:space="preserve">”, atau “Username </w:t>
            </w:r>
            <w:proofErr w:type="spellStart"/>
            <w:r w:rsidRPr="00562B08">
              <w:rPr>
                <w:sz w:val="24"/>
                <w:szCs w:val="24"/>
              </w:rPr>
              <w:t>hanya</w:t>
            </w:r>
            <w:proofErr w:type="spellEnd"/>
            <w:r w:rsidRPr="00562B08">
              <w:rPr>
                <w:sz w:val="24"/>
                <w:szCs w:val="24"/>
              </w:rPr>
              <w:t xml:space="preserve"> boleh </w:t>
            </w:r>
            <w:proofErr w:type="spellStart"/>
            <w:r w:rsidRPr="00562B08">
              <w:rPr>
                <w:sz w:val="24"/>
                <w:szCs w:val="24"/>
              </w:rPr>
              <w:t>huruf</w:t>
            </w:r>
            <w:proofErr w:type="spellEnd"/>
            <w:r w:rsidRPr="00562B08">
              <w:rPr>
                <w:sz w:val="24"/>
                <w:szCs w:val="24"/>
              </w:rPr>
              <w:t xml:space="preserve">, </w:t>
            </w:r>
            <w:proofErr w:type="spellStart"/>
            <w:r w:rsidRPr="00562B08">
              <w:rPr>
                <w:sz w:val="24"/>
                <w:szCs w:val="24"/>
              </w:rPr>
              <w:t>angka</w:t>
            </w:r>
            <w:proofErr w:type="spellEnd"/>
            <w:r w:rsidRPr="00562B08">
              <w:rPr>
                <w:sz w:val="24"/>
                <w:szCs w:val="24"/>
              </w:rPr>
              <w:t>, dan underscore”</w:t>
            </w:r>
          </w:p>
          <w:p w14:paraId="4C7572ED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6C40A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Menolak</w:t>
            </w:r>
            <w:proofErr w:type="spellEnd"/>
            <w:r w:rsidRPr="00562B08">
              <w:rPr>
                <w:sz w:val="24"/>
                <w:szCs w:val="24"/>
              </w:rPr>
              <w:t xml:space="preserve"> untuk register dengan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“Username minimal 3 </w:t>
            </w:r>
            <w:proofErr w:type="spellStart"/>
            <w:r w:rsidRPr="00562B08">
              <w:rPr>
                <w:sz w:val="24"/>
                <w:szCs w:val="24"/>
              </w:rPr>
              <w:t>karakter</w:t>
            </w:r>
            <w:proofErr w:type="spellEnd"/>
            <w:r w:rsidRPr="00562B08">
              <w:rPr>
                <w:sz w:val="24"/>
                <w:szCs w:val="24"/>
              </w:rPr>
              <w:t xml:space="preserve">”, “Username </w:t>
            </w:r>
            <w:proofErr w:type="spellStart"/>
            <w:r w:rsidRPr="00562B08">
              <w:rPr>
                <w:sz w:val="24"/>
                <w:szCs w:val="24"/>
              </w:rPr>
              <w:t>maksimal</w:t>
            </w:r>
            <w:proofErr w:type="spellEnd"/>
            <w:r w:rsidRPr="00562B08">
              <w:rPr>
                <w:sz w:val="24"/>
                <w:szCs w:val="24"/>
              </w:rPr>
              <w:t xml:space="preserve"> 30 </w:t>
            </w:r>
            <w:proofErr w:type="spellStart"/>
            <w:r w:rsidRPr="00562B08">
              <w:rPr>
                <w:sz w:val="24"/>
                <w:szCs w:val="24"/>
              </w:rPr>
              <w:t>karakter</w:t>
            </w:r>
            <w:proofErr w:type="spellEnd"/>
            <w:r w:rsidRPr="00562B08">
              <w:rPr>
                <w:sz w:val="24"/>
                <w:szCs w:val="24"/>
              </w:rPr>
              <w:t xml:space="preserve">”, atau “Username </w:t>
            </w:r>
            <w:proofErr w:type="spellStart"/>
            <w:r w:rsidRPr="00562B08">
              <w:rPr>
                <w:sz w:val="24"/>
                <w:szCs w:val="24"/>
              </w:rPr>
              <w:t>hanya</w:t>
            </w:r>
            <w:proofErr w:type="spellEnd"/>
            <w:r w:rsidRPr="00562B08">
              <w:rPr>
                <w:sz w:val="24"/>
                <w:szCs w:val="24"/>
              </w:rPr>
              <w:t xml:space="preserve"> boleh </w:t>
            </w:r>
            <w:proofErr w:type="spellStart"/>
            <w:r w:rsidRPr="00562B08">
              <w:rPr>
                <w:sz w:val="24"/>
                <w:szCs w:val="24"/>
              </w:rPr>
              <w:t>huruf</w:t>
            </w:r>
            <w:proofErr w:type="spellEnd"/>
            <w:r w:rsidRPr="00562B08">
              <w:rPr>
                <w:sz w:val="24"/>
                <w:szCs w:val="24"/>
              </w:rPr>
              <w:t xml:space="preserve">, </w:t>
            </w:r>
            <w:proofErr w:type="spellStart"/>
            <w:r w:rsidRPr="00562B08">
              <w:rPr>
                <w:sz w:val="24"/>
                <w:szCs w:val="24"/>
              </w:rPr>
              <w:t>angka</w:t>
            </w:r>
            <w:proofErr w:type="spellEnd"/>
            <w:r w:rsidRPr="00562B08">
              <w:rPr>
                <w:sz w:val="24"/>
                <w:szCs w:val="24"/>
              </w:rPr>
              <w:t>, dan underscore”</w:t>
            </w:r>
          </w:p>
          <w:p w14:paraId="745B9A95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635FE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79B8884E" w14:textId="77777777" w:rsidTr="009B4582">
        <w:trPr>
          <w:trHeight w:val="20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63A65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UJ015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B00D2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Register </w:t>
            </w:r>
            <w:proofErr w:type="spellStart"/>
            <w:r w:rsidRPr="00562B08">
              <w:rPr>
                <w:sz w:val="24"/>
                <w:szCs w:val="24"/>
              </w:rPr>
              <w:t>menggunakan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hp yang tidak valid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B40BF" w14:textId="77777777" w:rsidR="009B4582" w:rsidRPr="00562B08" w:rsidRDefault="009B4582" w:rsidP="002476F9">
            <w:pPr>
              <w:pStyle w:val="STTSTabelContent"/>
              <w:numPr>
                <w:ilvl w:val="0"/>
                <w:numId w:val="1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nama </w:t>
            </w:r>
            <w:proofErr w:type="spellStart"/>
            <w:r w:rsidRPr="00562B08">
              <w:rPr>
                <w:sz w:val="24"/>
                <w:szCs w:val="24"/>
              </w:rPr>
              <w:t>lengkap</w:t>
            </w:r>
            <w:proofErr w:type="spellEnd"/>
            <w:r w:rsidRPr="00562B08">
              <w:rPr>
                <w:sz w:val="24"/>
                <w:szCs w:val="24"/>
              </w:rPr>
              <w:t xml:space="preserve"> yang valid</w:t>
            </w:r>
          </w:p>
          <w:p w14:paraId="04AFABAB" w14:textId="77777777" w:rsidR="009B4582" w:rsidRPr="00562B08" w:rsidRDefault="009B4582" w:rsidP="002476F9">
            <w:pPr>
              <w:pStyle w:val="STTSTabelContent"/>
              <w:numPr>
                <w:ilvl w:val="0"/>
                <w:numId w:val="1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email yang valid </w:t>
            </w:r>
          </w:p>
          <w:p w14:paraId="62596F26" w14:textId="77777777" w:rsidR="009B4582" w:rsidRPr="00562B08" w:rsidRDefault="009B4582" w:rsidP="002476F9">
            <w:pPr>
              <w:pStyle w:val="STTSTabelContent"/>
              <w:numPr>
                <w:ilvl w:val="0"/>
                <w:numId w:val="1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username yang valid</w:t>
            </w:r>
          </w:p>
          <w:p w14:paraId="1C09EF35" w14:textId="77777777" w:rsidR="009B4582" w:rsidRPr="00562B08" w:rsidRDefault="009B4582" w:rsidP="002476F9">
            <w:pPr>
              <w:pStyle w:val="STTSTabelContent"/>
              <w:numPr>
                <w:ilvl w:val="0"/>
                <w:numId w:val="1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hp yang tidak valid (tidak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  <w:p w14:paraId="442A7508" w14:textId="77777777" w:rsidR="009B4582" w:rsidRPr="00562B08" w:rsidRDefault="009B4582" w:rsidP="002476F9">
            <w:pPr>
              <w:pStyle w:val="STTSTabelContent"/>
              <w:numPr>
                <w:ilvl w:val="0"/>
                <w:numId w:val="1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password yang valid</w:t>
            </w:r>
          </w:p>
          <w:p w14:paraId="2BD89743" w14:textId="77777777" w:rsidR="009B4582" w:rsidRPr="00562B08" w:rsidRDefault="009B4582" w:rsidP="002476F9">
            <w:pPr>
              <w:pStyle w:val="STTSTabelContent"/>
              <w:numPr>
                <w:ilvl w:val="0"/>
                <w:numId w:val="1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konfirmasi</w:t>
            </w:r>
            <w:proofErr w:type="spellEnd"/>
            <w:r w:rsidRPr="00562B08">
              <w:rPr>
                <w:sz w:val="24"/>
                <w:szCs w:val="24"/>
              </w:rPr>
              <w:t xml:space="preserve"> password yang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password</w:t>
            </w:r>
          </w:p>
          <w:p w14:paraId="2F2FB9A3" w14:textId="77777777" w:rsidR="009B4582" w:rsidRPr="00562B08" w:rsidRDefault="009B4582" w:rsidP="002476F9">
            <w:pPr>
              <w:pStyle w:val="STTSTabelContent"/>
              <w:numPr>
                <w:ilvl w:val="0"/>
                <w:numId w:val="1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“Daftar Sekarang”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162F4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Menolak</w:t>
            </w:r>
            <w:proofErr w:type="spellEnd"/>
            <w:r w:rsidRPr="00562B08">
              <w:rPr>
                <w:sz w:val="24"/>
                <w:szCs w:val="24"/>
              </w:rPr>
              <w:t xml:space="preserve"> untuk register dengan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“Format: 08XXXXX XXXXX (10-13 digit)”</w:t>
            </w:r>
          </w:p>
          <w:p w14:paraId="4B6E0215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2B87E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Menolak</w:t>
            </w:r>
            <w:proofErr w:type="spellEnd"/>
            <w:r w:rsidRPr="00562B08">
              <w:rPr>
                <w:sz w:val="24"/>
                <w:szCs w:val="24"/>
              </w:rPr>
              <w:t xml:space="preserve"> untuk register dengan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“Format: 08XXXXX XXXXX (10-13 digit)”</w:t>
            </w:r>
          </w:p>
          <w:p w14:paraId="3E7CA3F2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A6383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1623121E" w14:textId="77777777" w:rsidR="00562B08" w:rsidRPr="00562B08" w:rsidRDefault="00562B08" w:rsidP="00562B08">
      <w:pPr>
        <w:rPr>
          <w:rFonts w:ascii="Times New Roman" w:hAnsi="Times New Roman" w:cs="Times New Roman"/>
          <w:sz w:val="24"/>
          <w:szCs w:val="24"/>
        </w:rPr>
      </w:pPr>
    </w:p>
    <w:p w14:paraId="41932DA0" w14:textId="77777777" w:rsidR="008E17CD" w:rsidRDefault="008E17CD" w:rsidP="008E17CD">
      <w:pPr>
        <w:pStyle w:val="STTSTabel"/>
        <w:rPr>
          <w:szCs w:val="24"/>
        </w:rPr>
      </w:pPr>
    </w:p>
    <w:p w14:paraId="3A981398" w14:textId="77777777" w:rsidR="008E17CD" w:rsidRDefault="008E17CD" w:rsidP="009B4582">
      <w:pPr>
        <w:pStyle w:val="STTSTabel"/>
        <w:jc w:val="left"/>
        <w:rPr>
          <w:szCs w:val="24"/>
        </w:rPr>
      </w:pPr>
    </w:p>
    <w:p w14:paraId="758DDF37" w14:textId="67B8E0E1" w:rsidR="008E17CD" w:rsidRPr="00562B08" w:rsidRDefault="008E17CD" w:rsidP="008E17CD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2</w:t>
      </w:r>
    </w:p>
    <w:p w14:paraId="5EB92AED" w14:textId="75A0D311" w:rsidR="008E17CD" w:rsidRPr="00562B08" w:rsidRDefault="008E17CD" w:rsidP="008E17C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Halaman Register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Lanjutan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41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6"/>
        <w:gridCol w:w="1563"/>
        <w:gridCol w:w="5527"/>
        <w:gridCol w:w="2552"/>
        <w:gridCol w:w="2528"/>
        <w:gridCol w:w="1016"/>
      </w:tblGrid>
      <w:tr w:rsidR="008E17CD" w:rsidRPr="00562B08" w14:paraId="4CDE8B54" w14:textId="77777777" w:rsidTr="008E17CD">
        <w:trPr>
          <w:jc w:val="center"/>
        </w:trPr>
        <w:tc>
          <w:tcPr>
            <w:tcW w:w="956" w:type="dxa"/>
            <w:shd w:val="clear" w:color="auto" w:fill="D9D9D9"/>
          </w:tcPr>
          <w:p w14:paraId="00B0C04F" w14:textId="77777777" w:rsidR="008E17CD" w:rsidRPr="00562B08" w:rsidRDefault="008E17CD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1563" w:type="dxa"/>
            <w:shd w:val="clear" w:color="auto" w:fill="D9D9D9"/>
          </w:tcPr>
          <w:p w14:paraId="17CE53FE" w14:textId="77777777" w:rsidR="008E17CD" w:rsidRPr="00562B08" w:rsidRDefault="008E17CD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5527" w:type="dxa"/>
            <w:shd w:val="clear" w:color="auto" w:fill="D9D9D9"/>
          </w:tcPr>
          <w:p w14:paraId="61790114" w14:textId="77777777" w:rsidR="008E17CD" w:rsidRPr="00562B08" w:rsidRDefault="008E17CD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2552" w:type="dxa"/>
            <w:shd w:val="clear" w:color="auto" w:fill="D9D9D9"/>
          </w:tcPr>
          <w:p w14:paraId="7A2B3E62" w14:textId="77777777" w:rsidR="008E17CD" w:rsidRPr="00562B08" w:rsidRDefault="008E17CD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528" w:type="dxa"/>
            <w:shd w:val="clear" w:color="auto" w:fill="D9D9D9"/>
          </w:tcPr>
          <w:p w14:paraId="68051D26" w14:textId="77777777" w:rsidR="008E17CD" w:rsidRPr="00562B08" w:rsidRDefault="008E17CD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273C3C35" w14:textId="77777777" w:rsidR="008E17CD" w:rsidRPr="00562B08" w:rsidRDefault="008E17CD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9B4582" w:rsidRPr="00562B08" w14:paraId="22A490E6" w14:textId="77777777" w:rsidTr="009B4582">
        <w:trPr>
          <w:jc w:val="center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C2974C" w14:textId="77777777" w:rsidR="009B4582" w:rsidRPr="009B4582" w:rsidRDefault="009B4582" w:rsidP="009B4582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9B4582">
              <w:rPr>
                <w:b w:val="0"/>
                <w:bCs/>
                <w:sz w:val="24"/>
                <w:szCs w:val="24"/>
              </w:rPr>
              <w:t>UJ016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3324D0" w14:textId="77777777" w:rsidR="009B4582" w:rsidRPr="009B4582" w:rsidRDefault="009B4582" w:rsidP="009B4582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9B4582">
              <w:rPr>
                <w:b w:val="0"/>
                <w:bCs/>
                <w:sz w:val="24"/>
                <w:szCs w:val="24"/>
              </w:rPr>
              <w:t xml:space="preserve">Register </w:t>
            </w:r>
            <w:proofErr w:type="spellStart"/>
            <w:r w:rsidRPr="009B4582">
              <w:rPr>
                <w:b w:val="0"/>
                <w:bCs/>
                <w:sz w:val="24"/>
                <w:szCs w:val="24"/>
              </w:rPr>
              <w:t>menggunakan</w:t>
            </w:r>
            <w:proofErr w:type="spellEnd"/>
            <w:r w:rsidRPr="009B4582">
              <w:rPr>
                <w:b w:val="0"/>
                <w:bCs/>
                <w:sz w:val="24"/>
                <w:szCs w:val="24"/>
              </w:rPr>
              <w:t xml:space="preserve"> password yang tidak valid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18101C" w14:textId="77777777" w:rsidR="009B4582" w:rsidRPr="009B4582" w:rsidRDefault="009B4582" w:rsidP="002476F9">
            <w:pPr>
              <w:pStyle w:val="STTSTabelContent"/>
              <w:numPr>
                <w:ilvl w:val="0"/>
                <w:numId w:val="17"/>
              </w:numPr>
              <w:jc w:val="left"/>
              <w:rPr>
                <w:bCs/>
                <w:sz w:val="24"/>
                <w:szCs w:val="24"/>
              </w:rPr>
            </w:pPr>
            <w:r w:rsidRPr="009B4582">
              <w:rPr>
                <w:bCs/>
                <w:sz w:val="24"/>
                <w:szCs w:val="24"/>
              </w:rPr>
              <w:t xml:space="preserve">Masukkan nama </w:t>
            </w:r>
            <w:proofErr w:type="spellStart"/>
            <w:r w:rsidRPr="009B4582">
              <w:rPr>
                <w:bCs/>
                <w:sz w:val="24"/>
                <w:szCs w:val="24"/>
              </w:rPr>
              <w:t>lengkap</w:t>
            </w:r>
            <w:proofErr w:type="spellEnd"/>
            <w:r w:rsidRPr="009B4582">
              <w:rPr>
                <w:bCs/>
                <w:sz w:val="24"/>
                <w:szCs w:val="24"/>
              </w:rPr>
              <w:t xml:space="preserve"> yang valid</w:t>
            </w:r>
          </w:p>
          <w:p w14:paraId="182EE621" w14:textId="77777777" w:rsidR="009B4582" w:rsidRPr="009B4582" w:rsidRDefault="009B4582" w:rsidP="002476F9">
            <w:pPr>
              <w:pStyle w:val="STTSTabelContent"/>
              <w:numPr>
                <w:ilvl w:val="0"/>
                <w:numId w:val="17"/>
              </w:numPr>
              <w:jc w:val="left"/>
              <w:rPr>
                <w:bCs/>
                <w:sz w:val="24"/>
                <w:szCs w:val="24"/>
              </w:rPr>
            </w:pPr>
            <w:r w:rsidRPr="009B4582">
              <w:rPr>
                <w:bCs/>
                <w:sz w:val="24"/>
                <w:szCs w:val="24"/>
              </w:rPr>
              <w:t xml:space="preserve">Masukkan email yang valid </w:t>
            </w:r>
          </w:p>
          <w:p w14:paraId="5A3F3F4D" w14:textId="77777777" w:rsidR="009B4582" w:rsidRPr="009B4582" w:rsidRDefault="009B4582" w:rsidP="002476F9">
            <w:pPr>
              <w:pStyle w:val="STTSTabelContent"/>
              <w:numPr>
                <w:ilvl w:val="0"/>
                <w:numId w:val="17"/>
              </w:numPr>
              <w:jc w:val="left"/>
              <w:rPr>
                <w:bCs/>
                <w:sz w:val="24"/>
                <w:szCs w:val="24"/>
              </w:rPr>
            </w:pPr>
            <w:r w:rsidRPr="009B4582">
              <w:rPr>
                <w:bCs/>
                <w:sz w:val="24"/>
                <w:szCs w:val="24"/>
              </w:rPr>
              <w:t>Masukkan username yang valid</w:t>
            </w:r>
          </w:p>
          <w:p w14:paraId="476C5978" w14:textId="77777777" w:rsidR="009B4582" w:rsidRPr="009B4582" w:rsidRDefault="009B4582" w:rsidP="002476F9">
            <w:pPr>
              <w:pStyle w:val="STTSTabelContent"/>
              <w:numPr>
                <w:ilvl w:val="0"/>
                <w:numId w:val="17"/>
              </w:numPr>
              <w:jc w:val="left"/>
              <w:rPr>
                <w:bCs/>
                <w:sz w:val="24"/>
                <w:szCs w:val="24"/>
              </w:rPr>
            </w:pPr>
            <w:r w:rsidRPr="009B4582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9B4582">
              <w:rPr>
                <w:bCs/>
                <w:sz w:val="24"/>
                <w:szCs w:val="24"/>
              </w:rPr>
              <w:t>nomor</w:t>
            </w:r>
            <w:proofErr w:type="spellEnd"/>
            <w:r w:rsidRPr="009B4582">
              <w:rPr>
                <w:bCs/>
                <w:sz w:val="24"/>
                <w:szCs w:val="24"/>
              </w:rPr>
              <w:t xml:space="preserve"> hp yang valid</w:t>
            </w:r>
          </w:p>
          <w:p w14:paraId="22B12B09" w14:textId="77777777" w:rsidR="009B4582" w:rsidRPr="009B4582" w:rsidRDefault="009B4582" w:rsidP="002476F9">
            <w:pPr>
              <w:pStyle w:val="STTSTabelContent"/>
              <w:numPr>
                <w:ilvl w:val="0"/>
                <w:numId w:val="17"/>
              </w:numPr>
              <w:jc w:val="left"/>
              <w:rPr>
                <w:bCs/>
                <w:sz w:val="24"/>
                <w:szCs w:val="24"/>
              </w:rPr>
            </w:pPr>
            <w:r w:rsidRPr="009B4582">
              <w:rPr>
                <w:bCs/>
                <w:sz w:val="24"/>
                <w:szCs w:val="24"/>
              </w:rPr>
              <w:t xml:space="preserve">Masukkan password yang tidak valid (tidak </w:t>
            </w:r>
            <w:proofErr w:type="spellStart"/>
            <w:r w:rsidRPr="009B4582">
              <w:rPr>
                <w:bCs/>
                <w:sz w:val="24"/>
                <w:szCs w:val="24"/>
              </w:rPr>
              <w:t>sesuai</w:t>
            </w:r>
            <w:proofErr w:type="spellEnd"/>
            <w:r w:rsidRPr="009B4582">
              <w:rPr>
                <w:bCs/>
                <w:sz w:val="24"/>
                <w:szCs w:val="24"/>
              </w:rPr>
              <w:t>)</w:t>
            </w:r>
          </w:p>
          <w:p w14:paraId="01CCB4F7" w14:textId="77777777" w:rsidR="009B4582" w:rsidRPr="009B4582" w:rsidRDefault="009B4582" w:rsidP="002476F9">
            <w:pPr>
              <w:pStyle w:val="STTSTabelContent"/>
              <w:numPr>
                <w:ilvl w:val="0"/>
                <w:numId w:val="17"/>
              </w:numPr>
              <w:jc w:val="left"/>
              <w:rPr>
                <w:bCs/>
                <w:sz w:val="24"/>
                <w:szCs w:val="24"/>
              </w:rPr>
            </w:pPr>
            <w:r w:rsidRPr="009B4582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9B4582">
              <w:rPr>
                <w:bCs/>
                <w:sz w:val="24"/>
                <w:szCs w:val="24"/>
              </w:rPr>
              <w:t>konfirmasi</w:t>
            </w:r>
            <w:proofErr w:type="spellEnd"/>
            <w:r w:rsidRPr="009B4582">
              <w:rPr>
                <w:bCs/>
                <w:sz w:val="24"/>
                <w:szCs w:val="24"/>
              </w:rPr>
              <w:t xml:space="preserve"> password yang </w:t>
            </w:r>
            <w:proofErr w:type="spellStart"/>
            <w:r w:rsidRPr="009B4582">
              <w:rPr>
                <w:bCs/>
                <w:sz w:val="24"/>
                <w:szCs w:val="24"/>
              </w:rPr>
              <w:t>sesuai</w:t>
            </w:r>
            <w:proofErr w:type="spellEnd"/>
            <w:r w:rsidRPr="009B4582">
              <w:rPr>
                <w:bCs/>
                <w:sz w:val="24"/>
                <w:szCs w:val="24"/>
              </w:rPr>
              <w:t xml:space="preserve"> password</w:t>
            </w:r>
          </w:p>
          <w:p w14:paraId="25472027" w14:textId="77777777" w:rsidR="009B4582" w:rsidRPr="009B4582" w:rsidRDefault="009B4582" w:rsidP="002476F9">
            <w:pPr>
              <w:pStyle w:val="STTSTabelContent"/>
              <w:numPr>
                <w:ilvl w:val="0"/>
                <w:numId w:val="17"/>
              </w:numPr>
              <w:jc w:val="left"/>
              <w:rPr>
                <w:bCs/>
                <w:sz w:val="24"/>
                <w:szCs w:val="24"/>
              </w:rPr>
            </w:pPr>
            <w:r w:rsidRPr="009B4582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9B4582">
              <w:rPr>
                <w:bCs/>
                <w:sz w:val="24"/>
                <w:szCs w:val="24"/>
              </w:rPr>
              <w:t>tombol</w:t>
            </w:r>
            <w:proofErr w:type="spellEnd"/>
            <w:r w:rsidRPr="009B4582">
              <w:rPr>
                <w:bCs/>
                <w:sz w:val="24"/>
                <w:szCs w:val="24"/>
              </w:rPr>
              <w:t xml:space="preserve"> “Daftar Sekarang”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A94965" w14:textId="77777777" w:rsidR="009B4582" w:rsidRPr="009B4582" w:rsidRDefault="009B4582" w:rsidP="009B4582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9B4582">
              <w:rPr>
                <w:b w:val="0"/>
                <w:bCs/>
                <w:sz w:val="24"/>
                <w:szCs w:val="24"/>
              </w:rPr>
              <w:t>Menolak</w:t>
            </w:r>
            <w:proofErr w:type="spellEnd"/>
            <w:r w:rsidRPr="009B4582">
              <w:rPr>
                <w:b w:val="0"/>
                <w:bCs/>
                <w:sz w:val="24"/>
                <w:szCs w:val="24"/>
              </w:rPr>
              <w:t xml:space="preserve"> untuk register dengan </w:t>
            </w:r>
            <w:proofErr w:type="spellStart"/>
            <w:r w:rsidRPr="009B4582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9B4582">
              <w:rPr>
                <w:b w:val="0"/>
                <w:bCs/>
                <w:sz w:val="24"/>
                <w:szCs w:val="24"/>
              </w:rPr>
              <w:t xml:space="preserve"> “Password minimal 8 </w:t>
            </w:r>
            <w:proofErr w:type="spellStart"/>
            <w:r w:rsidRPr="009B4582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  <w:r w:rsidRPr="009B4582">
              <w:rPr>
                <w:b w:val="0"/>
                <w:bCs/>
                <w:sz w:val="24"/>
                <w:szCs w:val="24"/>
              </w:rPr>
              <w:t>”</w:t>
            </w:r>
          </w:p>
          <w:p w14:paraId="5D716E46" w14:textId="77777777" w:rsidR="009B4582" w:rsidRPr="009B4582" w:rsidRDefault="009B4582" w:rsidP="009B4582">
            <w:pPr>
              <w:pStyle w:val="STTSTabelHeader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A05150" w14:textId="77777777" w:rsidR="009B4582" w:rsidRPr="009B4582" w:rsidRDefault="009B4582" w:rsidP="009B4582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9B4582">
              <w:rPr>
                <w:b w:val="0"/>
                <w:bCs/>
                <w:sz w:val="24"/>
                <w:szCs w:val="24"/>
              </w:rPr>
              <w:t>Menolak</w:t>
            </w:r>
            <w:proofErr w:type="spellEnd"/>
            <w:r w:rsidRPr="009B4582">
              <w:rPr>
                <w:b w:val="0"/>
                <w:bCs/>
                <w:sz w:val="24"/>
                <w:szCs w:val="24"/>
              </w:rPr>
              <w:t xml:space="preserve"> untuk register dengan </w:t>
            </w:r>
            <w:proofErr w:type="spellStart"/>
            <w:r w:rsidRPr="009B4582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9B4582">
              <w:rPr>
                <w:b w:val="0"/>
                <w:bCs/>
                <w:sz w:val="24"/>
                <w:szCs w:val="24"/>
              </w:rPr>
              <w:t xml:space="preserve"> “Password minimal 8 </w:t>
            </w:r>
            <w:proofErr w:type="spellStart"/>
            <w:r w:rsidRPr="009B4582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  <w:r w:rsidRPr="009B4582">
              <w:rPr>
                <w:b w:val="0"/>
                <w:bCs/>
                <w:sz w:val="24"/>
                <w:szCs w:val="24"/>
              </w:rPr>
              <w:t>”</w:t>
            </w:r>
          </w:p>
          <w:p w14:paraId="185C5AC2" w14:textId="77777777" w:rsidR="009B4582" w:rsidRPr="009B4582" w:rsidRDefault="009B4582" w:rsidP="009B4582">
            <w:pPr>
              <w:pStyle w:val="STTSTabelHeader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127F26" w14:textId="77777777" w:rsidR="009B4582" w:rsidRPr="009B4582" w:rsidRDefault="009B4582" w:rsidP="009B4582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9B4582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29B0BB7A" w14:textId="77777777" w:rsidTr="009B4582">
        <w:trPr>
          <w:jc w:val="center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A23FE0" w14:textId="77777777" w:rsidR="009B4582" w:rsidRPr="009B4582" w:rsidRDefault="009B4582" w:rsidP="009B4582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9B4582">
              <w:rPr>
                <w:b w:val="0"/>
                <w:bCs/>
                <w:sz w:val="24"/>
                <w:szCs w:val="24"/>
              </w:rPr>
              <w:t>UJ017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7955A1" w14:textId="77777777" w:rsidR="009B4582" w:rsidRPr="009B4582" w:rsidRDefault="009B4582" w:rsidP="009B4582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9B4582">
              <w:rPr>
                <w:b w:val="0"/>
                <w:bCs/>
                <w:sz w:val="24"/>
                <w:szCs w:val="24"/>
              </w:rPr>
              <w:t xml:space="preserve">Register </w:t>
            </w:r>
            <w:proofErr w:type="spellStart"/>
            <w:r w:rsidRPr="009B4582">
              <w:rPr>
                <w:b w:val="0"/>
                <w:bCs/>
                <w:sz w:val="24"/>
                <w:szCs w:val="24"/>
              </w:rPr>
              <w:t>menggunakan</w:t>
            </w:r>
            <w:proofErr w:type="spellEnd"/>
            <w:r w:rsidRPr="009B4582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b w:val="0"/>
                <w:bCs/>
                <w:sz w:val="24"/>
                <w:szCs w:val="24"/>
              </w:rPr>
              <w:t>konfirmasi</w:t>
            </w:r>
            <w:proofErr w:type="spellEnd"/>
            <w:r w:rsidRPr="009B4582">
              <w:rPr>
                <w:b w:val="0"/>
                <w:bCs/>
                <w:sz w:val="24"/>
                <w:szCs w:val="24"/>
              </w:rPr>
              <w:t xml:space="preserve"> password yang salah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D6F901" w14:textId="77777777" w:rsidR="009B4582" w:rsidRPr="009B4582" w:rsidRDefault="009B4582" w:rsidP="002476F9">
            <w:pPr>
              <w:pStyle w:val="STTSTabelContent"/>
              <w:numPr>
                <w:ilvl w:val="0"/>
                <w:numId w:val="18"/>
              </w:numPr>
              <w:jc w:val="left"/>
              <w:rPr>
                <w:bCs/>
                <w:sz w:val="24"/>
                <w:szCs w:val="24"/>
              </w:rPr>
            </w:pPr>
            <w:r w:rsidRPr="009B4582">
              <w:rPr>
                <w:bCs/>
                <w:sz w:val="24"/>
                <w:szCs w:val="24"/>
              </w:rPr>
              <w:t xml:space="preserve">Masukkan nama </w:t>
            </w:r>
            <w:proofErr w:type="spellStart"/>
            <w:r w:rsidRPr="009B4582">
              <w:rPr>
                <w:bCs/>
                <w:sz w:val="24"/>
                <w:szCs w:val="24"/>
              </w:rPr>
              <w:t>lengkap</w:t>
            </w:r>
            <w:proofErr w:type="spellEnd"/>
            <w:r w:rsidRPr="009B4582">
              <w:rPr>
                <w:bCs/>
                <w:sz w:val="24"/>
                <w:szCs w:val="24"/>
              </w:rPr>
              <w:t xml:space="preserve"> yang valid</w:t>
            </w:r>
          </w:p>
          <w:p w14:paraId="001B43FB" w14:textId="77777777" w:rsidR="009B4582" w:rsidRPr="009B4582" w:rsidRDefault="009B4582" w:rsidP="002476F9">
            <w:pPr>
              <w:pStyle w:val="STTSTabelContent"/>
              <w:numPr>
                <w:ilvl w:val="0"/>
                <w:numId w:val="18"/>
              </w:numPr>
              <w:jc w:val="left"/>
              <w:rPr>
                <w:bCs/>
                <w:sz w:val="24"/>
                <w:szCs w:val="24"/>
              </w:rPr>
            </w:pPr>
            <w:r w:rsidRPr="009B4582">
              <w:rPr>
                <w:bCs/>
                <w:sz w:val="24"/>
                <w:szCs w:val="24"/>
              </w:rPr>
              <w:t xml:space="preserve">Masukkan email yang valid </w:t>
            </w:r>
          </w:p>
          <w:p w14:paraId="310B9288" w14:textId="77777777" w:rsidR="009B4582" w:rsidRPr="009B4582" w:rsidRDefault="009B4582" w:rsidP="002476F9">
            <w:pPr>
              <w:pStyle w:val="STTSTabelContent"/>
              <w:numPr>
                <w:ilvl w:val="0"/>
                <w:numId w:val="18"/>
              </w:numPr>
              <w:jc w:val="left"/>
              <w:rPr>
                <w:bCs/>
                <w:sz w:val="24"/>
                <w:szCs w:val="24"/>
              </w:rPr>
            </w:pPr>
            <w:r w:rsidRPr="009B4582">
              <w:rPr>
                <w:bCs/>
                <w:sz w:val="24"/>
                <w:szCs w:val="24"/>
              </w:rPr>
              <w:t>Masukkan username yang valid</w:t>
            </w:r>
          </w:p>
          <w:p w14:paraId="2401348A" w14:textId="77777777" w:rsidR="009B4582" w:rsidRPr="009B4582" w:rsidRDefault="009B4582" w:rsidP="002476F9">
            <w:pPr>
              <w:pStyle w:val="STTSTabelContent"/>
              <w:numPr>
                <w:ilvl w:val="0"/>
                <w:numId w:val="18"/>
              </w:numPr>
              <w:jc w:val="left"/>
              <w:rPr>
                <w:bCs/>
                <w:sz w:val="24"/>
                <w:szCs w:val="24"/>
              </w:rPr>
            </w:pPr>
            <w:r w:rsidRPr="009B4582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9B4582">
              <w:rPr>
                <w:bCs/>
                <w:sz w:val="24"/>
                <w:szCs w:val="24"/>
              </w:rPr>
              <w:t>nomor</w:t>
            </w:r>
            <w:proofErr w:type="spellEnd"/>
            <w:r w:rsidRPr="009B4582">
              <w:rPr>
                <w:bCs/>
                <w:sz w:val="24"/>
                <w:szCs w:val="24"/>
              </w:rPr>
              <w:t xml:space="preserve"> hp yang valid</w:t>
            </w:r>
          </w:p>
          <w:p w14:paraId="5D495EC8" w14:textId="77777777" w:rsidR="009B4582" w:rsidRPr="009B4582" w:rsidRDefault="009B4582" w:rsidP="002476F9">
            <w:pPr>
              <w:pStyle w:val="STTSTabelContent"/>
              <w:numPr>
                <w:ilvl w:val="0"/>
                <w:numId w:val="18"/>
              </w:numPr>
              <w:jc w:val="left"/>
              <w:rPr>
                <w:bCs/>
                <w:sz w:val="24"/>
                <w:szCs w:val="24"/>
              </w:rPr>
            </w:pPr>
            <w:r w:rsidRPr="009B4582">
              <w:rPr>
                <w:bCs/>
                <w:sz w:val="24"/>
                <w:szCs w:val="24"/>
              </w:rPr>
              <w:t>Masukkan password yang valid</w:t>
            </w:r>
          </w:p>
          <w:p w14:paraId="62C617E3" w14:textId="77777777" w:rsidR="009B4582" w:rsidRPr="009B4582" w:rsidRDefault="009B4582" w:rsidP="002476F9">
            <w:pPr>
              <w:pStyle w:val="STTSTabelContent"/>
              <w:numPr>
                <w:ilvl w:val="0"/>
                <w:numId w:val="18"/>
              </w:numPr>
              <w:jc w:val="left"/>
              <w:rPr>
                <w:bCs/>
                <w:sz w:val="24"/>
                <w:szCs w:val="24"/>
              </w:rPr>
            </w:pPr>
            <w:r w:rsidRPr="009B4582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9B4582">
              <w:rPr>
                <w:bCs/>
                <w:sz w:val="24"/>
                <w:szCs w:val="24"/>
              </w:rPr>
              <w:t>konfirmasi</w:t>
            </w:r>
            <w:proofErr w:type="spellEnd"/>
            <w:r w:rsidRPr="009B4582">
              <w:rPr>
                <w:bCs/>
                <w:sz w:val="24"/>
                <w:szCs w:val="24"/>
              </w:rPr>
              <w:t xml:space="preserve"> password yang tidak </w:t>
            </w:r>
            <w:proofErr w:type="spellStart"/>
            <w:r w:rsidRPr="009B4582">
              <w:rPr>
                <w:bCs/>
                <w:sz w:val="24"/>
                <w:szCs w:val="24"/>
              </w:rPr>
              <w:t>sesuai</w:t>
            </w:r>
            <w:proofErr w:type="spellEnd"/>
            <w:r w:rsidRPr="009B4582">
              <w:rPr>
                <w:bCs/>
                <w:sz w:val="24"/>
                <w:szCs w:val="24"/>
              </w:rPr>
              <w:t xml:space="preserve"> password </w:t>
            </w:r>
          </w:p>
          <w:p w14:paraId="648F5B9E" w14:textId="77777777" w:rsidR="009B4582" w:rsidRPr="009B4582" w:rsidRDefault="009B4582" w:rsidP="002476F9">
            <w:pPr>
              <w:pStyle w:val="STTSTabelContent"/>
              <w:numPr>
                <w:ilvl w:val="0"/>
                <w:numId w:val="18"/>
              </w:numPr>
              <w:jc w:val="left"/>
              <w:rPr>
                <w:bCs/>
                <w:sz w:val="24"/>
                <w:szCs w:val="24"/>
              </w:rPr>
            </w:pPr>
            <w:r w:rsidRPr="009B4582">
              <w:rPr>
                <w:bCs/>
                <w:sz w:val="24"/>
                <w:szCs w:val="24"/>
              </w:rPr>
              <w:t xml:space="preserve">(tidak </w:t>
            </w:r>
            <w:proofErr w:type="spellStart"/>
            <w:r w:rsidRPr="009B4582">
              <w:rPr>
                <w:bCs/>
                <w:sz w:val="24"/>
                <w:szCs w:val="24"/>
              </w:rPr>
              <w:t>sesuai</w:t>
            </w:r>
            <w:proofErr w:type="spellEnd"/>
            <w:r w:rsidRPr="009B4582">
              <w:rPr>
                <w:bCs/>
                <w:sz w:val="24"/>
                <w:szCs w:val="24"/>
              </w:rPr>
              <w:t>)</w:t>
            </w:r>
          </w:p>
          <w:p w14:paraId="6ABABBC6" w14:textId="77777777" w:rsidR="009B4582" w:rsidRPr="009B4582" w:rsidRDefault="009B4582" w:rsidP="002476F9">
            <w:pPr>
              <w:pStyle w:val="STTSTabelContent"/>
              <w:numPr>
                <w:ilvl w:val="0"/>
                <w:numId w:val="18"/>
              </w:numPr>
              <w:jc w:val="left"/>
              <w:rPr>
                <w:bCs/>
                <w:sz w:val="24"/>
                <w:szCs w:val="24"/>
              </w:rPr>
            </w:pPr>
            <w:r w:rsidRPr="009B4582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9B4582">
              <w:rPr>
                <w:bCs/>
                <w:sz w:val="24"/>
                <w:szCs w:val="24"/>
              </w:rPr>
              <w:t>tombol</w:t>
            </w:r>
            <w:proofErr w:type="spellEnd"/>
            <w:r w:rsidRPr="009B4582">
              <w:rPr>
                <w:bCs/>
                <w:sz w:val="24"/>
                <w:szCs w:val="24"/>
              </w:rPr>
              <w:t xml:space="preserve"> “Daftar Sekarang”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C2930B" w14:textId="77777777" w:rsidR="009B4582" w:rsidRPr="009B4582" w:rsidRDefault="009B4582" w:rsidP="009B4582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9B4582">
              <w:rPr>
                <w:b w:val="0"/>
                <w:bCs/>
                <w:sz w:val="24"/>
                <w:szCs w:val="24"/>
              </w:rPr>
              <w:t>Menolak</w:t>
            </w:r>
            <w:proofErr w:type="spellEnd"/>
            <w:r w:rsidRPr="009B4582">
              <w:rPr>
                <w:b w:val="0"/>
                <w:bCs/>
                <w:sz w:val="24"/>
                <w:szCs w:val="24"/>
              </w:rPr>
              <w:t xml:space="preserve"> untuk register dengan </w:t>
            </w:r>
            <w:proofErr w:type="spellStart"/>
            <w:r w:rsidRPr="009B4582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9B4582">
              <w:rPr>
                <w:b w:val="0"/>
                <w:bCs/>
                <w:sz w:val="24"/>
                <w:szCs w:val="24"/>
              </w:rPr>
              <w:t xml:space="preserve"> “Password tidak </w:t>
            </w:r>
            <w:proofErr w:type="spellStart"/>
            <w:r w:rsidRPr="009B4582">
              <w:rPr>
                <w:b w:val="0"/>
                <w:bCs/>
                <w:sz w:val="24"/>
                <w:szCs w:val="24"/>
              </w:rPr>
              <w:t>cocok</w:t>
            </w:r>
            <w:proofErr w:type="spellEnd"/>
            <w:r w:rsidRPr="009B4582">
              <w:rPr>
                <w:b w:val="0"/>
                <w:bCs/>
                <w:sz w:val="24"/>
                <w:szCs w:val="24"/>
              </w:rPr>
              <w:t>”</w:t>
            </w:r>
          </w:p>
          <w:p w14:paraId="7B8FC6FD" w14:textId="77777777" w:rsidR="009B4582" w:rsidRPr="009B4582" w:rsidRDefault="009B4582" w:rsidP="009B4582">
            <w:pPr>
              <w:pStyle w:val="STTSTabelHeader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D1C860" w14:textId="77777777" w:rsidR="009B4582" w:rsidRPr="009B4582" w:rsidRDefault="009B4582" w:rsidP="009B4582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9B4582">
              <w:rPr>
                <w:b w:val="0"/>
                <w:bCs/>
                <w:sz w:val="24"/>
                <w:szCs w:val="24"/>
              </w:rPr>
              <w:t>Menolak</w:t>
            </w:r>
            <w:proofErr w:type="spellEnd"/>
            <w:r w:rsidRPr="009B4582">
              <w:rPr>
                <w:b w:val="0"/>
                <w:bCs/>
                <w:sz w:val="24"/>
                <w:szCs w:val="24"/>
              </w:rPr>
              <w:t xml:space="preserve"> untuk register dengan </w:t>
            </w:r>
            <w:proofErr w:type="spellStart"/>
            <w:r w:rsidRPr="009B4582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9B4582">
              <w:rPr>
                <w:b w:val="0"/>
                <w:bCs/>
                <w:sz w:val="24"/>
                <w:szCs w:val="24"/>
              </w:rPr>
              <w:t xml:space="preserve"> “Password tidak </w:t>
            </w:r>
            <w:proofErr w:type="spellStart"/>
            <w:r w:rsidRPr="009B4582">
              <w:rPr>
                <w:b w:val="0"/>
                <w:bCs/>
                <w:sz w:val="24"/>
                <w:szCs w:val="24"/>
              </w:rPr>
              <w:t>cocok</w:t>
            </w:r>
            <w:proofErr w:type="spellEnd"/>
            <w:r w:rsidRPr="009B4582">
              <w:rPr>
                <w:b w:val="0"/>
                <w:bCs/>
                <w:sz w:val="24"/>
                <w:szCs w:val="24"/>
              </w:rPr>
              <w:t>”</w:t>
            </w:r>
          </w:p>
          <w:p w14:paraId="6C00FD70" w14:textId="77777777" w:rsidR="009B4582" w:rsidRPr="009B4582" w:rsidRDefault="009B4582" w:rsidP="009B4582">
            <w:pPr>
              <w:pStyle w:val="STTSTabelHeader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07A779" w14:textId="77777777" w:rsidR="009B4582" w:rsidRPr="009B4582" w:rsidRDefault="009B4582" w:rsidP="009B4582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9B4582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</w:tbl>
    <w:p w14:paraId="35EEE4D4" w14:textId="77777777" w:rsidR="008E17CD" w:rsidRDefault="008E17CD" w:rsidP="008E17CD">
      <w:pPr>
        <w:pStyle w:val="STTSTabel"/>
        <w:rPr>
          <w:szCs w:val="24"/>
        </w:rPr>
      </w:pPr>
    </w:p>
    <w:p w14:paraId="6BED168A" w14:textId="77777777" w:rsidR="008E17CD" w:rsidRDefault="008E17CD" w:rsidP="008E17CD">
      <w:pPr>
        <w:pStyle w:val="STTSTabel"/>
        <w:rPr>
          <w:szCs w:val="24"/>
        </w:rPr>
      </w:pPr>
    </w:p>
    <w:p w14:paraId="24F6035B" w14:textId="77777777" w:rsidR="008E17CD" w:rsidRDefault="008E17CD" w:rsidP="008E17CD">
      <w:pPr>
        <w:pStyle w:val="STTSTabel"/>
        <w:rPr>
          <w:szCs w:val="24"/>
        </w:rPr>
      </w:pPr>
    </w:p>
    <w:p w14:paraId="0CE69537" w14:textId="77777777" w:rsidR="008E17CD" w:rsidRDefault="008E17CD" w:rsidP="009B4582">
      <w:pPr>
        <w:pStyle w:val="STTSTabel"/>
        <w:jc w:val="left"/>
        <w:rPr>
          <w:szCs w:val="24"/>
        </w:rPr>
      </w:pPr>
      <w:bookmarkStart w:id="0" w:name="_Hlk216107061"/>
    </w:p>
    <w:p w14:paraId="17B3CB59" w14:textId="77777777" w:rsidR="008E17CD" w:rsidRDefault="008E17CD" w:rsidP="00562B08">
      <w:pPr>
        <w:pStyle w:val="STTSTabel"/>
        <w:rPr>
          <w:szCs w:val="24"/>
        </w:rPr>
      </w:pPr>
    </w:p>
    <w:p w14:paraId="509E94F9" w14:textId="77777777" w:rsidR="008E17CD" w:rsidRDefault="008E17CD" w:rsidP="009B4582">
      <w:pPr>
        <w:pStyle w:val="STTSTabel"/>
        <w:jc w:val="left"/>
        <w:rPr>
          <w:szCs w:val="24"/>
        </w:rPr>
      </w:pPr>
    </w:p>
    <w:p w14:paraId="4ECD28BD" w14:textId="77777777" w:rsidR="009B4582" w:rsidRDefault="009B4582" w:rsidP="009B4582">
      <w:pPr>
        <w:pStyle w:val="STTSTabel"/>
        <w:jc w:val="left"/>
        <w:rPr>
          <w:szCs w:val="24"/>
        </w:rPr>
      </w:pPr>
    </w:p>
    <w:p w14:paraId="44E2D108" w14:textId="77777777" w:rsidR="009B4582" w:rsidRDefault="009B4582" w:rsidP="009B4582">
      <w:pPr>
        <w:pStyle w:val="STTSTabel"/>
        <w:jc w:val="left"/>
        <w:rPr>
          <w:szCs w:val="24"/>
        </w:rPr>
      </w:pPr>
    </w:p>
    <w:p w14:paraId="7EF3201B" w14:textId="77777777" w:rsidR="009B4582" w:rsidRDefault="009B4582" w:rsidP="009B4582">
      <w:pPr>
        <w:pStyle w:val="STTSTabel"/>
        <w:jc w:val="left"/>
        <w:rPr>
          <w:szCs w:val="24"/>
        </w:rPr>
      </w:pPr>
    </w:p>
    <w:p w14:paraId="03CFBDBD" w14:textId="77777777" w:rsidR="009B4582" w:rsidRDefault="009B4582" w:rsidP="009B4582">
      <w:pPr>
        <w:pStyle w:val="STTSTabel"/>
        <w:jc w:val="left"/>
        <w:rPr>
          <w:szCs w:val="24"/>
        </w:rPr>
      </w:pPr>
    </w:p>
    <w:p w14:paraId="6D28DE6A" w14:textId="77777777" w:rsidR="009B4582" w:rsidRDefault="009B4582" w:rsidP="009B4582">
      <w:pPr>
        <w:pStyle w:val="STTSTabel"/>
        <w:jc w:val="left"/>
        <w:rPr>
          <w:szCs w:val="24"/>
        </w:rPr>
      </w:pPr>
    </w:p>
    <w:p w14:paraId="3DF584E8" w14:textId="77777777" w:rsidR="009B4582" w:rsidRDefault="009B4582" w:rsidP="009B4582">
      <w:pPr>
        <w:pStyle w:val="STTSTabel"/>
        <w:jc w:val="left"/>
        <w:rPr>
          <w:szCs w:val="24"/>
        </w:rPr>
      </w:pPr>
    </w:p>
    <w:p w14:paraId="6FFF2CF5" w14:textId="77777777" w:rsidR="009B4582" w:rsidRDefault="009B4582" w:rsidP="009B4582">
      <w:pPr>
        <w:pStyle w:val="STTSTabel"/>
        <w:jc w:val="left"/>
        <w:rPr>
          <w:szCs w:val="24"/>
        </w:rPr>
      </w:pPr>
    </w:p>
    <w:p w14:paraId="04042B5A" w14:textId="77777777" w:rsidR="009B4582" w:rsidRDefault="009B4582" w:rsidP="009B4582">
      <w:pPr>
        <w:pStyle w:val="STTSTabel"/>
        <w:jc w:val="left"/>
        <w:rPr>
          <w:szCs w:val="24"/>
        </w:rPr>
      </w:pPr>
    </w:p>
    <w:p w14:paraId="27B5B168" w14:textId="77777777" w:rsidR="009B4582" w:rsidRDefault="009B4582" w:rsidP="009B4582">
      <w:pPr>
        <w:pStyle w:val="STTSTabel"/>
        <w:jc w:val="left"/>
        <w:rPr>
          <w:szCs w:val="24"/>
        </w:rPr>
      </w:pPr>
    </w:p>
    <w:p w14:paraId="0B39E91B" w14:textId="77777777" w:rsidR="009B4582" w:rsidRDefault="009B4582" w:rsidP="009B4582">
      <w:pPr>
        <w:pStyle w:val="STTSTabel"/>
        <w:jc w:val="left"/>
        <w:rPr>
          <w:szCs w:val="24"/>
        </w:rPr>
      </w:pPr>
    </w:p>
    <w:p w14:paraId="52FBDBFA" w14:textId="77777777" w:rsidR="009B4582" w:rsidRDefault="009B4582" w:rsidP="009B4582">
      <w:pPr>
        <w:pStyle w:val="STTSTabel"/>
        <w:jc w:val="left"/>
        <w:rPr>
          <w:szCs w:val="24"/>
        </w:rPr>
      </w:pPr>
    </w:p>
    <w:p w14:paraId="3C8FB18C" w14:textId="77777777" w:rsidR="008E17CD" w:rsidRDefault="008E17CD" w:rsidP="00562B08">
      <w:pPr>
        <w:pStyle w:val="STTSTabel"/>
        <w:rPr>
          <w:szCs w:val="24"/>
        </w:rPr>
      </w:pPr>
    </w:p>
    <w:p w14:paraId="2B2F7B4F" w14:textId="77777777" w:rsidR="008E17CD" w:rsidRDefault="008E17CD" w:rsidP="00562B08">
      <w:pPr>
        <w:pStyle w:val="STTSTabel"/>
        <w:rPr>
          <w:szCs w:val="24"/>
        </w:rPr>
      </w:pPr>
    </w:p>
    <w:p w14:paraId="540BB3F3" w14:textId="77777777" w:rsidR="008E17CD" w:rsidRDefault="008E17CD" w:rsidP="00562B08">
      <w:pPr>
        <w:pStyle w:val="STTSTabel"/>
        <w:rPr>
          <w:szCs w:val="24"/>
        </w:rPr>
      </w:pPr>
    </w:p>
    <w:p w14:paraId="784BDC3E" w14:textId="77777777" w:rsidR="008E17CD" w:rsidRDefault="008E17CD" w:rsidP="00562B08">
      <w:pPr>
        <w:pStyle w:val="STTSTabel"/>
        <w:rPr>
          <w:szCs w:val="24"/>
        </w:rPr>
      </w:pPr>
    </w:p>
    <w:p w14:paraId="57706F64" w14:textId="77777777" w:rsidR="008E17CD" w:rsidRDefault="008E17CD" w:rsidP="00562B08">
      <w:pPr>
        <w:pStyle w:val="STTSTabel"/>
        <w:rPr>
          <w:szCs w:val="24"/>
        </w:rPr>
      </w:pPr>
    </w:p>
    <w:p w14:paraId="0F1754D7" w14:textId="77777777" w:rsidR="008E17CD" w:rsidRDefault="008E17CD" w:rsidP="00562B08">
      <w:pPr>
        <w:pStyle w:val="STTSTabel"/>
        <w:rPr>
          <w:szCs w:val="24"/>
        </w:rPr>
      </w:pPr>
    </w:p>
    <w:p w14:paraId="66043DC5" w14:textId="77777777" w:rsidR="008E17CD" w:rsidRDefault="008E17CD" w:rsidP="00562B08">
      <w:pPr>
        <w:pStyle w:val="STTSTabel"/>
        <w:rPr>
          <w:szCs w:val="24"/>
        </w:rPr>
      </w:pPr>
    </w:p>
    <w:p w14:paraId="040E4BE4" w14:textId="77777777" w:rsidR="008E17CD" w:rsidRDefault="008E17CD" w:rsidP="00562B08">
      <w:pPr>
        <w:pStyle w:val="STTSTabel"/>
        <w:rPr>
          <w:szCs w:val="24"/>
        </w:rPr>
      </w:pPr>
    </w:p>
    <w:p w14:paraId="243D4D65" w14:textId="77777777" w:rsidR="008E17CD" w:rsidRDefault="008E17CD" w:rsidP="00562B08">
      <w:pPr>
        <w:pStyle w:val="STTSTabel"/>
        <w:rPr>
          <w:szCs w:val="24"/>
        </w:rPr>
      </w:pPr>
    </w:p>
    <w:p w14:paraId="412A7C8F" w14:textId="77777777" w:rsidR="008E17CD" w:rsidRDefault="008E17CD" w:rsidP="00562B08">
      <w:pPr>
        <w:pStyle w:val="STTSTabel"/>
        <w:rPr>
          <w:szCs w:val="24"/>
        </w:rPr>
      </w:pPr>
    </w:p>
    <w:p w14:paraId="16D437CB" w14:textId="77777777" w:rsidR="008E17CD" w:rsidRDefault="008E17CD" w:rsidP="00562B08">
      <w:pPr>
        <w:pStyle w:val="STTSTabel"/>
        <w:rPr>
          <w:szCs w:val="24"/>
        </w:rPr>
      </w:pPr>
    </w:p>
    <w:p w14:paraId="7E0FF746" w14:textId="77777777" w:rsidR="008E17CD" w:rsidRDefault="008E17CD" w:rsidP="00562B08">
      <w:pPr>
        <w:pStyle w:val="STTSTabel"/>
        <w:rPr>
          <w:szCs w:val="24"/>
        </w:rPr>
      </w:pPr>
    </w:p>
    <w:p w14:paraId="3484DEEC" w14:textId="3810F83C" w:rsidR="00562B08" w:rsidRPr="00562B08" w:rsidRDefault="00562B08" w:rsidP="00562B08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3</w:t>
      </w:r>
    </w:p>
    <w:p w14:paraId="6868DFD2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Navigation Bar</w:t>
      </w:r>
    </w:p>
    <w:tbl>
      <w:tblPr>
        <w:tblW w:w="144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1987"/>
        <w:gridCol w:w="4820"/>
        <w:gridCol w:w="3118"/>
        <w:gridCol w:w="2675"/>
        <w:gridCol w:w="1016"/>
      </w:tblGrid>
      <w:tr w:rsidR="00562B08" w:rsidRPr="00562B08" w14:paraId="6740FB3B" w14:textId="77777777" w:rsidTr="008E17CD">
        <w:trPr>
          <w:jc w:val="center"/>
        </w:trPr>
        <w:tc>
          <w:tcPr>
            <w:tcW w:w="843" w:type="dxa"/>
            <w:shd w:val="clear" w:color="auto" w:fill="D9D9D9"/>
          </w:tcPr>
          <w:p w14:paraId="1A5F5E32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1987" w:type="dxa"/>
            <w:shd w:val="clear" w:color="auto" w:fill="D9D9D9"/>
          </w:tcPr>
          <w:p w14:paraId="57AD7503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4820" w:type="dxa"/>
            <w:shd w:val="clear" w:color="auto" w:fill="D9D9D9"/>
          </w:tcPr>
          <w:p w14:paraId="346ECD8E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118" w:type="dxa"/>
            <w:shd w:val="clear" w:color="auto" w:fill="D9D9D9"/>
          </w:tcPr>
          <w:p w14:paraId="19D095C8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675" w:type="dxa"/>
            <w:shd w:val="clear" w:color="auto" w:fill="D9D9D9"/>
          </w:tcPr>
          <w:p w14:paraId="720EE149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3FE5A03C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8E17CD" w:rsidRPr="00562B08" w14:paraId="4C66A120" w14:textId="77777777" w:rsidTr="008E17CD">
        <w:trPr>
          <w:jc w:val="center"/>
        </w:trPr>
        <w:tc>
          <w:tcPr>
            <w:tcW w:w="843" w:type="dxa"/>
          </w:tcPr>
          <w:p w14:paraId="42F2F3A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UJ018</w:t>
            </w:r>
          </w:p>
        </w:tc>
        <w:tc>
          <w:tcPr>
            <w:tcW w:w="1987" w:type="dxa"/>
          </w:tcPr>
          <w:p w14:paraId="7D7B2D9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home</w:t>
            </w:r>
          </w:p>
        </w:tc>
        <w:tc>
          <w:tcPr>
            <w:tcW w:w="4820" w:type="dxa"/>
          </w:tcPr>
          <w:p w14:paraId="79917383" w14:textId="77777777" w:rsidR="00562B08" w:rsidRPr="00562B08" w:rsidRDefault="00562B08" w:rsidP="002476F9">
            <w:pPr>
              <w:pStyle w:val="STTSTabelContent"/>
              <w:numPr>
                <w:ilvl w:val="0"/>
                <w:numId w:val="1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lambang</w:t>
            </w:r>
            <w:proofErr w:type="spellEnd"/>
            <w:r w:rsidRPr="00562B08">
              <w:rPr>
                <w:sz w:val="24"/>
                <w:szCs w:val="24"/>
              </w:rPr>
              <w:t xml:space="preserve"> “Pelita </w:t>
            </w:r>
            <w:proofErr w:type="spellStart"/>
            <w:r w:rsidRPr="00562B08">
              <w:rPr>
                <w:sz w:val="24"/>
                <w:szCs w:val="24"/>
              </w:rPr>
              <w:t>Bagunan</w:t>
            </w:r>
            <w:proofErr w:type="spellEnd"/>
            <w:r w:rsidRPr="00562B08">
              <w:rPr>
                <w:sz w:val="24"/>
                <w:szCs w:val="24"/>
              </w:rPr>
              <w:t xml:space="preserve"> Materials” </w:t>
            </w:r>
          </w:p>
        </w:tc>
        <w:tc>
          <w:tcPr>
            <w:tcW w:w="3118" w:type="dxa"/>
          </w:tcPr>
          <w:p w14:paraId="5C09717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home</w:t>
            </w:r>
          </w:p>
        </w:tc>
        <w:tc>
          <w:tcPr>
            <w:tcW w:w="2675" w:type="dxa"/>
          </w:tcPr>
          <w:p w14:paraId="7153767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home</w:t>
            </w:r>
          </w:p>
        </w:tc>
        <w:tc>
          <w:tcPr>
            <w:tcW w:w="1016" w:type="dxa"/>
          </w:tcPr>
          <w:p w14:paraId="29F58E7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5DBF7221" w14:textId="77777777" w:rsidTr="008E17CD">
        <w:trPr>
          <w:trHeight w:val="126"/>
          <w:jc w:val="center"/>
        </w:trPr>
        <w:tc>
          <w:tcPr>
            <w:tcW w:w="843" w:type="dxa"/>
          </w:tcPr>
          <w:p w14:paraId="1840302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UJ019</w:t>
            </w:r>
          </w:p>
        </w:tc>
        <w:tc>
          <w:tcPr>
            <w:tcW w:w="1987" w:type="dxa"/>
          </w:tcPr>
          <w:p w14:paraId="7185093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4820" w:type="dxa"/>
          </w:tcPr>
          <w:p w14:paraId="17C0294D" w14:textId="77777777" w:rsidR="00562B08" w:rsidRPr="00562B08" w:rsidRDefault="00562B08" w:rsidP="002476F9">
            <w:pPr>
              <w:pStyle w:val="STTSTabelContent"/>
              <w:numPr>
                <w:ilvl w:val="0"/>
                <w:numId w:val="2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>” pada navbar</w:t>
            </w:r>
          </w:p>
        </w:tc>
        <w:tc>
          <w:tcPr>
            <w:tcW w:w="3118" w:type="dxa"/>
          </w:tcPr>
          <w:p w14:paraId="41FD350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2675" w:type="dxa"/>
          </w:tcPr>
          <w:p w14:paraId="29E8476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016" w:type="dxa"/>
          </w:tcPr>
          <w:p w14:paraId="4F07150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582FCE87" w14:textId="77777777" w:rsidTr="008E17CD">
        <w:trPr>
          <w:trHeight w:val="289"/>
          <w:jc w:val="center"/>
        </w:trPr>
        <w:tc>
          <w:tcPr>
            <w:tcW w:w="843" w:type="dxa"/>
          </w:tcPr>
          <w:p w14:paraId="148A571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UJ020</w:t>
            </w:r>
          </w:p>
        </w:tc>
        <w:tc>
          <w:tcPr>
            <w:tcW w:w="1987" w:type="dxa"/>
          </w:tcPr>
          <w:p w14:paraId="1A3C1E4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</w:p>
        </w:tc>
        <w:tc>
          <w:tcPr>
            <w:tcW w:w="4820" w:type="dxa"/>
          </w:tcPr>
          <w:p w14:paraId="0F61FBC9" w14:textId="77777777" w:rsidR="00562B08" w:rsidRPr="00562B08" w:rsidRDefault="00562B08" w:rsidP="002476F9">
            <w:pPr>
              <w:pStyle w:val="STTSTabelContent"/>
              <w:numPr>
                <w:ilvl w:val="0"/>
                <w:numId w:val="2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lambang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r w:rsidRPr="00562B08">
              <w:rPr>
                <w:sz w:val="24"/>
                <w:szCs w:val="24"/>
                <w:lang w:val="id-ID"/>
              </w:rPr>
              <w:t>keranjang belanja</w:t>
            </w:r>
          </w:p>
        </w:tc>
        <w:tc>
          <w:tcPr>
            <w:tcW w:w="3118" w:type="dxa"/>
          </w:tcPr>
          <w:p w14:paraId="3D0502C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</w:p>
        </w:tc>
        <w:tc>
          <w:tcPr>
            <w:tcW w:w="2675" w:type="dxa"/>
          </w:tcPr>
          <w:p w14:paraId="0448149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</w:p>
        </w:tc>
        <w:tc>
          <w:tcPr>
            <w:tcW w:w="1016" w:type="dxa"/>
          </w:tcPr>
          <w:p w14:paraId="5C4B84B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2F3D2E1A" w14:textId="77777777" w:rsidTr="008E17CD">
        <w:trPr>
          <w:jc w:val="center"/>
        </w:trPr>
        <w:tc>
          <w:tcPr>
            <w:tcW w:w="843" w:type="dxa"/>
          </w:tcPr>
          <w:p w14:paraId="3D12EDA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UJ021</w:t>
            </w:r>
          </w:p>
        </w:tc>
        <w:tc>
          <w:tcPr>
            <w:tcW w:w="1987" w:type="dxa"/>
          </w:tcPr>
          <w:p w14:paraId="1A340CF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Membuka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notifikasi</w:t>
            </w:r>
            <w:proofErr w:type="spellEnd"/>
          </w:p>
        </w:tc>
        <w:tc>
          <w:tcPr>
            <w:tcW w:w="4820" w:type="dxa"/>
          </w:tcPr>
          <w:p w14:paraId="59E32046" w14:textId="77777777" w:rsidR="00562B08" w:rsidRPr="00562B08" w:rsidRDefault="00562B08" w:rsidP="002476F9">
            <w:pPr>
              <w:pStyle w:val="STTSTabelContent"/>
              <w:numPr>
                <w:ilvl w:val="0"/>
                <w:numId w:val="2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lambang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lonceng</w:t>
            </w:r>
            <w:proofErr w:type="spellEnd"/>
          </w:p>
          <w:p w14:paraId="7959F983" w14:textId="77777777" w:rsidR="00562B08" w:rsidRPr="00562B08" w:rsidRDefault="00562B08" w:rsidP="002476F9">
            <w:pPr>
              <w:pStyle w:val="STTSTabelContent"/>
              <w:jc w:val="left"/>
              <w:rPr>
                <w:sz w:val="24"/>
                <w:szCs w:val="24"/>
              </w:rPr>
            </w:pPr>
          </w:p>
        </w:tc>
        <w:tc>
          <w:tcPr>
            <w:tcW w:w="3118" w:type="dxa"/>
          </w:tcPr>
          <w:p w14:paraId="0BC61FD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Membuka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notifikasi</w:t>
            </w:r>
            <w:proofErr w:type="spellEnd"/>
          </w:p>
        </w:tc>
        <w:tc>
          <w:tcPr>
            <w:tcW w:w="2675" w:type="dxa"/>
          </w:tcPr>
          <w:p w14:paraId="4AC10BC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Membuka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notifikasi</w:t>
            </w:r>
            <w:proofErr w:type="spellEnd"/>
          </w:p>
        </w:tc>
        <w:tc>
          <w:tcPr>
            <w:tcW w:w="1016" w:type="dxa"/>
          </w:tcPr>
          <w:p w14:paraId="6AED5E0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7A3D03A6" w14:textId="77777777" w:rsidTr="008E17CD">
        <w:trPr>
          <w:trHeight w:val="437"/>
          <w:jc w:val="center"/>
        </w:trPr>
        <w:tc>
          <w:tcPr>
            <w:tcW w:w="843" w:type="dxa"/>
          </w:tcPr>
          <w:p w14:paraId="591E632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UJ022</w:t>
            </w:r>
          </w:p>
        </w:tc>
        <w:tc>
          <w:tcPr>
            <w:tcW w:w="1987" w:type="dxa"/>
          </w:tcPr>
          <w:p w14:paraId="7DCEA27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4820" w:type="dxa"/>
          </w:tcPr>
          <w:p w14:paraId="7B3C6EA5" w14:textId="77777777" w:rsidR="00562B08" w:rsidRPr="00562B08" w:rsidRDefault="00562B08" w:rsidP="002476F9">
            <w:pPr>
              <w:pStyle w:val="STTSTabelContent"/>
              <w:numPr>
                <w:ilvl w:val="0"/>
                <w:numId w:val="2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lambang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lonceng</w:t>
            </w:r>
            <w:proofErr w:type="spellEnd"/>
          </w:p>
          <w:p w14:paraId="586DBD08" w14:textId="77777777" w:rsidR="00562B08" w:rsidRPr="00562B08" w:rsidRDefault="00562B08" w:rsidP="002476F9">
            <w:pPr>
              <w:pStyle w:val="STTSTabelContent"/>
              <w:numPr>
                <w:ilvl w:val="0"/>
                <w:numId w:val="2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isi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notifikasi</w:t>
            </w:r>
            <w:proofErr w:type="spellEnd"/>
          </w:p>
        </w:tc>
        <w:tc>
          <w:tcPr>
            <w:tcW w:w="3118" w:type="dxa"/>
          </w:tcPr>
          <w:p w14:paraId="04F9B6F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2675" w:type="dxa"/>
          </w:tcPr>
          <w:p w14:paraId="7AEC2FF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1016" w:type="dxa"/>
          </w:tcPr>
          <w:p w14:paraId="51F9E11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03B74FD6" w14:textId="77777777" w:rsidTr="008E17CD">
        <w:trPr>
          <w:trHeight w:val="307"/>
          <w:jc w:val="center"/>
        </w:trPr>
        <w:tc>
          <w:tcPr>
            <w:tcW w:w="843" w:type="dxa"/>
          </w:tcPr>
          <w:p w14:paraId="11C1DE6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UJ023</w:t>
            </w:r>
          </w:p>
        </w:tc>
        <w:tc>
          <w:tcPr>
            <w:tcW w:w="1987" w:type="dxa"/>
          </w:tcPr>
          <w:p w14:paraId="557E133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4820" w:type="dxa"/>
          </w:tcPr>
          <w:p w14:paraId="60B44A92" w14:textId="77777777" w:rsidR="00562B08" w:rsidRPr="00562B08" w:rsidRDefault="00562B08" w:rsidP="002476F9">
            <w:pPr>
              <w:pStyle w:val="STTSTabelContent"/>
              <w:numPr>
                <w:ilvl w:val="0"/>
                <w:numId w:val="2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lambang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lonceng</w:t>
            </w:r>
            <w:proofErr w:type="spellEnd"/>
          </w:p>
          <w:p w14:paraId="7F9DAD35" w14:textId="77777777" w:rsidR="00562B08" w:rsidRPr="00562B08" w:rsidRDefault="00562B08" w:rsidP="002476F9">
            <w:pPr>
              <w:pStyle w:val="STTSTabelContent"/>
              <w:numPr>
                <w:ilvl w:val="0"/>
                <w:numId w:val="2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isi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notifikasi</w:t>
            </w:r>
            <w:proofErr w:type="spellEnd"/>
            <w:r w:rsidRPr="00562B08">
              <w:rPr>
                <w:sz w:val="24"/>
                <w:szCs w:val="24"/>
              </w:rPr>
              <w:t xml:space="preserve"> untuk admin</w:t>
            </w:r>
          </w:p>
        </w:tc>
        <w:tc>
          <w:tcPr>
            <w:tcW w:w="3118" w:type="dxa"/>
          </w:tcPr>
          <w:p w14:paraId="5F0AD93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2675" w:type="dxa"/>
          </w:tcPr>
          <w:p w14:paraId="3E3C02B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1016" w:type="dxa"/>
          </w:tcPr>
          <w:p w14:paraId="1F40603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364448C3" w14:textId="77777777" w:rsidTr="008E17CD">
        <w:trPr>
          <w:trHeight w:val="319"/>
          <w:jc w:val="center"/>
        </w:trPr>
        <w:tc>
          <w:tcPr>
            <w:tcW w:w="843" w:type="dxa"/>
          </w:tcPr>
          <w:p w14:paraId="2A7E66E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UJ024</w:t>
            </w:r>
          </w:p>
        </w:tc>
        <w:tc>
          <w:tcPr>
            <w:tcW w:w="1987" w:type="dxa"/>
          </w:tcPr>
          <w:p w14:paraId="4E3ECBE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Menandai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notifikasi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dibaca</w:t>
            </w:r>
            <w:proofErr w:type="spellEnd"/>
          </w:p>
        </w:tc>
        <w:tc>
          <w:tcPr>
            <w:tcW w:w="4820" w:type="dxa"/>
          </w:tcPr>
          <w:p w14:paraId="5A20BC19" w14:textId="77777777" w:rsidR="00562B08" w:rsidRPr="00562B08" w:rsidRDefault="00562B08" w:rsidP="002476F9">
            <w:pPr>
              <w:pStyle w:val="STTSTabelContent"/>
              <w:numPr>
                <w:ilvl w:val="0"/>
                <w:numId w:val="2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lambang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lonceng</w:t>
            </w:r>
            <w:proofErr w:type="spellEnd"/>
          </w:p>
          <w:p w14:paraId="34DCF5DB" w14:textId="77777777" w:rsidR="00562B08" w:rsidRPr="00562B08" w:rsidRDefault="00562B08" w:rsidP="002476F9">
            <w:pPr>
              <w:pStyle w:val="STTSTabelContent"/>
              <w:numPr>
                <w:ilvl w:val="0"/>
                <w:numId w:val="2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Tandai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dibaca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118" w:type="dxa"/>
          </w:tcPr>
          <w:p w14:paraId="1BD0A62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notifikasi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hilang</w:t>
            </w:r>
            <w:proofErr w:type="spellEnd"/>
          </w:p>
        </w:tc>
        <w:tc>
          <w:tcPr>
            <w:tcW w:w="2675" w:type="dxa"/>
          </w:tcPr>
          <w:p w14:paraId="2E84017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notifikasi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hilang</w:t>
            </w:r>
            <w:proofErr w:type="spellEnd"/>
          </w:p>
        </w:tc>
        <w:tc>
          <w:tcPr>
            <w:tcW w:w="1016" w:type="dxa"/>
          </w:tcPr>
          <w:p w14:paraId="1938E20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40234AE9" w14:textId="77777777" w:rsidTr="008E17CD">
        <w:trPr>
          <w:trHeight w:val="799"/>
          <w:jc w:val="center"/>
        </w:trPr>
        <w:tc>
          <w:tcPr>
            <w:tcW w:w="843" w:type="dxa"/>
          </w:tcPr>
          <w:p w14:paraId="74A8445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UJ025</w:t>
            </w:r>
          </w:p>
        </w:tc>
        <w:tc>
          <w:tcPr>
            <w:tcW w:w="1987" w:type="dxa"/>
          </w:tcPr>
          <w:p w14:paraId="7652C63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dashboard admin</w:t>
            </w:r>
          </w:p>
          <w:p w14:paraId="608A717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(</w:t>
            </w:r>
            <w:proofErr w:type="spellStart"/>
            <w:r w:rsidRPr="00562B08">
              <w:rPr>
                <w:sz w:val="24"/>
                <w:szCs w:val="24"/>
              </w:rPr>
              <w:t>jika</w:t>
            </w:r>
            <w:proofErr w:type="spellEnd"/>
            <w:r w:rsidRPr="00562B08">
              <w:rPr>
                <w:sz w:val="24"/>
                <w:szCs w:val="24"/>
              </w:rPr>
              <w:t xml:space="preserve"> user </w:t>
            </w:r>
            <w:proofErr w:type="spellStart"/>
            <w:r w:rsidRPr="00562B08">
              <w:rPr>
                <w:sz w:val="24"/>
                <w:szCs w:val="24"/>
              </w:rPr>
              <w:t>merupakan</w:t>
            </w:r>
            <w:proofErr w:type="spellEnd"/>
            <w:r w:rsidRPr="00562B08">
              <w:rPr>
                <w:sz w:val="24"/>
                <w:szCs w:val="24"/>
              </w:rPr>
              <w:t xml:space="preserve"> admin atau staff)</w:t>
            </w:r>
          </w:p>
        </w:tc>
        <w:tc>
          <w:tcPr>
            <w:tcW w:w="4820" w:type="dxa"/>
          </w:tcPr>
          <w:p w14:paraId="3A2F9B1A" w14:textId="77777777" w:rsidR="00562B08" w:rsidRPr="00562B08" w:rsidRDefault="00562B08" w:rsidP="002476F9">
            <w:pPr>
              <w:pStyle w:val="STTSTabelContent"/>
              <w:numPr>
                <w:ilvl w:val="0"/>
                <w:numId w:val="2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lambang</w:t>
            </w:r>
            <w:proofErr w:type="spellEnd"/>
            <w:r w:rsidRPr="00562B08">
              <w:rPr>
                <w:sz w:val="24"/>
                <w:szCs w:val="24"/>
              </w:rPr>
              <w:t xml:space="preserve"> profile</w:t>
            </w:r>
          </w:p>
          <w:p w14:paraId="4F5E091D" w14:textId="77777777" w:rsidR="00562B08" w:rsidRPr="00562B08" w:rsidRDefault="00562B08" w:rsidP="002476F9">
            <w:pPr>
              <w:pStyle w:val="STTSTabelContent"/>
              <w:numPr>
                <w:ilvl w:val="0"/>
                <w:numId w:val="2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“Dashboard Admin”</w:t>
            </w:r>
          </w:p>
        </w:tc>
        <w:tc>
          <w:tcPr>
            <w:tcW w:w="3118" w:type="dxa"/>
          </w:tcPr>
          <w:p w14:paraId="6590811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dashboard admin</w:t>
            </w:r>
          </w:p>
        </w:tc>
        <w:tc>
          <w:tcPr>
            <w:tcW w:w="2675" w:type="dxa"/>
          </w:tcPr>
          <w:p w14:paraId="73B61EB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dashboard admin</w:t>
            </w:r>
          </w:p>
        </w:tc>
        <w:tc>
          <w:tcPr>
            <w:tcW w:w="1016" w:type="dxa"/>
          </w:tcPr>
          <w:p w14:paraId="2CC5ED0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36C1784D" w14:textId="77777777" w:rsidTr="008E17CD">
        <w:trPr>
          <w:trHeight w:val="20"/>
          <w:jc w:val="center"/>
        </w:trPr>
        <w:tc>
          <w:tcPr>
            <w:tcW w:w="843" w:type="dxa"/>
          </w:tcPr>
          <w:p w14:paraId="24FDA1E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UJ026</w:t>
            </w:r>
          </w:p>
        </w:tc>
        <w:tc>
          <w:tcPr>
            <w:tcW w:w="1987" w:type="dxa"/>
          </w:tcPr>
          <w:p w14:paraId="31395C9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profile</w:t>
            </w:r>
          </w:p>
        </w:tc>
        <w:tc>
          <w:tcPr>
            <w:tcW w:w="4820" w:type="dxa"/>
          </w:tcPr>
          <w:p w14:paraId="00A294E8" w14:textId="77777777" w:rsidR="00562B08" w:rsidRPr="00562B08" w:rsidRDefault="00562B08" w:rsidP="002476F9">
            <w:pPr>
              <w:pStyle w:val="STTSTabelContent"/>
              <w:numPr>
                <w:ilvl w:val="0"/>
                <w:numId w:val="2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lambang</w:t>
            </w:r>
            <w:proofErr w:type="spellEnd"/>
            <w:r w:rsidRPr="00562B08">
              <w:rPr>
                <w:sz w:val="24"/>
                <w:szCs w:val="24"/>
              </w:rPr>
              <w:t xml:space="preserve"> profile</w:t>
            </w:r>
          </w:p>
          <w:p w14:paraId="78373FA6" w14:textId="77777777" w:rsidR="00562B08" w:rsidRPr="00562B08" w:rsidRDefault="00562B08" w:rsidP="002476F9">
            <w:pPr>
              <w:pStyle w:val="STTSTabelContent"/>
              <w:numPr>
                <w:ilvl w:val="0"/>
                <w:numId w:val="2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“Profile”</w:t>
            </w:r>
          </w:p>
        </w:tc>
        <w:tc>
          <w:tcPr>
            <w:tcW w:w="3118" w:type="dxa"/>
          </w:tcPr>
          <w:p w14:paraId="7A91CC6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profile</w:t>
            </w:r>
          </w:p>
        </w:tc>
        <w:tc>
          <w:tcPr>
            <w:tcW w:w="2675" w:type="dxa"/>
          </w:tcPr>
          <w:p w14:paraId="465C400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profile</w:t>
            </w:r>
          </w:p>
        </w:tc>
        <w:tc>
          <w:tcPr>
            <w:tcW w:w="1016" w:type="dxa"/>
          </w:tcPr>
          <w:p w14:paraId="5C11ED1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129956B0" w14:textId="77777777" w:rsidTr="008E17CD">
        <w:trPr>
          <w:trHeight w:val="20"/>
          <w:jc w:val="center"/>
        </w:trPr>
        <w:tc>
          <w:tcPr>
            <w:tcW w:w="843" w:type="dxa"/>
          </w:tcPr>
          <w:p w14:paraId="3730FFD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UJ027</w:t>
            </w:r>
          </w:p>
        </w:tc>
        <w:tc>
          <w:tcPr>
            <w:tcW w:w="1987" w:type="dxa"/>
          </w:tcPr>
          <w:p w14:paraId="6DD4654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4820" w:type="dxa"/>
          </w:tcPr>
          <w:p w14:paraId="083D2949" w14:textId="77777777" w:rsidR="00562B08" w:rsidRPr="00562B08" w:rsidRDefault="00562B08" w:rsidP="002476F9">
            <w:pPr>
              <w:pStyle w:val="STTSTabelContent"/>
              <w:numPr>
                <w:ilvl w:val="0"/>
                <w:numId w:val="2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lambang</w:t>
            </w:r>
            <w:proofErr w:type="spellEnd"/>
            <w:r w:rsidRPr="00562B08">
              <w:rPr>
                <w:sz w:val="24"/>
                <w:szCs w:val="24"/>
              </w:rPr>
              <w:t xml:space="preserve"> profile</w:t>
            </w:r>
          </w:p>
          <w:p w14:paraId="2D6591B0" w14:textId="77777777" w:rsidR="00562B08" w:rsidRPr="00562B08" w:rsidRDefault="00562B08" w:rsidP="002476F9">
            <w:pPr>
              <w:pStyle w:val="STTSTabelContent"/>
              <w:numPr>
                <w:ilvl w:val="0"/>
                <w:numId w:val="2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Saya”</w:t>
            </w:r>
          </w:p>
        </w:tc>
        <w:tc>
          <w:tcPr>
            <w:tcW w:w="3118" w:type="dxa"/>
          </w:tcPr>
          <w:p w14:paraId="2C92E14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2675" w:type="dxa"/>
          </w:tcPr>
          <w:p w14:paraId="19DA5B6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1016" w:type="dxa"/>
          </w:tcPr>
          <w:p w14:paraId="68F1781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6E9A12F3" w14:textId="77777777" w:rsidTr="008E17CD">
        <w:trPr>
          <w:trHeight w:val="20"/>
          <w:jc w:val="center"/>
        </w:trPr>
        <w:tc>
          <w:tcPr>
            <w:tcW w:w="843" w:type="dxa"/>
          </w:tcPr>
          <w:p w14:paraId="1F9F5E3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UJ028</w:t>
            </w:r>
          </w:p>
        </w:tc>
        <w:tc>
          <w:tcPr>
            <w:tcW w:w="1987" w:type="dxa"/>
          </w:tcPr>
          <w:p w14:paraId="3FEEAB1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Logout</w:t>
            </w:r>
          </w:p>
        </w:tc>
        <w:tc>
          <w:tcPr>
            <w:tcW w:w="4820" w:type="dxa"/>
          </w:tcPr>
          <w:p w14:paraId="42257667" w14:textId="77777777" w:rsidR="00562B08" w:rsidRPr="00562B08" w:rsidRDefault="00562B08" w:rsidP="002476F9">
            <w:pPr>
              <w:pStyle w:val="STTSTabelContent"/>
              <w:numPr>
                <w:ilvl w:val="0"/>
                <w:numId w:val="2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lambang</w:t>
            </w:r>
            <w:proofErr w:type="spellEnd"/>
            <w:r w:rsidRPr="00562B08">
              <w:rPr>
                <w:sz w:val="24"/>
                <w:szCs w:val="24"/>
              </w:rPr>
              <w:t xml:space="preserve"> profile</w:t>
            </w:r>
          </w:p>
          <w:p w14:paraId="323C3558" w14:textId="77777777" w:rsidR="00562B08" w:rsidRPr="00562B08" w:rsidRDefault="00562B08" w:rsidP="002476F9">
            <w:pPr>
              <w:pStyle w:val="STTSTabelContent"/>
              <w:numPr>
                <w:ilvl w:val="0"/>
                <w:numId w:val="2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“Logout”</w:t>
            </w:r>
          </w:p>
        </w:tc>
        <w:tc>
          <w:tcPr>
            <w:tcW w:w="3118" w:type="dxa"/>
          </w:tcPr>
          <w:p w14:paraId="4AD7485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login</w:t>
            </w:r>
          </w:p>
        </w:tc>
        <w:tc>
          <w:tcPr>
            <w:tcW w:w="2675" w:type="dxa"/>
          </w:tcPr>
          <w:p w14:paraId="3FFEDD2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login</w:t>
            </w:r>
          </w:p>
        </w:tc>
        <w:tc>
          <w:tcPr>
            <w:tcW w:w="1016" w:type="dxa"/>
          </w:tcPr>
          <w:p w14:paraId="2F76760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27D5E785" w14:textId="77777777" w:rsidR="00562B08" w:rsidRDefault="00562B08" w:rsidP="00562B08">
      <w:pPr>
        <w:pStyle w:val="STTSTabel"/>
        <w:jc w:val="both"/>
        <w:rPr>
          <w:szCs w:val="24"/>
        </w:rPr>
      </w:pPr>
      <w:bookmarkStart w:id="1" w:name="_Hlk216107359"/>
      <w:bookmarkEnd w:id="0"/>
    </w:p>
    <w:p w14:paraId="71340E24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6E2FE885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7226AC89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704AAA11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5F03CD0D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7D41F56E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2920D9EC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1429A817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42032489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6CD2720C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7EB189BF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68CD6D87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2AF34375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42C21DB2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35A9FD16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39CE8AD9" w14:textId="77777777" w:rsidR="009B4582" w:rsidRPr="00562B08" w:rsidRDefault="009B4582" w:rsidP="00562B08">
      <w:pPr>
        <w:pStyle w:val="STTSTabel"/>
        <w:jc w:val="both"/>
        <w:rPr>
          <w:szCs w:val="24"/>
        </w:rPr>
      </w:pPr>
    </w:p>
    <w:p w14:paraId="541F9AE1" w14:textId="50FE5586" w:rsidR="00562B08" w:rsidRPr="00562B08" w:rsidRDefault="00562B08" w:rsidP="00562B08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4</w:t>
      </w:r>
    </w:p>
    <w:p w14:paraId="5B85811A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Kontak</w:t>
      </w:r>
    </w:p>
    <w:tbl>
      <w:tblPr>
        <w:tblW w:w="148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2271"/>
        <w:gridCol w:w="7087"/>
        <w:gridCol w:w="1985"/>
        <w:gridCol w:w="1688"/>
        <w:gridCol w:w="1016"/>
      </w:tblGrid>
      <w:tr w:rsidR="008E17CD" w:rsidRPr="00562B08" w14:paraId="60795A15" w14:textId="77777777" w:rsidTr="008E17CD">
        <w:trPr>
          <w:jc w:val="center"/>
        </w:trPr>
        <w:tc>
          <w:tcPr>
            <w:tcW w:w="843" w:type="dxa"/>
            <w:shd w:val="clear" w:color="auto" w:fill="D9D9D9"/>
          </w:tcPr>
          <w:p w14:paraId="2BB6BAB5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271" w:type="dxa"/>
            <w:shd w:val="clear" w:color="auto" w:fill="D9D9D9"/>
          </w:tcPr>
          <w:p w14:paraId="1C2579B0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7087" w:type="dxa"/>
            <w:shd w:val="clear" w:color="auto" w:fill="D9D9D9"/>
          </w:tcPr>
          <w:p w14:paraId="64BA16CC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1985" w:type="dxa"/>
            <w:shd w:val="clear" w:color="auto" w:fill="D9D9D9"/>
          </w:tcPr>
          <w:p w14:paraId="52098359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1688" w:type="dxa"/>
            <w:shd w:val="clear" w:color="auto" w:fill="D9D9D9"/>
          </w:tcPr>
          <w:p w14:paraId="5200D51B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04FC5C9B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8E17CD" w:rsidRPr="00562B08" w14:paraId="7A1011F2" w14:textId="77777777" w:rsidTr="008E17CD">
        <w:trPr>
          <w:jc w:val="center"/>
        </w:trPr>
        <w:tc>
          <w:tcPr>
            <w:tcW w:w="843" w:type="dxa"/>
          </w:tcPr>
          <w:p w14:paraId="2A81C52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UJ029</w:t>
            </w:r>
          </w:p>
        </w:tc>
        <w:tc>
          <w:tcPr>
            <w:tcW w:w="2271" w:type="dxa"/>
          </w:tcPr>
          <w:p w14:paraId="4F76184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kontak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whatsapp</w:t>
            </w:r>
            <w:proofErr w:type="spellEnd"/>
          </w:p>
        </w:tc>
        <w:tc>
          <w:tcPr>
            <w:tcW w:w="7087" w:type="dxa"/>
          </w:tcPr>
          <w:p w14:paraId="008D4557" w14:textId="77777777" w:rsidR="00562B08" w:rsidRPr="00562B08" w:rsidRDefault="00562B08" w:rsidP="002476F9">
            <w:pPr>
              <w:pStyle w:val="STTSTabelContent"/>
              <w:numPr>
                <w:ilvl w:val="0"/>
                <w:numId w:val="3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hijau</w:t>
            </w:r>
            <w:proofErr w:type="spellEnd"/>
            <w:r w:rsidRPr="00562B08">
              <w:rPr>
                <w:sz w:val="24"/>
                <w:szCs w:val="24"/>
              </w:rPr>
              <w:t xml:space="preserve"> message yang </w:t>
            </w:r>
            <w:proofErr w:type="spellStart"/>
            <w:r w:rsidRPr="00562B08">
              <w:rPr>
                <w:sz w:val="24"/>
                <w:szCs w:val="24"/>
              </w:rPr>
              <w:t>berada</w:t>
            </w:r>
            <w:proofErr w:type="spellEnd"/>
            <w:r w:rsidRPr="00562B08">
              <w:rPr>
                <w:sz w:val="24"/>
                <w:szCs w:val="24"/>
              </w:rPr>
              <w:t xml:space="preserve"> pada </w:t>
            </w:r>
            <w:proofErr w:type="spellStart"/>
            <w:r w:rsidRPr="00562B08">
              <w:rPr>
                <w:sz w:val="24"/>
                <w:szCs w:val="24"/>
              </w:rPr>
              <w:t>kanan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bawah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layar</w:t>
            </w:r>
            <w:proofErr w:type="spellEnd"/>
          </w:p>
        </w:tc>
        <w:tc>
          <w:tcPr>
            <w:tcW w:w="1985" w:type="dxa"/>
          </w:tcPr>
          <w:p w14:paraId="46A9D84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whatsapp</w:t>
            </w:r>
            <w:proofErr w:type="spellEnd"/>
          </w:p>
        </w:tc>
        <w:tc>
          <w:tcPr>
            <w:tcW w:w="1688" w:type="dxa"/>
          </w:tcPr>
          <w:p w14:paraId="7CDABBB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whatsapp</w:t>
            </w:r>
            <w:proofErr w:type="spellEnd"/>
          </w:p>
        </w:tc>
        <w:tc>
          <w:tcPr>
            <w:tcW w:w="1016" w:type="dxa"/>
          </w:tcPr>
          <w:p w14:paraId="6E6028F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558D741D" w14:textId="77777777" w:rsidR="00562B08" w:rsidRDefault="00562B08" w:rsidP="00562B08">
      <w:pPr>
        <w:pStyle w:val="STTSTabel"/>
        <w:jc w:val="both"/>
        <w:rPr>
          <w:szCs w:val="24"/>
        </w:rPr>
      </w:pPr>
    </w:p>
    <w:p w14:paraId="66A4719C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51C7D828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505E5292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677682DC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3857C03A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74A38DCC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538F9203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6A252552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7E01A6B8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4387D7BF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3DBAF9B5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55EC0EA4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78AAD230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45270DFA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3C891A58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75FCA743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6B88FE53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09043A90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28F6684F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711E12F1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0B34DD13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759B3740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44E875DF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5A278E54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2894C5F7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0E6D9E50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40890276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4CA734FF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7D5BC221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007D4B93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74B9EED5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21A0E789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7001AE19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6D0126AE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0D7198B4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32426AE5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0F504536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64FC0484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7174B4BA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03DF13C5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438C2D8F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1DD89514" w14:textId="77777777" w:rsidR="008E17CD" w:rsidRPr="00562B08" w:rsidRDefault="008E17CD" w:rsidP="00562B08">
      <w:pPr>
        <w:pStyle w:val="STTSTabel"/>
        <w:jc w:val="both"/>
        <w:rPr>
          <w:szCs w:val="24"/>
        </w:rPr>
      </w:pPr>
    </w:p>
    <w:p w14:paraId="2EAC5879" w14:textId="231EB8FF" w:rsidR="00562B08" w:rsidRPr="00562B08" w:rsidRDefault="00562B08" w:rsidP="00562B08">
      <w:pPr>
        <w:pStyle w:val="STTSTabel"/>
        <w:rPr>
          <w:szCs w:val="24"/>
        </w:rPr>
      </w:pPr>
      <w:bookmarkStart w:id="2" w:name="_Hlk216107423"/>
      <w:bookmarkEnd w:id="1"/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5</w:t>
      </w:r>
    </w:p>
    <w:p w14:paraId="24CAEEED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footer</w:t>
      </w:r>
    </w:p>
    <w:tbl>
      <w:tblPr>
        <w:tblW w:w="148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693"/>
        <w:gridCol w:w="3402"/>
        <w:gridCol w:w="3827"/>
        <w:gridCol w:w="2977"/>
        <w:gridCol w:w="1150"/>
      </w:tblGrid>
      <w:tr w:rsidR="00562B08" w:rsidRPr="00562B08" w14:paraId="06238958" w14:textId="77777777" w:rsidTr="008E17CD">
        <w:trPr>
          <w:jc w:val="center"/>
        </w:trPr>
        <w:tc>
          <w:tcPr>
            <w:tcW w:w="846" w:type="dxa"/>
            <w:shd w:val="clear" w:color="auto" w:fill="D9D9D9"/>
          </w:tcPr>
          <w:p w14:paraId="183CD331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693" w:type="dxa"/>
            <w:shd w:val="clear" w:color="auto" w:fill="D9D9D9"/>
          </w:tcPr>
          <w:p w14:paraId="707EB126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3402" w:type="dxa"/>
            <w:shd w:val="clear" w:color="auto" w:fill="D9D9D9"/>
          </w:tcPr>
          <w:p w14:paraId="475F0168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827" w:type="dxa"/>
            <w:shd w:val="clear" w:color="auto" w:fill="D9D9D9"/>
          </w:tcPr>
          <w:p w14:paraId="22C5BD56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977" w:type="dxa"/>
            <w:shd w:val="clear" w:color="auto" w:fill="D9D9D9"/>
          </w:tcPr>
          <w:p w14:paraId="16FD5BD2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150" w:type="dxa"/>
            <w:shd w:val="clear" w:color="auto" w:fill="D9D9D9"/>
          </w:tcPr>
          <w:p w14:paraId="10B83706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562B08" w:rsidRPr="00562B08" w14:paraId="4B7C37CC" w14:textId="77777777" w:rsidTr="008E17CD">
        <w:trPr>
          <w:jc w:val="center"/>
        </w:trPr>
        <w:tc>
          <w:tcPr>
            <w:tcW w:w="846" w:type="dxa"/>
          </w:tcPr>
          <w:p w14:paraId="1C58B63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UJ030</w:t>
            </w:r>
          </w:p>
        </w:tc>
        <w:tc>
          <w:tcPr>
            <w:tcW w:w="2693" w:type="dxa"/>
          </w:tcPr>
          <w:p w14:paraId="1253D74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Tentang</w:t>
            </w:r>
            <w:proofErr w:type="spellEnd"/>
            <w:r w:rsidRPr="00562B08">
              <w:rPr>
                <w:sz w:val="24"/>
                <w:szCs w:val="24"/>
              </w:rPr>
              <w:t xml:space="preserve"> Kami”</w:t>
            </w:r>
          </w:p>
        </w:tc>
        <w:tc>
          <w:tcPr>
            <w:tcW w:w="3402" w:type="dxa"/>
          </w:tcPr>
          <w:p w14:paraId="35771444" w14:textId="77777777" w:rsidR="00562B08" w:rsidRPr="00562B08" w:rsidRDefault="00562B08" w:rsidP="002476F9">
            <w:pPr>
              <w:pStyle w:val="STTSTabelContent"/>
              <w:numPr>
                <w:ilvl w:val="0"/>
                <w:numId w:val="3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  <w:lang w:val="id-ID"/>
              </w:rPr>
              <w:t>Tekan “Tentang Kami”</w:t>
            </w:r>
          </w:p>
        </w:tc>
        <w:tc>
          <w:tcPr>
            <w:tcW w:w="3827" w:type="dxa"/>
          </w:tcPr>
          <w:p w14:paraId="34513B2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r w:rsidRPr="00562B08">
              <w:rPr>
                <w:sz w:val="24"/>
                <w:szCs w:val="24"/>
                <w:lang w:val="id-ID"/>
              </w:rPr>
              <w:t>“Tentang Kami”</w:t>
            </w:r>
          </w:p>
        </w:tc>
        <w:tc>
          <w:tcPr>
            <w:tcW w:w="2977" w:type="dxa"/>
          </w:tcPr>
          <w:p w14:paraId="2B567DA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r w:rsidRPr="00562B08">
              <w:rPr>
                <w:sz w:val="24"/>
                <w:szCs w:val="24"/>
                <w:lang w:val="id-ID"/>
              </w:rPr>
              <w:t>“Tentang Kami”</w:t>
            </w:r>
          </w:p>
        </w:tc>
        <w:tc>
          <w:tcPr>
            <w:tcW w:w="1150" w:type="dxa"/>
          </w:tcPr>
          <w:p w14:paraId="301FB55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600C8DD4" w14:textId="77777777" w:rsidTr="008E17CD">
        <w:trPr>
          <w:jc w:val="center"/>
        </w:trPr>
        <w:tc>
          <w:tcPr>
            <w:tcW w:w="846" w:type="dxa"/>
          </w:tcPr>
          <w:p w14:paraId="7775769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UJ031</w:t>
            </w:r>
          </w:p>
        </w:tc>
        <w:tc>
          <w:tcPr>
            <w:tcW w:w="2693" w:type="dxa"/>
          </w:tcPr>
          <w:p w14:paraId="70540EE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“Kontak”</w:t>
            </w:r>
          </w:p>
        </w:tc>
        <w:tc>
          <w:tcPr>
            <w:tcW w:w="3402" w:type="dxa"/>
          </w:tcPr>
          <w:p w14:paraId="63CD3BE3" w14:textId="77777777" w:rsidR="00562B08" w:rsidRPr="00562B08" w:rsidRDefault="00562B08" w:rsidP="002476F9">
            <w:pPr>
              <w:pStyle w:val="STTSTabelContent"/>
              <w:numPr>
                <w:ilvl w:val="0"/>
                <w:numId w:val="32"/>
              </w:numPr>
              <w:jc w:val="left"/>
              <w:rPr>
                <w:sz w:val="24"/>
                <w:szCs w:val="24"/>
                <w:lang w:val="id-ID"/>
              </w:rPr>
            </w:pPr>
            <w:r w:rsidRPr="00562B08">
              <w:rPr>
                <w:sz w:val="24"/>
                <w:szCs w:val="24"/>
                <w:lang w:val="id-ID"/>
              </w:rPr>
              <w:t>Tekan “Kontak”</w:t>
            </w:r>
          </w:p>
        </w:tc>
        <w:tc>
          <w:tcPr>
            <w:tcW w:w="3827" w:type="dxa"/>
          </w:tcPr>
          <w:p w14:paraId="537F70A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r w:rsidRPr="00562B08">
              <w:rPr>
                <w:sz w:val="24"/>
                <w:szCs w:val="24"/>
                <w:lang w:val="id-ID"/>
              </w:rPr>
              <w:t>“Kontak”</w:t>
            </w:r>
          </w:p>
        </w:tc>
        <w:tc>
          <w:tcPr>
            <w:tcW w:w="2977" w:type="dxa"/>
          </w:tcPr>
          <w:p w14:paraId="5B123DF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r w:rsidRPr="00562B08">
              <w:rPr>
                <w:sz w:val="24"/>
                <w:szCs w:val="24"/>
                <w:lang w:val="id-ID"/>
              </w:rPr>
              <w:t>“Kontak”</w:t>
            </w:r>
          </w:p>
        </w:tc>
        <w:tc>
          <w:tcPr>
            <w:tcW w:w="1150" w:type="dxa"/>
          </w:tcPr>
          <w:p w14:paraId="65E0118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67F59140" w14:textId="77777777" w:rsidTr="008E17CD">
        <w:trPr>
          <w:jc w:val="center"/>
        </w:trPr>
        <w:tc>
          <w:tcPr>
            <w:tcW w:w="846" w:type="dxa"/>
          </w:tcPr>
          <w:p w14:paraId="5CA9E38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UJ032</w:t>
            </w:r>
          </w:p>
        </w:tc>
        <w:tc>
          <w:tcPr>
            <w:tcW w:w="2693" w:type="dxa"/>
          </w:tcPr>
          <w:p w14:paraId="7C8B2A0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Syarat</w:t>
            </w:r>
            <w:proofErr w:type="spellEnd"/>
            <w:r w:rsidRPr="00562B08">
              <w:rPr>
                <w:sz w:val="24"/>
                <w:szCs w:val="24"/>
              </w:rPr>
              <w:t xml:space="preserve"> &amp; </w:t>
            </w:r>
            <w:proofErr w:type="spellStart"/>
            <w:r w:rsidRPr="00562B08">
              <w:rPr>
                <w:sz w:val="24"/>
                <w:szCs w:val="24"/>
              </w:rPr>
              <w:t>Ketentuan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402" w:type="dxa"/>
          </w:tcPr>
          <w:p w14:paraId="01D93DC5" w14:textId="77777777" w:rsidR="00562B08" w:rsidRPr="00562B08" w:rsidRDefault="00562B08" w:rsidP="002476F9">
            <w:pPr>
              <w:pStyle w:val="STTSTabelContent"/>
              <w:numPr>
                <w:ilvl w:val="0"/>
                <w:numId w:val="33"/>
              </w:numPr>
              <w:jc w:val="left"/>
              <w:rPr>
                <w:sz w:val="24"/>
                <w:szCs w:val="24"/>
                <w:lang w:val="id-ID"/>
              </w:rPr>
            </w:pPr>
            <w:r w:rsidRPr="00562B08">
              <w:rPr>
                <w:sz w:val="24"/>
                <w:szCs w:val="24"/>
                <w:lang w:val="id-ID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Syarat</w:t>
            </w:r>
            <w:proofErr w:type="spellEnd"/>
            <w:r w:rsidRPr="00562B08">
              <w:rPr>
                <w:sz w:val="24"/>
                <w:szCs w:val="24"/>
              </w:rPr>
              <w:t xml:space="preserve"> &amp; </w:t>
            </w:r>
            <w:proofErr w:type="spellStart"/>
            <w:r w:rsidRPr="00562B08">
              <w:rPr>
                <w:sz w:val="24"/>
                <w:szCs w:val="24"/>
              </w:rPr>
              <w:t>Ketentuan</w:t>
            </w:r>
            <w:proofErr w:type="spellEnd"/>
            <w:r w:rsidRPr="00562B08">
              <w:rPr>
                <w:sz w:val="24"/>
                <w:szCs w:val="24"/>
                <w:lang w:val="id-ID"/>
              </w:rPr>
              <w:t>”</w:t>
            </w:r>
          </w:p>
        </w:tc>
        <w:tc>
          <w:tcPr>
            <w:tcW w:w="3827" w:type="dxa"/>
          </w:tcPr>
          <w:p w14:paraId="06236A9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Syarat</w:t>
            </w:r>
            <w:proofErr w:type="spellEnd"/>
            <w:r w:rsidRPr="00562B08">
              <w:rPr>
                <w:sz w:val="24"/>
                <w:szCs w:val="24"/>
              </w:rPr>
              <w:t xml:space="preserve"> &amp; </w:t>
            </w:r>
            <w:proofErr w:type="spellStart"/>
            <w:r w:rsidRPr="00562B08">
              <w:rPr>
                <w:sz w:val="24"/>
                <w:szCs w:val="24"/>
              </w:rPr>
              <w:t>Ketentuan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977" w:type="dxa"/>
          </w:tcPr>
          <w:p w14:paraId="17BCC2E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Syarat</w:t>
            </w:r>
            <w:proofErr w:type="spellEnd"/>
            <w:r w:rsidRPr="00562B08">
              <w:rPr>
                <w:sz w:val="24"/>
                <w:szCs w:val="24"/>
              </w:rPr>
              <w:t xml:space="preserve"> &amp; </w:t>
            </w:r>
            <w:proofErr w:type="spellStart"/>
            <w:r w:rsidRPr="00562B08">
              <w:rPr>
                <w:sz w:val="24"/>
                <w:szCs w:val="24"/>
              </w:rPr>
              <w:t>Ketentuan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1150" w:type="dxa"/>
          </w:tcPr>
          <w:p w14:paraId="3F8EE50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4FD021CB" w14:textId="77777777" w:rsidTr="008E17CD">
        <w:trPr>
          <w:jc w:val="center"/>
        </w:trPr>
        <w:tc>
          <w:tcPr>
            <w:tcW w:w="846" w:type="dxa"/>
          </w:tcPr>
          <w:p w14:paraId="52D239E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UJ033</w:t>
            </w:r>
          </w:p>
        </w:tc>
        <w:tc>
          <w:tcPr>
            <w:tcW w:w="2693" w:type="dxa"/>
          </w:tcPr>
          <w:p w14:paraId="66039A0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Kebijakan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Privasi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402" w:type="dxa"/>
          </w:tcPr>
          <w:p w14:paraId="33399D5F" w14:textId="77777777" w:rsidR="00562B08" w:rsidRPr="00562B08" w:rsidRDefault="00562B08" w:rsidP="002476F9">
            <w:pPr>
              <w:pStyle w:val="STTSTabelContent"/>
              <w:numPr>
                <w:ilvl w:val="0"/>
                <w:numId w:val="34"/>
              </w:numPr>
              <w:jc w:val="left"/>
              <w:rPr>
                <w:sz w:val="24"/>
                <w:szCs w:val="24"/>
                <w:lang w:val="id-ID"/>
              </w:rPr>
            </w:pPr>
            <w:r w:rsidRPr="00562B08">
              <w:rPr>
                <w:sz w:val="24"/>
                <w:szCs w:val="24"/>
                <w:lang w:val="id-ID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Kebijakan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Privasi</w:t>
            </w:r>
            <w:proofErr w:type="spellEnd"/>
            <w:r w:rsidRPr="00562B08">
              <w:rPr>
                <w:sz w:val="24"/>
                <w:szCs w:val="24"/>
                <w:lang w:val="id-ID"/>
              </w:rPr>
              <w:t>”</w:t>
            </w:r>
          </w:p>
        </w:tc>
        <w:tc>
          <w:tcPr>
            <w:tcW w:w="3827" w:type="dxa"/>
          </w:tcPr>
          <w:p w14:paraId="4457054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Kebijakan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Privasi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977" w:type="dxa"/>
          </w:tcPr>
          <w:p w14:paraId="59723E5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Kebijakan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Privasi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1150" w:type="dxa"/>
          </w:tcPr>
          <w:p w14:paraId="0ECFAA9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4E06455A" w14:textId="77777777" w:rsidTr="008E17CD">
        <w:trPr>
          <w:jc w:val="center"/>
        </w:trPr>
        <w:tc>
          <w:tcPr>
            <w:tcW w:w="846" w:type="dxa"/>
          </w:tcPr>
          <w:p w14:paraId="7EAD58C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UJ034</w:t>
            </w:r>
          </w:p>
        </w:tc>
        <w:tc>
          <w:tcPr>
            <w:tcW w:w="2693" w:type="dxa"/>
          </w:tcPr>
          <w:p w14:paraId="5B331FE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“FAQ”</w:t>
            </w:r>
          </w:p>
        </w:tc>
        <w:tc>
          <w:tcPr>
            <w:tcW w:w="3402" w:type="dxa"/>
          </w:tcPr>
          <w:p w14:paraId="535B026F" w14:textId="77777777" w:rsidR="00562B08" w:rsidRPr="00562B08" w:rsidRDefault="00562B08" w:rsidP="002476F9">
            <w:pPr>
              <w:pStyle w:val="STTSTabelContent"/>
              <w:numPr>
                <w:ilvl w:val="0"/>
                <w:numId w:val="35"/>
              </w:numPr>
              <w:jc w:val="left"/>
              <w:rPr>
                <w:sz w:val="24"/>
                <w:szCs w:val="24"/>
                <w:lang w:val="id-ID"/>
              </w:rPr>
            </w:pPr>
            <w:r w:rsidRPr="00562B08">
              <w:rPr>
                <w:sz w:val="24"/>
                <w:szCs w:val="24"/>
                <w:lang w:val="id-ID"/>
              </w:rPr>
              <w:t>Tekan “</w:t>
            </w:r>
            <w:r w:rsidRPr="00562B08">
              <w:rPr>
                <w:sz w:val="24"/>
                <w:szCs w:val="24"/>
              </w:rPr>
              <w:t>FAQ</w:t>
            </w:r>
            <w:r w:rsidRPr="00562B08">
              <w:rPr>
                <w:sz w:val="24"/>
                <w:szCs w:val="24"/>
                <w:lang w:val="id-ID"/>
              </w:rPr>
              <w:t>”</w:t>
            </w:r>
          </w:p>
        </w:tc>
        <w:tc>
          <w:tcPr>
            <w:tcW w:w="3827" w:type="dxa"/>
          </w:tcPr>
          <w:p w14:paraId="6579344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“FAQ”</w:t>
            </w:r>
          </w:p>
        </w:tc>
        <w:tc>
          <w:tcPr>
            <w:tcW w:w="2977" w:type="dxa"/>
          </w:tcPr>
          <w:p w14:paraId="75D7DE2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“FAQ”</w:t>
            </w:r>
          </w:p>
        </w:tc>
        <w:tc>
          <w:tcPr>
            <w:tcW w:w="1150" w:type="dxa"/>
          </w:tcPr>
          <w:p w14:paraId="7572BE9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5FC56F10" w14:textId="77777777" w:rsidTr="008E17CD">
        <w:trPr>
          <w:jc w:val="center"/>
        </w:trPr>
        <w:tc>
          <w:tcPr>
            <w:tcW w:w="846" w:type="dxa"/>
          </w:tcPr>
          <w:p w14:paraId="619F64D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UJ035</w:t>
            </w:r>
          </w:p>
        </w:tc>
        <w:tc>
          <w:tcPr>
            <w:tcW w:w="2693" w:type="dxa"/>
          </w:tcPr>
          <w:p w14:paraId="3AEC491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Pengiriman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402" w:type="dxa"/>
          </w:tcPr>
          <w:p w14:paraId="15BD1861" w14:textId="77777777" w:rsidR="00562B08" w:rsidRPr="00562B08" w:rsidRDefault="00562B08" w:rsidP="002476F9">
            <w:pPr>
              <w:pStyle w:val="STTSTabelContent"/>
              <w:numPr>
                <w:ilvl w:val="0"/>
                <w:numId w:val="36"/>
              </w:numPr>
              <w:jc w:val="left"/>
              <w:rPr>
                <w:sz w:val="24"/>
                <w:szCs w:val="24"/>
                <w:lang w:val="id-ID"/>
              </w:rPr>
            </w:pPr>
            <w:r w:rsidRPr="00562B08">
              <w:rPr>
                <w:sz w:val="24"/>
                <w:szCs w:val="24"/>
                <w:lang w:val="id-ID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Pengiriman</w:t>
            </w:r>
            <w:proofErr w:type="spellEnd"/>
            <w:r w:rsidRPr="00562B08">
              <w:rPr>
                <w:sz w:val="24"/>
                <w:szCs w:val="24"/>
                <w:lang w:val="id-ID"/>
              </w:rPr>
              <w:t>”</w:t>
            </w:r>
          </w:p>
        </w:tc>
        <w:tc>
          <w:tcPr>
            <w:tcW w:w="3827" w:type="dxa"/>
          </w:tcPr>
          <w:p w14:paraId="125D01F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Pengiriman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977" w:type="dxa"/>
          </w:tcPr>
          <w:p w14:paraId="1521AB4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Pengiriman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1150" w:type="dxa"/>
          </w:tcPr>
          <w:p w14:paraId="47B4023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5FCE8976" w14:textId="77777777" w:rsidTr="008E17CD">
        <w:trPr>
          <w:jc w:val="center"/>
        </w:trPr>
        <w:tc>
          <w:tcPr>
            <w:tcW w:w="846" w:type="dxa"/>
          </w:tcPr>
          <w:p w14:paraId="3442A16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UJ036</w:t>
            </w:r>
          </w:p>
        </w:tc>
        <w:tc>
          <w:tcPr>
            <w:tcW w:w="2693" w:type="dxa"/>
          </w:tcPr>
          <w:p w14:paraId="7B3728D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402" w:type="dxa"/>
          </w:tcPr>
          <w:p w14:paraId="0E277975" w14:textId="77777777" w:rsidR="00562B08" w:rsidRPr="00562B08" w:rsidRDefault="00562B08" w:rsidP="002476F9">
            <w:pPr>
              <w:pStyle w:val="STTSTabelContent"/>
              <w:numPr>
                <w:ilvl w:val="0"/>
                <w:numId w:val="37"/>
              </w:numPr>
              <w:jc w:val="left"/>
              <w:rPr>
                <w:sz w:val="24"/>
                <w:szCs w:val="24"/>
                <w:lang w:val="id-ID"/>
              </w:rPr>
            </w:pPr>
            <w:r w:rsidRPr="00562B08">
              <w:rPr>
                <w:sz w:val="24"/>
                <w:szCs w:val="24"/>
                <w:lang w:val="id-ID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  <w:lang w:val="id-ID"/>
              </w:rPr>
              <w:t>”</w:t>
            </w:r>
          </w:p>
        </w:tc>
        <w:tc>
          <w:tcPr>
            <w:tcW w:w="3827" w:type="dxa"/>
          </w:tcPr>
          <w:p w14:paraId="1B6B48F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977" w:type="dxa"/>
          </w:tcPr>
          <w:p w14:paraId="7DDAB57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1150" w:type="dxa"/>
          </w:tcPr>
          <w:p w14:paraId="4A70ADF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2EF83215" w14:textId="77777777" w:rsidTr="008E17CD">
        <w:trPr>
          <w:jc w:val="center"/>
        </w:trPr>
        <w:tc>
          <w:tcPr>
            <w:tcW w:w="846" w:type="dxa"/>
          </w:tcPr>
          <w:p w14:paraId="117C5E9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UJ037</w:t>
            </w:r>
          </w:p>
        </w:tc>
        <w:tc>
          <w:tcPr>
            <w:tcW w:w="2693" w:type="dxa"/>
          </w:tcPr>
          <w:p w14:paraId="6B44AD5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Pembayaran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402" w:type="dxa"/>
          </w:tcPr>
          <w:p w14:paraId="44BA4263" w14:textId="77777777" w:rsidR="00562B08" w:rsidRPr="00562B08" w:rsidRDefault="00562B08" w:rsidP="002476F9">
            <w:pPr>
              <w:pStyle w:val="STTSTabelContent"/>
              <w:numPr>
                <w:ilvl w:val="0"/>
                <w:numId w:val="38"/>
              </w:numPr>
              <w:jc w:val="left"/>
              <w:rPr>
                <w:sz w:val="24"/>
                <w:szCs w:val="24"/>
                <w:lang w:val="id-ID"/>
              </w:rPr>
            </w:pPr>
            <w:r w:rsidRPr="00562B08">
              <w:rPr>
                <w:sz w:val="24"/>
                <w:szCs w:val="24"/>
                <w:lang w:val="id-ID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Pembayaran</w:t>
            </w:r>
            <w:proofErr w:type="spellEnd"/>
            <w:r w:rsidRPr="00562B08">
              <w:rPr>
                <w:sz w:val="24"/>
                <w:szCs w:val="24"/>
                <w:lang w:val="id-ID"/>
              </w:rPr>
              <w:t>”</w:t>
            </w:r>
          </w:p>
        </w:tc>
        <w:tc>
          <w:tcPr>
            <w:tcW w:w="3827" w:type="dxa"/>
          </w:tcPr>
          <w:p w14:paraId="3891A5E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Pembayaran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977" w:type="dxa"/>
          </w:tcPr>
          <w:p w14:paraId="46969C3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Pembayaran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1150" w:type="dxa"/>
          </w:tcPr>
          <w:p w14:paraId="1AF4734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bookmarkEnd w:id="2"/>
    </w:tbl>
    <w:p w14:paraId="02A612B2" w14:textId="77777777" w:rsidR="00562B08" w:rsidRDefault="00562B08" w:rsidP="00562B08">
      <w:pPr>
        <w:pStyle w:val="STTSTabel"/>
        <w:jc w:val="both"/>
        <w:rPr>
          <w:szCs w:val="24"/>
        </w:rPr>
      </w:pPr>
    </w:p>
    <w:p w14:paraId="6D0D2CF0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4AF0EE7F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7BC2CFD5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1329E262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19A802FE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34DB5ECC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02D22513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3480536F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3539D676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22F09549" w14:textId="77777777" w:rsidR="008E17CD" w:rsidRDefault="008E17CD" w:rsidP="00562B08">
      <w:pPr>
        <w:pStyle w:val="STTSTabel"/>
        <w:jc w:val="both"/>
        <w:rPr>
          <w:szCs w:val="24"/>
        </w:rPr>
      </w:pPr>
    </w:p>
    <w:p w14:paraId="4D9760CB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341B99EF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21ADFC9A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313E7189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79B16FC9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3B2FB6CE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710D34F6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2DBC5EA8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391459D9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74028221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055AE973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10746C2D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479D2406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111D510A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0DDF6C62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704F8EC3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18617F2E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2DB312DF" w14:textId="77777777" w:rsidR="008E17CD" w:rsidRPr="00562B08" w:rsidRDefault="008E17CD" w:rsidP="00562B08">
      <w:pPr>
        <w:pStyle w:val="STTSTabel"/>
        <w:jc w:val="both"/>
        <w:rPr>
          <w:szCs w:val="24"/>
        </w:rPr>
      </w:pPr>
    </w:p>
    <w:p w14:paraId="3827D995" w14:textId="77777777" w:rsidR="00562B08" w:rsidRPr="00562B08" w:rsidRDefault="00562B08" w:rsidP="00562B08">
      <w:pPr>
        <w:pStyle w:val="STTSTabel"/>
        <w:rPr>
          <w:szCs w:val="24"/>
        </w:rPr>
      </w:pPr>
    </w:p>
    <w:p w14:paraId="6BD2F555" w14:textId="46426F15" w:rsidR="00562B08" w:rsidRPr="00562B08" w:rsidRDefault="00562B08" w:rsidP="00562B08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6</w:t>
      </w:r>
    </w:p>
    <w:p w14:paraId="171AA44F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Halaman Home</w:t>
      </w:r>
    </w:p>
    <w:tbl>
      <w:tblPr>
        <w:tblW w:w="149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551"/>
        <w:gridCol w:w="4962"/>
        <w:gridCol w:w="2835"/>
        <w:gridCol w:w="2725"/>
        <w:gridCol w:w="1016"/>
      </w:tblGrid>
      <w:tr w:rsidR="008E17CD" w:rsidRPr="00562B08" w14:paraId="1290517A" w14:textId="77777777" w:rsidTr="008E17CD">
        <w:trPr>
          <w:jc w:val="center"/>
        </w:trPr>
        <w:tc>
          <w:tcPr>
            <w:tcW w:w="846" w:type="dxa"/>
            <w:shd w:val="clear" w:color="auto" w:fill="D9D9D9"/>
          </w:tcPr>
          <w:p w14:paraId="741E29DC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551" w:type="dxa"/>
            <w:shd w:val="clear" w:color="auto" w:fill="D9D9D9"/>
          </w:tcPr>
          <w:p w14:paraId="4438E1D8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4962" w:type="dxa"/>
            <w:shd w:val="clear" w:color="auto" w:fill="D9D9D9"/>
          </w:tcPr>
          <w:p w14:paraId="553CFE4C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2835" w:type="dxa"/>
            <w:shd w:val="clear" w:color="auto" w:fill="D9D9D9"/>
          </w:tcPr>
          <w:p w14:paraId="1FF499DB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725" w:type="dxa"/>
            <w:shd w:val="clear" w:color="auto" w:fill="D9D9D9"/>
          </w:tcPr>
          <w:p w14:paraId="05BF1DC9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0FE6567A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8E17CD" w:rsidRPr="00562B08" w14:paraId="1AF452D8" w14:textId="77777777" w:rsidTr="008E17CD">
        <w:trPr>
          <w:jc w:val="center"/>
        </w:trPr>
        <w:tc>
          <w:tcPr>
            <w:tcW w:w="846" w:type="dxa"/>
          </w:tcPr>
          <w:p w14:paraId="45926FE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UJ038</w:t>
            </w:r>
          </w:p>
        </w:tc>
        <w:tc>
          <w:tcPr>
            <w:tcW w:w="2551" w:type="dxa"/>
          </w:tcPr>
          <w:p w14:paraId="1DDC3F7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</w:tcPr>
          <w:p w14:paraId="257CBCA9" w14:textId="77777777" w:rsidR="00562B08" w:rsidRPr="00562B08" w:rsidRDefault="00562B08" w:rsidP="002476F9">
            <w:pPr>
              <w:pStyle w:val="STTSTabelContent"/>
              <w:numPr>
                <w:ilvl w:val="0"/>
                <w:numId w:val="3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Belanja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Sekarang</w:t>
            </w:r>
            <w:proofErr w:type="spellEnd"/>
            <w:r w:rsidRPr="00562B08">
              <w:rPr>
                <w:sz w:val="24"/>
                <w:szCs w:val="24"/>
              </w:rPr>
              <w:t xml:space="preserve">” pada </w:t>
            </w:r>
            <w:proofErr w:type="spellStart"/>
            <w:r w:rsidRPr="00562B08">
              <w:rPr>
                <w:sz w:val="24"/>
                <w:szCs w:val="24"/>
                <w:lang w:val="id-ID"/>
              </w:rPr>
              <w:t>jumbotron</w:t>
            </w:r>
            <w:proofErr w:type="spellEnd"/>
          </w:p>
        </w:tc>
        <w:tc>
          <w:tcPr>
            <w:tcW w:w="2835" w:type="dxa"/>
          </w:tcPr>
          <w:p w14:paraId="3D5E6AD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2725" w:type="dxa"/>
          </w:tcPr>
          <w:p w14:paraId="6A35DD4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016" w:type="dxa"/>
          </w:tcPr>
          <w:p w14:paraId="2F779DF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8E17CD" w:rsidRPr="00562B08" w14:paraId="2E971724" w14:textId="77777777" w:rsidTr="008E17CD">
        <w:trPr>
          <w:jc w:val="center"/>
        </w:trPr>
        <w:tc>
          <w:tcPr>
            <w:tcW w:w="846" w:type="dxa"/>
          </w:tcPr>
          <w:p w14:paraId="2A1AE5D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UJ039</w:t>
            </w:r>
          </w:p>
        </w:tc>
        <w:tc>
          <w:tcPr>
            <w:tcW w:w="2551" w:type="dxa"/>
          </w:tcPr>
          <w:p w14:paraId="64F0138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menunjukan</w:t>
            </w:r>
            <w:proofErr w:type="spellEnd"/>
            <w:r w:rsidRPr="00562B08">
              <w:rPr>
                <w:sz w:val="24"/>
                <w:szCs w:val="24"/>
              </w:rPr>
              <w:t xml:space="preserve"> promo pada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4962" w:type="dxa"/>
          </w:tcPr>
          <w:p w14:paraId="69298172" w14:textId="77777777" w:rsidR="00562B08" w:rsidRPr="00562B08" w:rsidRDefault="00562B08" w:rsidP="002476F9">
            <w:pPr>
              <w:pStyle w:val="STTSTabelContent"/>
              <w:numPr>
                <w:ilvl w:val="0"/>
                <w:numId w:val="4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“Lihat Promo” pada </w:t>
            </w:r>
            <w:proofErr w:type="spellStart"/>
            <w:r w:rsidRPr="00562B08">
              <w:rPr>
                <w:sz w:val="24"/>
                <w:szCs w:val="24"/>
                <w:lang w:val="id-ID"/>
              </w:rPr>
              <w:t>jumbotron</w:t>
            </w:r>
            <w:proofErr w:type="spellEnd"/>
          </w:p>
        </w:tc>
        <w:tc>
          <w:tcPr>
            <w:tcW w:w="2835" w:type="dxa"/>
          </w:tcPr>
          <w:p w14:paraId="7857F21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menunjukan</w:t>
            </w:r>
            <w:proofErr w:type="spellEnd"/>
            <w:r w:rsidRPr="00562B08">
              <w:rPr>
                <w:sz w:val="24"/>
                <w:szCs w:val="24"/>
              </w:rPr>
              <w:t xml:space="preserve"> promo pada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2725" w:type="dxa"/>
          </w:tcPr>
          <w:p w14:paraId="60EF49F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menunjukan</w:t>
            </w:r>
            <w:proofErr w:type="spellEnd"/>
            <w:r w:rsidRPr="00562B08">
              <w:rPr>
                <w:sz w:val="24"/>
                <w:szCs w:val="24"/>
              </w:rPr>
              <w:t xml:space="preserve"> promo pada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016" w:type="dxa"/>
          </w:tcPr>
          <w:p w14:paraId="56F5CBC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8E17CD" w:rsidRPr="00562B08" w14:paraId="2B59F87E" w14:textId="77777777" w:rsidTr="008E17CD">
        <w:trPr>
          <w:jc w:val="center"/>
        </w:trPr>
        <w:tc>
          <w:tcPr>
            <w:tcW w:w="846" w:type="dxa"/>
          </w:tcPr>
          <w:p w14:paraId="755F79FF" w14:textId="77777777" w:rsidR="00562B08" w:rsidRPr="00562B08" w:rsidRDefault="00562B08" w:rsidP="002476F9">
            <w:pPr>
              <w:pStyle w:val="STTSTabelContent"/>
              <w:rPr>
                <w:b/>
                <w:bCs/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UJ040</w:t>
            </w:r>
          </w:p>
        </w:tc>
        <w:tc>
          <w:tcPr>
            <w:tcW w:w="2551" w:type="dxa"/>
          </w:tcPr>
          <w:p w14:paraId="6AD8152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Mengganti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isi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konten</w:t>
            </w:r>
            <w:proofErr w:type="spellEnd"/>
            <w:r w:rsidRPr="00562B08">
              <w:rPr>
                <w:sz w:val="24"/>
                <w:szCs w:val="24"/>
              </w:rPr>
              <w:t xml:space="preserve"> slider dengan </w:t>
            </w:r>
            <w:proofErr w:type="spellStart"/>
            <w:r w:rsidRPr="00562B08">
              <w:rPr>
                <w:sz w:val="24"/>
                <w:szCs w:val="24"/>
              </w:rPr>
              <w:t>menekan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arrow</w:t>
            </w:r>
          </w:p>
        </w:tc>
        <w:tc>
          <w:tcPr>
            <w:tcW w:w="4962" w:type="dxa"/>
          </w:tcPr>
          <w:p w14:paraId="7EAFAFF6" w14:textId="77777777" w:rsidR="00562B08" w:rsidRPr="00562B08" w:rsidRDefault="00562B08" w:rsidP="002476F9">
            <w:pPr>
              <w:pStyle w:val="STTSTabelContent"/>
              <w:numPr>
                <w:ilvl w:val="0"/>
                <w:numId w:val="4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“→” atau “←” pada </w:t>
            </w:r>
            <w:r w:rsidRPr="00562B08">
              <w:rPr>
                <w:sz w:val="24"/>
                <w:szCs w:val="24"/>
                <w:lang w:val="id-ID"/>
              </w:rPr>
              <w:t xml:space="preserve">konten </w:t>
            </w:r>
            <w:proofErr w:type="spellStart"/>
            <w:r w:rsidRPr="00562B08">
              <w:rPr>
                <w:sz w:val="24"/>
                <w:szCs w:val="24"/>
                <w:lang w:val="id-ID"/>
              </w:rPr>
              <w:t>slider</w:t>
            </w:r>
            <w:proofErr w:type="spellEnd"/>
          </w:p>
        </w:tc>
        <w:tc>
          <w:tcPr>
            <w:tcW w:w="2835" w:type="dxa"/>
          </w:tcPr>
          <w:p w14:paraId="34FE5EE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Isi </w:t>
            </w:r>
            <w:proofErr w:type="spellStart"/>
            <w:r w:rsidRPr="00562B08">
              <w:rPr>
                <w:sz w:val="24"/>
                <w:szCs w:val="24"/>
              </w:rPr>
              <w:t>konten</w:t>
            </w:r>
            <w:proofErr w:type="spellEnd"/>
            <w:r w:rsidRPr="00562B08">
              <w:rPr>
                <w:sz w:val="24"/>
                <w:szCs w:val="24"/>
              </w:rPr>
              <w:t xml:space="preserve"> slider </w:t>
            </w:r>
            <w:proofErr w:type="spellStart"/>
            <w:r w:rsidRPr="00562B08">
              <w:rPr>
                <w:sz w:val="24"/>
                <w:szCs w:val="24"/>
              </w:rPr>
              <w:t>berubah</w:t>
            </w:r>
            <w:proofErr w:type="spellEnd"/>
          </w:p>
        </w:tc>
        <w:tc>
          <w:tcPr>
            <w:tcW w:w="2725" w:type="dxa"/>
          </w:tcPr>
          <w:p w14:paraId="1D8B014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Isi </w:t>
            </w:r>
            <w:proofErr w:type="spellStart"/>
            <w:r w:rsidRPr="00562B08">
              <w:rPr>
                <w:sz w:val="24"/>
                <w:szCs w:val="24"/>
              </w:rPr>
              <w:t>konten</w:t>
            </w:r>
            <w:proofErr w:type="spellEnd"/>
            <w:r w:rsidRPr="00562B08">
              <w:rPr>
                <w:sz w:val="24"/>
                <w:szCs w:val="24"/>
              </w:rPr>
              <w:t xml:space="preserve"> slider </w:t>
            </w:r>
            <w:proofErr w:type="spellStart"/>
            <w:r w:rsidRPr="00562B08">
              <w:rPr>
                <w:sz w:val="24"/>
                <w:szCs w:val="24"/>
              </w:rPr>
              <w:t>berubah</w:t>
            </w:r>
            <w:proofErr w:type="spellEnd"/>
          </w:p>
        </w:tc>
        <w:tc>
          <w:tcPr>
            <w:tcW w:w="1016" w:type="dxa"/>
          </w:tcPr>
          <w:p w14:paraId="78BDFB2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8E17CD" w:rsidRPr="00562B08" w14:paraId="4E248BE6" w14:textId="77777777" w:rsidTr="008E17CD">
        <w:trPr>
          <w:jc w:val="center"/>
        </w:trPr>
        <w:tc>
          <w:tcPr>
            <w:tcW w:w="846" w:type="dxa"/>
          </w:tcPr>
          <w:p w14:paraId="359EB91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UJ041</w:t>
            </w:r>
          </w:p>
        </w:tc>
        <w:tc>
          <w:tcPr>
            <w:tcW w:w="2551" w:type="dxa"/>
          </w:tcPr>
          <w:p w14:paraId="252F6D7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Mengganti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isi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konten</w:t>
            </w:r>
            <w:proofErr w:type="spellEnd"/>
            <w:r w:rsidRPr="00562B08">
              <w:rPr>
                <w:sz w:val="24"/>
                <w:szCs w:val="24"/>
              </w:rPr>
              <w:t xml:space="preserve"> slider dengan </w:t>
            </w:r>
            <w:r w:rsidRPr="00562B08">
              <w:rPr>
                <w:sz w:val="24"/>
                <w:szCs w:val="24"/>
                <w:lang w:val="id-ID"/>
              </w:rPr>
              <w:t xml:space="preserve">menyeret isi konten </w:t>
            </w:r>
            <w:proofErr w:type="spellStart"/>
            <w:r w:rsidRPr="00562B08">
              <w:rPr>
                <w:sz w:val="24"/>
                <w:szCs w:val="24"/>
                <w:lang w:val="id-ID"/>
              </w:rPr>
              <w:t>slider</w:t>
            </w:r>
            <w:proofErr w:type="spellEnd"/>
          </w:p>
        </w:tc>
        <w:tc>
          <w:tcPr>
            <w:tcW w:w="4962" w:type="dxa"/>
          </w:tcPr>
          <w:p w14:paraId="27882EDA" w14:textId="77777777" w:rsidR="00562B08" w:rsidRPr="00562B08" w:rsidRDefault="00562B08" w:rsidP="002476F9">
            <w:pPr>
              <w:pStyle w:val="STTSTabelContent"/>
              <w:numPr>
                <w:ilvl w:val="0"/>
                <w:numId w:val="42"/>
              </w:numPr>
              <w:jc w:val="lef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  <w:lang w:val="id-ID"/>
              </w:rPr>
              <w:t>Nyeret</w:t>
            </w:r>
            <w:proofErr w:type="spellEnd"/>
            <w:r w:rsidRPr="00562B08">
              <w:rPr>
                <w:sz w:val="24"/>
                <w:szCs w:val="24"/>
                <w:lang w:val="id-ID"/>
              </w:rPr>
              <w:t xml:space="preserve"> isi konten </w:t>
            </w:r>
            <w:proofErr w:type="spellStart"/>
            <w:r w:rsidRPr="00562B08">
              <w:rPr>
                <w:sz w:val="24"/>
                <w:szCs w:val="24"/>
                <w:lang w:val="id-ID"/>
              </w:rPr>
              <w:t>slider</w:t>
            </w:r>
            <w:proofErr w:type="spellEnd"/>
            <w:r w:rsidRPr="00562B08">
              <w:rPr>
                <w:sz w:val="24"/>
                <w:szCs w:val="24"/>
                <w:lang w:val="id-ID"/>
              </w:rPr>
              <w:t xml:space="preserve"> ke kiri atau ke kanan</w:t>
            </w:r>
          </w:p>
        </w:tc>
        <w:tc>
          <w:tcPr>
            <w:tcW w:w="2835" w:type="dxa"/>
          </w:tcPr>
          <w:p w14:paraId="2E7A1DE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Isi </w:t>
            </w:r>
            <w:proofErr w:type="spellStart"/>
            <w:r w:rsidRPr="00562B08">
              <w:rPr>
                <w:sz w:val="24"/>
                <w:szCs w:val="24"/>
              </w:rPr>
              <w:t>konten</w:t>
            </w:r>
            <w:proofErr w:type="spellEnd"/>
            <w:r w:rsidRPr="00562B08">
              <w:rPr>
                <w:sz w:val="24"/>
                <w:szCs w:val="24"/>
              </w:rPr>
              <w:t xml:space="preserve"> slider </w:t>
            </w:r>
            <w:proofErr w:type="spellStart"/>
            <w:r w:rsidRPr="00562B08">
              <w:rPr>
                <w:sz w:val="24"/>
                <w:szCs w:val="24"/>
              </w:rPr>
              <w:t>berubah</w:t>
            </w:r>
            <w:proofErr w:type="spellEnd"/>
          </w:p>
        </w:tc>
        <w:tc>
          <w:tcPr>
            <w:tcW w:w="2725" w:type="dxa"/>
          </w:tcPr>
          <w:p w14:paraId="1DD96C4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Isi </w:t>
            </w:r>
            <w:proofErr w:type="spellStart"/>
            <w:r w:rsidRPr="00562B08">
              <w:rPr>
                <w:sz w:val="24"/>
                <w:szCs w:val="24"/>
              </w:rPr>
              <w:t>konten</w:t>
            </w:r>
            <w:proofErr w:type="spellEnd"/>
            <w:r w:rsidRPr="00562B08">
              <w:rPr>
                <w:sz w:val="24"/>
                <w:szCs w:val="24"/>
              </w:rPr>
              <w:t xml:space="preserve"> slider </w:t>
            </w:r>
            <w:proofErr w:type="spellStart"/>
            <w:r w:rsidRPr="00562B08">
              <w:rPr>
                <w:sz w:val="24"/>
                <w:szCs w:val="24"/>
              </w:rPr>
              <w:t>berubah</w:t>
            </w:r>
            <w:proofErr w:type="spellEnd"/>
          </w:p>
        </w:tc>
        <w:tc>
          <w:tcPr>
            <w:tcW w:w="1016" w:type="dxa"/>
          </w:tcPr>
          <w:p w14:paraId="391AA47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8E17CD" w:rsidRPr="00562B08" w14:paraId="64C1A482" w14:textId="77777777" w:rsidTr="008E17CD">
        <w:trPr>
          <w:jc w:val="center"/>
        </w:trPr>
        <w:tc>
          <w:tcPr>
            <w:tcW w:w="846" w:type="dxa"/>
          </w:tcPr>
          <w:p w14:paraId="6B17DD8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UJ042</w:t>
            </w:r>
          </w:p>
        </w:tc>
        <w:tc>
          <w:tcPr>
            <w:tcW w:w="2551" w:type="dxa"/>
          </w:tcPr>
          <w:p w14:paraId="0D998DB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menunjukan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 xml:space="preserve"> yang di pilih</w:t>
            </w:r>
          </w:p>
        </w:tc>
        <w:tc>
          <w:tcPr>
            <w:tcW w:w="4962" w:type="dxa"/>
          </w:tcPr>
          <w:p w14:paraId="56DF201D" w14:textId="77777777" w:rsidR="00562B08" w:rsidRPr="00562B08" w:rsidRDefault="00562B08" w:rsidP="002476F9">
            <w:pPr>
              <w:pStyle w:val="STTSTabelContent"/>
              <w:numPr>
                <w:ilvl w:val="0"/>
                <w:numId w:val="43"/>
              </w:numPr>
              <w:jc w:val="left"/>
              <w:rPr>
                <w:sz w:val="24"/>
                <w:szCs w:val="24"/>
                <w:lang w:val="id-ID"/>
              </w:rPr>
            </w:pPr>
            <w:r w:rsidRPr="00562B08">
              <w:rPr>
                <w:sz w:val="24"/>
                <w:szCs w:val="24"/>
                <w:lang w:val="id-ID"/>
              </w:rPr>
              <w:t>Tekan kartu yang berada di bawah “Kategori”</w:t>
            </w:r>
          </w:p>
        </w:tc>
        <w:tc>
          <w:tcPr>
            <w:tcW w:w="2835" w:type="dxa"/>
          </w:tcPr>
          <w:p w14:paraId="48DFE8E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menunjukan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 xml:space="preserve"> yang di pilih</w:t>
            </w:r>
          </w:p>
        </w:tc>
        <w:tc>
          <w:tcPr>
            <w:tcW w:w="2725" w:type="dxa"/>
          </w:tcPr>
          <w:p w14:paraId="50F7B79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menunjukan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 xml:space="preserve"> yang di pilih</w:t>
            </w:r>
          </w:p>
        </w:tc>
        <w:tc>
          <w:tcPr>
            <w:tcW w:w="1016" w:type="dxa"/>
          </w:tcPr>
          <w:p w14:paraId="4A4C1B5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8E17CD" w:rsidRPr="00562B08" w14:paraId="5C22326E" w14:textId="77777777" w:rsidTr="008E17CD">
        <w:trPr>
          <w:jc w:val="center"/>
        </w:trPr>
        <w:tc>
          <w:tcPr>
            <w:tcW w:w="846" w:type="dxa"/>
          </w:tcPr>
          <w:p w14:paraId="73D0E92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UJ043</w:t>
            </w:r>
          </w:p>
        </w:tc>
        <w:tc>
          <w:tcPr>
            <w:tcW w:w="2551" w:type="dxa"/>
          </w:tcPr>
          <w:p w14:paraId="308CE2B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menggunakan</w:t>
            </w:r>
            <w:proofErr w:type="spellEnd"/>
            <w:r w:rsidRPr="00562B08">
              <w:rPr>
                <w:sz w:val="24"/>
                <w:szCs w:val="24"/>
              </w:rPr>
              <w:t xml:space="preserve"> hyperlink</w:t>
            </w:r>
          </w:p>
        </w:tc>
        <w:tc>
          <w:tcPr>
            <w:tcW w:w="4962" w:type="dxa"/>
          </w:tcPr>
          <w:p w14:paraId="27E28230" w14:textId="77777777" w:rsidR="00562B08" w:rsidRPr="00562B08" w:rsidRDefault="00562B08" w:rsidP="002476F9">
            <w:pPr>
              <w:pStyle w:val="STTSTabelContent"/>
              <w:numPr>
                <w:ilvl w:val="0"/>
                <w:numId w:val="44"/>
              </w:numPr>
              <w:jc w:val="left"/>
              <w:rPr>
                <w:b/>
                <w:bCs/>
                <w:sz w:val="24"/>
                <w:szCs w:val="24"/>
              </w:rPr>
            </w:pPr>
            <w:r w:rsidRPr="00562B08">
              <w:rPr>
                <w:sz w:val="24"/>
                <w:szCs w:val="24"/>
                <w:lang w:val="id-ID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  <w:lang w:val="id-ID"/>
              </w:rPr>
              <w:t>hyperlink</w:t>
            </w:r>
            <w:proofErr w:type="spellEnd"/>
            <w:r w:rsidRPr="00562B08">
              <w:rPr>
                <w:sz w:val="24"/>
                <w:szCs w:val="24"/>
                <w:lang w:val="id-ID"/>
              </w:rPr>
              <w:t xml:space="preserve"> “Lihat Semua </w:t>
            </w:r>
            <w:r w:rsidRPr="00562B08">
              <w:rPr>
                <w:sz w:val="24"/>
                <w:szCs w:val="24"/>
              </w:rPr>
              <w:t>→</w:t>
            </w:r>
            <w:r w:rsidRPr="00562B08">
              <w:rPr>
                <w:sz w:val="24"/>
                <w:szCs w:val="24"/>
                <w:lang w:val="id-ID"/>
              </w:rPr>
              <w:t>” yang berada di kanan “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Terlaris</w:t>
            </w:r>
            <w:proofErr w:type="spellEnd"/>
            <w:r w:rsidRPr="00562B08">
              <w:rPr>
                <w:sz w:val="24"/>
                <w:szCs w:val="24"/>
                <w:lang w:val="id-ID"/>
              </w:rPr>
              <w:t>”</w:t>
            </w:r>
          </w:p>
        </w:tc>
        <w:tc>
          <w:tcPr>
            <w:tcW w:w="2835" w:type="dxa"/>
          </w:tcPr>
          <w:p w14:paraId="37A9410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2725" w:type="dxa"/>
          </w:tcPr>
          <w:p w14:paraId="732FADD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016" w:type="dxa"/>
          </w:tcPr>
          <w:p w14:paraId="072CC8D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8E17CD" w:rsidRPr="00562B08" w14:paraId="0692085A" w14:textId="77777777" w:rsidTr="008E17CD">
        <w:trPr>
          <w:jc w:val="center"/>
        </w:trPr>
        <w:tc>
          <w:tcPr>
            <w:tcW w:w="846" w:type="dxa"/>
          </w:tcPr>
          <w:p w14:paraId="26F57AA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UJ044</w:t>
            </w:r>
          </w:p>
        </w:tc>
        <w:tc>
          <w:tcPr>
            <w:tcW w:w="2551" w:type="dxa"/>
          </w:tcPr>
          <w:p w14:paraId="326E561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menunjukan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konten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kartu</w:t>
            </w:r>
            <w:proofErr w:type="spellEnd"/>
          </w:p>
        </w:tc>
        <w:tc>
          <w:tcPr>
            <w:tcW w:w="4962" w:type="dxa"/>
          </w:tcPr>
          <w:p w14:paraId="4DE8B360" w14:textId="77777777" w:rsidR="00562B08" w:rsidRPr="00562B08" w:rsidRDefault="00562B08" w:rsidP="002476F9">
            <w:pPr>
              <w:pStyle w:val="STTSTabelContent"/>
              <w:numPr>
                <w:ilvl w:val="0"/>
                <w:numId w:val="45"/>
              </w:numPr>
              <w:jc w:val="left"/>
              <w:rPr>
                <w:sz w:val="24"/>
                <w:szCs w:val="24"/>
                <w:lang w:val="id-ID"/>
              </w:rPr>
            </w:pPr>
            <w:r w:rsidRPr="00562B08">
              <w:rPr>
                <w:sz w:val="24"/>
                <w:szCs w:val="24"/>
                <w:lang w:val="id-ID"/>
              </w:rPr>
              <w:t>Tekan kartu yang berada di bawah “Produk Terlaris”</w:t>
            </w:r>
          </w:p>
        </w:tc>
        <w:tc>
          <w:tcPr>
            <w:tcW w:w="2835" w:type="dxa"/>
          </w:tcPr>
          <w:p w14:paraId="7336449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menunjukan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terpilih</w:t>
            </w:r>
            <w:proofErr w:type="spellEnd"/>
          </w:p>
        </w:tc>
        <w:tc>
          <w:tcPr>
            <w:tcW w:w="2725" w:type="dxa"/>
          </w:tcPr>
          <w:p w14:paraId="03F3139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menunjukan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terpilih</w:t>
            </w:r>
            <w:proofErr w:type="spellEnd"/>
          </w:p>
        </w:tc>
        <w:tc>
          <w:tcPr>
            <w:tcW w:w="1016" w:type="dxa"/>
          </w:tcPr>
          <w:p w14:paraId="1F43C96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8E17CD" w:rsidRPr="00562B08" w14:paraId="2CF5BD91" w14:textId="77777777" w:rsidTr="008E17CD">
        <w:trPr>
          <w:jc w:val="center"/>
        </w:trPr>
        <w:tc>
          <w:tcPr>
            <w:tcW w:w="846" w:type="dxa"/>
          </w:tcPr>
          <w:p w14:paraId="2B57245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UJ045</w:t>
            </w:r>
          </w:p>
        </w:tc>
        <w:tc>
          <w:tcPr>
            <w:tcW w:w="2551" w:type="dxa"/>
          </w:tcPr>
          <w:p w14:paraId="4918CCB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menunjukan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konten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kartu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menggunakan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</w:p>
        </w:tc>
        <w:tc>
          <w:tcPr>
            <w:tcW w:w="4962" w:type="dxa"/>
          </w:tcPr>
          <w:p w14:paraId="577205B5" w14:textId="77777777" w:rsidR="00562B08" w:rsidRPr="00562B08" w:rsidRDefault="00562B08" w:rsidP="002476F9">
            <w:pPr>
              <w:pStyle w:val="STTSTabelContent"/>
              <w:numPr>
                <w:ilvl w:val="0"/>
                <w:numId w:val="46"/>
              </w:numPr>
              <w:jc w:val="left"/>
              <w:rPr>
                <w:sz w:val="24"/>
                <w:szCs w:val="24"/>
                <w:lang w:val="id-ID"/>
              </w:rPr>
            </w:pPr>
            <w:r w:rsidRPr="00562B08">
              <w:rPr>
                <w:sz w:val="24"/>
                <w:szCs w:val="24"/>
                <w:lang w:val="id-ID"/>
              </w:rPr>
              <w:t>Tekan tombol pada kartu yang berada di bawah “Produk Terlaris”</w:t>
            </w:r>
          </w:p>
        </w:tc>
        <w:tc>
          <w:tcPr>
            <w:tcW w:w="2835" w:type="dxa"/>
          </w:tcPr>
          <w:p w14:paraId="4C51D54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menunjukan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terpilih</w:t>
            </w:r>
            <w:proofErr w:type="spellEnd"/>
          </w:p>
        </w:tc>
        <w:tc>
          <w:tcPr>
            <w:tcW w:w="2725" w:type="dxa"/>
          </w:tcPr>
          <w:p w14:paraId="7A71086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menunjukan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terpilih</w:t>
            </w:r>
            <w:proofErr w:type="spellEnd"/>
          </w:p>
        </w:tc>
        <w:tc>
          <w:tcPr>
            <w:tcW w:w="1016" w:type="dxa"/>
          </w:tcPr>
          <w:p w14:paraId="5D5BFC9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6A762A8E" w14:textId="77777777" w:rsidR="00562B08" w:rsidRDefault="00562B08" w:rsidP="00562B08">
      <w:pPr>
        <w:pStyle w:val="STTSTabel"/>
        <w:rPr>
          <w:szCs w:val="24"/>
        </w:rPr>
      </w:pPr>
    </w:p>
    <w:p w14:paraId="3AE3C8AB" w14:textId="77777777" w:rsidR="009B4582" w:rsidRDefault="009B4582" w:rsidP="00562B08">
      <w:pPr>
        <w:pStyle w:val="STTSTabel"/>
        <w:rPr>
          <w:szCs w:val="24"/>
        </w:rPr>
      </w:pPr>
    </w:p>
    <w:p w14:paraId="4E7C2236" w14:textId="77777777" w:rsidR="009B4582" w:rsidRDefault="009B4582" w:rsidP="00562B08">
      <w:pPr>
        <w:pStyle w:val="STTSTabel"/>
        <w:rPr>
          <w:szCs w:val="24"/>
        </w:rPr>
      </w:pPr>
    </w:p>
    <w:p w14:paraId="2F0DE4D1" w14:textId="77777777" w:rsidR="009B4582" w:rsidRDefault="009B4582" w:rsidP="00562B08">
      <w:pPr>
        <w:pStyle w:val="STTSTabel"/>
        <w:rPr>
          <w:szCs w:val="24"/>
        </w:rPr>
      </w:pPr>
    </w:p>
    <w:p w14:paraId="55D9EAA3" w14:textId="77777777" w:rsidR="009B4582" w:rsidRDefault="009B4582" w:rsidP="00562B08">
      <w:pPr>
        <w:pStyle w:val="STTSTabel"/>
        <w:rPr>
          <w:szCs w:val="24"/>
        </w:rPr>
      </w:pPr>
    </w:p>
    <w:p w14:paraId="5F6336BD" w14:textId="77777777" w:rsidR="009B4582" w:rsidRDefault="009B4582" w:rsidP="00562B08">
      <w:pPr>
        <w:pStyle w:val="STTSTabel"/>
        <w:rPr>
          <w:szCs w:val="24"/>
        </w:rPr>
      </w:pPr>
    </w:p>
    <w:p w14:paraId="07E9ADEE" w14:textId="77777777" w:rsidR="009B4582" w:rsidRDefault="009B4582" w:rsidP="00562B08">
      <w:pPr>
        <w:pStyle w:val="STTSTabel"/>
        <w:rPr>
          <w:szCs w:val="24"/>
        </w:rPr>
      </w:pPr>
    </w:p>
    <w:p w14:paraId="756C81C2" w14:textId="77777777" w:rsidR="009B4582" w:rsidRDefault="009B4582" w:rsidP="00562B08">
      <w:pPr>
        <w:pStyle w:val="STTSTabel"/>
        <w:rPr>
          <w:szCs w:val="24"/>
        </w:rPr>
      </w:pPr>
    </w:p>
    <w:p w14:paraId="40B2A430" w14:textId="77777777" w:rsidR="009B4582" w:rsidRDefault="009B4582" w:rsidP="00562B08">
      <w:pPr>
        <w:pStyle w:val="STTSTabel"/>
        <w:rPr>
          <w:szCs w:val="24"/>
        </w:rPr>
      </w:pPr>
    </w:p>
    <w:p w14:paraId="75D11E8A" w14:textId="77777777" w:rsidR="009B4582" w:rsidRDefault="009B4582" w:rsidP="00562B08">
      <w:pPr>
        <w:pStyle w:val="STTSTabel"/>
        <w:rPr>
          <w:szCs w:val="24"/>
        </w:rPr>
      </w:pPr>
    </w:p>
    <w:p w14:paraId="3CB7169B" w14:textId="77777777" w:rsidR="009B4582" w:rsidRDefault="009B4582" w:rsidP="00562B08">
      <w:pPr>
        <w:pStyle w:val="STTSTabel"/>
        <w:rPr>
          <w:szCs w:val="24"/>
        </w:rPr>
      </w:pPr>
    </w:p>
    <w:p w14:paraId="14EFF8CA" w14:textId="77777777" w:rsidR="009B4582" w:rsidRDefault="009B4582" w:rsidP="00562B08">
      <w:pPr>
        <w:pStyle w:val="STTSTabel"/>
        <w:rPr>
          <w:szCs w:val="24"/>
        </w:rPr>
      </w:pPr>
    </w:p>
    <w:p w14:paraId="7BF666C8" w14:textId="77777777" w:rsidR="009B4582" w:rsidRDefault="009B4582" w:rsidP="00562B08">
      <w:pPr>
        <w:pStyle w:val="STTSTabel"/>
        <w:rPr>
          <w:szCs w:val="24"/>
        </w:rPr>
      </w:pPr>
    </w:p>
    <w:p w14:paraId="320D7B4A" w14:textId="77777777" w:rsidR="009B4582" w:rsidRDefault="009B4582" w:rsidP="00562B08">
      <w:pPr>
        <w:pStyle w:val="STTSTabel"/>
        <w:rPr>
          <w:szCs w:val="24"/>
        </w:rPr>
      </w:pPr>
    </w:p>
    <w:p w14:paraId="06E4E21D" w14:textId="77777777" w:rsidR="009B4582" w:rsidRDefault="009B4582" w:rsidP="00562B08">
      <w:pPr>
        <w:pStyle w:val="STTSTabel"/>
        <w:rPr>
          <w:szCs w:val="24"/>
        </w:rPr>
      </w:pPr>
    </w:p>
    <w:p w14:paraId="7BCF64A9" w14:textId="77777777" w:rsidR="009B4582" w:rsidRDefault="009B4582" w:rsidP="00562B08">
      <w:pPr>
        <w:pStyle w:val="STTSTabel"/>
        <w:rPr>
          <w:szCs w:val="24"/>
        </w:rPr>
      </w:pPr>
    </w:p>
    <w:p w14:paraId="18A677EA" w14:textId="77777777" w:rsidR="009B4582" w:rsidRPr="00562B08" w:rsidRDefault="009B4582" w:rsidP="00562B08">
      <w:pPr>
        <w:pStyle w:val="STTSTabel"/>
        <w:rPr>
          <w:szCs w:val="24"/>
        </w:rPr>
      </w:pPr>
    </w:p>
    <w:p w14:paraId="524B8358" w14:textId="55972644" w:rsidR="00562B08" w:rsidRPr="00562B08" w:rsidRDefault="00562B08" w:rsidP="00562B08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7</w:t>
      </w:r>
    </w:p>
    <w:p w14:paraId="35FAA72D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 xml:space="preserve">Tabel Uji Coba Halaman </w:t>
      </w:r>
      <w:proofErr w:type="spellStart"/>
      <w:r w:rsidRPr="00562B08">
        <w:rPr>
          <w:rFonts w:ascii="Times New Roman" w:hAnsi="Times New Roman" w:cs="Times New Roman"/>
          <w:b/>
          <w:sz w:val="24"/>
          <w:szCs w:val="24"/>
        </w:rPr>
        <w:t>Produk</w:t>
      </w:r>
      <w:proofErr w:type="spellEnd"/>
    </w:p>
    <w:tbl>
      <w:tblPr>
        <w:tblW w:w="149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2554"/>
        <w:gridCol w:w="4111"/>
        <w:gridCol w:w="3260"/>
        <w:gridCol w:w="3131"/>
        <w:gridCol w:w="1016"/>
      </w:tblGrid>
      <w:tr w:rsidR="00562B08" w:rsidRPr="00562B08" w14:paraId="27155897" w14:textId="77777777" w:rsidTr="00F935B6">
        <w:trPr>
          <w:jc w:val="center"/>
        </w:trPr>
        <w:tc>
          <w:tcPr>
            <w:tcW w:w="843" w:type="dxa"/>
            <w:shd w:val="clear" w:color="auto" w:fill="D9D9D9"/>
          </w:tcPr>
          <w:p w14:paraId="6BEC4BE0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554" w:type="dxa"/>
            <w:shd w:val="clear" w:color="auto" w:fill="D9D9D9"/>
          </w:tcPr>
          <w:p w14:paraId="6327CB1B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4111" w:type="dxa"/>
            <w:shd w:val="clear" w:color="auto" w:fill="D9D9D9"/>
          </w:tcPr>
          <w:p w14:paraId="08A7B908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260" w:type="dxa"/>
            <w:shd w:val="clear" w:color="auto" w:fill="D9D9D9"/>
          </w:tcPr>
          <w:p w14:paraId="257222CD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3131" w:type="dxa"/>
            <w:shd w:val="clear" w:color="auto" w:fill="D9D9D9"/>
          </w:tcPr>
          <w:p w14:paraId="26ADE379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77FC59FE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562B08" w:rsidRPr="00562B08" w14:paraId="09D06689" w14:textId="77777777" w:rsidTr="00F935B6">
        <w:trPr>
          <w:trHeight w:val="20"/>
          <w:jc w:val="center"/>
        </w:trPr>
        <w:tc>
          <w:tcPr>
            <w:tcW w:w="843" w:type="dxa"/>
          </w:tcPr>
          <w:p w14:paraId="78F4614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UJ046</w:t>
            </w:r>
          </w:p>
        </w:tc>
        <w:tc>
          <w:tcPr>
            <w:tcW w:w="2554" w:type="dxa"/>
          </w:tcPr>
          <w:p w14:paraId="5246065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home</w:t>
            </w:r>
          </w:p>
        </w:tc>
        <w:tc>
          <w:tcPr>
            <w:tcW w:w="4111" w:type="dxa"/>
          </w:tcPr>
          <w:p w14:paraId="636E0E25" w14:textId="77777777" w:rsidR="00562B08" w:rsidRPr="00562B08" w:rsidRDefault="00562B08" w:rsidP="002476F9">
            <w:pPr>
              <w:pStyle w:val="STTSTabelContent"/>
              <w:numPr>
                <w:ilvl w:val="0"/>
                <w:numId w:val="4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“Beranda”</w:t>
            </w:r>
          </w:p>
        </w:tc>
        <w:tc>
          <w:tcPr>
            <w:tcW w:w="3260" w:type="dxa"/>
          </w:tcPr>
          <w:p w14:paraId="102199C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home</w:t>
            </w:r>
          </w:p>
        </w:tc>
        <w:tc>
          <w:tcPr>
            <w:tcW w:w="3131" w:type="dxa"/>
          </w:tcPr>
          <w:p w14:paraId="7415363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home</w:t>
            </w:r>
          </w:p>
        </w:tc>
        <w:tc>
          <w:tcPr>
            <w:tcW w:w="1016" w:type="dxa"/>
          </w:tcPr>
          <w:p w14:paraId="6CCCD9E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3ADB7506" w14:textId="77777777" w:rsidTr="00F935B6">
        <w:trPr>
          <w:trHeight w:val="20"/>
          <w:jc w:val="center"/>
        </w:trPr>
        <w:tc>
          <w:tcPr>
            <w:tcW w:w="843" w:type="dxa"/>
          </w:tcPr>
          <w:p w14:paraId="1AFA53B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UJ047</w:t>
            </w:r>
          </w:p>
        </w:tc>
        <w:tc>
          <w:tcPr>
            <w:tcW w:w="2554" w:type="dxa"/>
          </w:tcPr>
          <w:p w14:paraId="106B357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pada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pilihan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4111" w:type="dxa"/>
          </w:tcPr>
          <w:p w14:paraId="7BEE7B07" w14:textId="77777777" w:rsidR="00562B08" w:rsidRPr="00562B08" w:rsidRDefault="00562B08" w:rsidP="002476F9">
            <w:pPr>
              <w:pStyle w:val="STTSTabelContent"/>
              <w:numPr>
                <w:ilvl w:val="0"/>
                <w:numId w:val="4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opsi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berada</w:t>
            </w:r>
            <w:proofErr w:type="spellEnd"/>
            <w:r w:rsidRPr="00562B08">
              <w:rPr>
                <w:sz w:val="24"/>
                <w:szCs w:val="24"/>
              </w:rPr>
              <w:t xml:space="preserve"> di kiri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dan di </w:t>
            </w:r>
            <w:proofErr w:type="spellStart"/>
            <w:r w:rsidRPr="00562B08">
              <w:rPr>
                <w:sz w:val="24"/>
                <w:szCs w:val="24"/>
              </w:rPr>
              <w:t>bawah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 xml:space="preserve">” </w:t>
            </w:r>
          </w:p>
        </w:tc>
        <w:tc>
          <w:tcPr>
            <w:tcW w:w="3260" w:type="dxa"/>
          </w:tcPr>
          <w:p w14:paraId="06F2BE3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 xml:space="preserve"> yang di </w:t>
            </w:r>
            <w:proofErr w:type="spellStart"/>
            <w:r w:rsidRPr="00562B08">
              <w:rPr>
                <w:sz w:val="24"/>
                <w:szCs w:val="24"/>
              </w:rPr>
              <w:t>tekan</w:t>
            </w:r>
            <w:proofErr w:type="spellEnd"/>
          </w:p>
        </w:tc>
        <w:tc>
          <w:tcPr>
            <w:tcW w:w="3131" w:type="dxa"/>
          </w:tcPr>
          <w:p w14:paraId="29783BC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 xml:space="preserve"> yang di </w:t>
            </w:r>
            <w:proofErr w:type="spellStart"/>
            <w:r w:rsidRPr="00562B08">
              <w:rPr>
                <w:sz w:val="24"/>
                <w:szCs w:val="24"/>
              </w:rPr>
              <w:t>tekan</w:t>
            </w:r>
            <w:proofErr w:type="spellEnd"/>
          </w:p>
        </w:tc>
        <w:tc>
          <w:tcPr>
            <w:tcW w:w="1016" w:type="dxa"/>
          </w:tcPr>
          <w:p w14:paraId="049A9F3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350D7287" w14:textId="77777777" w:rsidTr="00F935B6">
        <w:trPr>
          <w:trHeight w:val="20"/>
          <w:jc w:val="center"/>
        </w:trPr>
        <w:tc>
          <w:tcPr>
            <w:tcW w:w="843" w:type="dxa"/>
          </w:tcPr>
          <w:p w14:paraId="102531D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UJ048</w:t>
            </w:r>
          </w:p>
        </w:tc>
        <w:tc>
          <w:tcPr>
            <w:tcW w:w="2554" w:type="dxa"/>
          </w:tcPr>
          <w:p w14:paraId="7DF4A8B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harga</w:t>
            </w:r>
            <w:proofErr w:type="spellEnd"/>
            <w:r w:rsidRPr="00562B08">
              <w:rPr>
                <w:sz w:val="24"/>
                <w:szCs w:val="24"/>
              </w:rPr>
              <w:t xml:space="preserve"> minimum</w:t>
            </w:r>
          </w:p>
        </w:tc>
        <w:tc>
          <w:tcPr>
            <w:tcW w:w="4111" w:type="dxa"/>
          </w:tcPr>
          <w:p w14:paraId="2DFA52FF" w14:textId="77777777" w:rsidR="00562B08" w:rsidRPr="00562B08" w:rsidRDefault="00562B08" w:rsidP="002476F9">
            <w:pPr>
              <w:pStyle w:val="STTSTabelContent"/>
              <w:numPr>
                <w:ilvl w:val="0"/>
                <w:numId w:val="4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harga</w:t>
            </w:r>
            <w:proofErr w:type="spellEnd"/>
            <w:r w:rsidRPr="00562B08">
              <w:rPr>
                <w:sz w:val="24"/>
                <w:szCs w:val="24"/>
              </w:rPr>
              <w:t xml:space="preserve"> minimum</w:t>
            </w:r>
          </w:p>
        </w:tc>
        <w:tc>
          <w:tcPr>
            <w:tcW w:w="3260" w:type="dxa"/>
          </w:tcPr>
          <w:p w14:paraId="774ECFA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harga</w:t>
            </w:r>
            <w:proofErr w:type="spellEnd"/>
            <w:r w:rsidRPr="00562B08">
              <w:rPr>
                <w:sz w:val="24"/>
                <w:szCs w:val="24"/>
              </w:rPr>
              <w:t xml:space="preserve"> minimum</w:t>
            </w:r>
          </w:p>
        </w:tc>
        <w:tc>
          <w:tcPr>
            <w:tcW w:w="3131" w:type="dxa"/>
          </w:tcPr>
          <w:p w14:paraId="25825E9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harga</w:t>
            </w:r>
            <w:proofErr w:type="spellEnd"/>
            <w:r w:rsidRPr="00562B08">
              <w:rPr>
                <w:sz w:val="24"/>
                <w:szCs w:val="24"/>
              </w:rPr>
              <w:t xml:space="preserve"> minimum</w:t>
            </w:r>
          </w:p>
        </w:tc>
        <w:tc>
          <w:tcPr>
            <w:tcW w:w="1016" w:type="dxa"/>
          </w:tcPr>
          <w:p w14:paraId="1574988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293729D5" w14:textId="77777777" w:rsidTr="00F935B6">
        <w:trPr>
          <w:trHeight w:val="20"/>
          <w:jc w:val="center"/>
        </w:trPr>
        <w:tc>
          <w:tcPr>
            <w:tcW w:w="843" w:type="dxa"/>
          </w:tcPr>
          <w:p w14:paraId="5FEF70F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UJ049</w:t>
            </w:r>
          </w:p>
        </w:tc>
        <w:tc>
          <w:tcPr>
            <w:tcW w:w="2554" w:type="dxa"/>
          </w:tcPr>
          <w:p w14:paraId="7FCCCDD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harga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maksimal</w:t>
            </w:r>
            <w:proofErr w:type="spellEnd"/>
          </w:p>
        </w:tc>
        <w:tc>
          <w:tcPr>
            <w:tcW w:w="4111" w:type="dxa"/>
          </w:tcPr>
          <w:p w14:paraId="6F0116A7" w14:textId="77777777" w:rsidR="00562B08" w:rsidRPr="00562B08" w:rsidRDefault="00562B08" w:rsidP="002476F9">
            <w:pPr>
              <w:pStyle w:val="STTSTabelContent"/>
              <w:numPr>
                <w:ilvl w:val="0"/>
                <w:numId w:val="5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harga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maksimal</w:t>
            </w:r>
            <w:proofErr w:type="spellEnd"/>
          </w:p>
        </w:tc>
        <w:tc>
          <w:tcPr>
            <w:tcW w:w="3260" w:type="dxa"/>
          </w:tcPr>
          <w:p w14:paraId="17CF006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harga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maksimal</w:t>
            </w:r>
            <w:proofErr w:type="spellEnd"/>
          </w:p>
        </w:tc>
        <w:tc>
          <w:tcPr>
            <w:tcW w:w="3131" w:type="dxa"/>
          </w:tcPr>
          <w:p w14:paraId="7B4E388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harga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maksimal</w:t>
            </w:r>
            <w:proofErr w:type="spellEnd"/>
          </w:p>
        </w:tc>
        <w:tc>
          <w:tcPr>
            <w:tcW w:w="1016" w:type="dxa"/>
          </w:tcPr>
          <w:p w14:paraId="02DB116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4C287D88" w14:textId="77777777" w:rsidTr="00F935B6">
        <w:trPr>
          <w:trHeight w:val="20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C9790" w14:textId="77777777" w:rsidR="00562B08" w:rsidRPr="00562B08" w:rsidRDefault="00562B08" w:rsidP="002476F9">
            <w:pPr>
              <w:pStyle w:val="STTSTabelContent"/>
              <w:rPr>
                <w:b/>
                <w:bCs/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UJ050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F4F3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ada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diskon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F045D" w14:textId="77777777" w:rsidR="00562B08" w:rsidRPr="00562B08" w:rsidRDefault="00562B08" w:rsidP="002476F9">
            <w:pPr>
              <w:pStyle w:val="STTSTabelContent"/>
              <w:numPr>
                <w:ilvl w:val="0"/>
                <w:numId w:val="5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Diskon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748A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ada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diskon</w:t>
            </w:r>
            <w:proofErr w:type="spellEnd"/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A81C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ada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diskon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1DD6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2E968D5E" w14:textId="77777777" w:rsidTr="00F935B6">
        <w:trPr>
          <w:trHeight w:val="20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4A99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UJ051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9ED6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Mengatur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ulang</w:t>
            </w:r>
            <w:proofErr w:type="spellEnd"/>
            <w:r w:rsidRPr="00562B08">
              <w:rPr>
                <w:sz w:val="24"/>
                <w:szCs w:val="24"/>
              </w:rPr>
              <w:t xml:space="preserve"> semua filter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46393" w14:textId="77777777" w:rsidR="00562B08" w:rsidRPr="00562B08" w:rsidRDefault="00562B08" w:rsidP="002476F9">
            <w:pPr>
              <w:pStyle w:val="STTSTabelContent"/>
              <w:numPr>
                <w:ilvl w:val="0"/>
                <w:numId w:val="5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“Reset Semua Filter”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CE73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filter </w:t>
            </w:r>
            <w:proofErr w:type="spellStart"/>
            <w:r w:rsidRPr="00562B08">
              <w:rPr>
                <w:sz w:val="24"/>
                <w:szCs w:val="24"/>
              </w:rPr>
              <w:t>diatur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ulang</w:t>
            </w:r>
            <w:proofErr w:type="spellEnd"/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F7A5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filter </w:t>
            </w:r>
            <w:proofErr w:type="spellStart"/>
            <w:r w:rsidRPr="00562B08">
              <w:rPr>
                <w:sz w:val="24"/>
                <w:szCs w:val="24"/>
              </w:rPr>
              <w:t>diatur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ulang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4D5B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54524E22" w14:textId="77777777" w:rsidTr="00F935B6">
        <w:trPr>
          <w:trHeight w:val="20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A0D1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UJ052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5FF3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BE14F" w14:textId="77777777" w:rsidR="00562B08" w:rsidRPr="00562B08" w:rsidRDefault="00562B08" w:rsidP="002476F9">
            <w:pPr>
              <w:pStyle w:val="STTSTabelContent"/>
              <w:numPr>
                <w:ilvl w:val="0"/>
                <w:numId w:val="5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kartu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F336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kartu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dipilih</w:t>
            </w:r>
            <w:proofErr w:type="spellEnd"/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37D2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kartu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dipilih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5809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0658B8D8" w14:textId="77777777" w:rsidTr="00F935B6">
        <w:trPr>
          <w:trHeight w:val="20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C5A2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UJ053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C326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7AE42" w14:textId="77777777" w:rsidR="00562B08" w:rsidRPr="00562B08" w:rsidRDefault="00562B08" w:rsidP="002476F9">
            <w:pPr>
              <w:pStyle w:val="STTSTabelContent"/>
              <w:numPr>
                <w:ilvl w:val="0"/>
                <w:numId w:val="5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  <w:r w:rsidRPr="00562B08">
              <w:rPr>
                <w:sz w:val="24"/>
                <w:szCs w:val="24"/>
              </w:rPr>
              <w:t xml:space="preserve">” yang </w:t>
            </w:r>
            <w:proofErr w:type="spellStart"/>
            <w:r w:rsidRPr="00562B08">
              <w:rPr>
                <w:sz w:val="24"/>
                <w:szCs w:val="24"/>
              </w:rPr>
              <w:t>berada</w:t>
            </w:r>
            <w:proofErr w:type="spellEnd"/>
            <w:r w:rsidRPr="00562B08">
              <w:rPr>
                <w:sz w:val="24"/>
                <w:szCs w:val="24"/>
              </w:rPr>
              <w:t xml:space="preserve"> di </w:t>
            </w:r>
            <w:proofErr w:type="spellStart"/>
            <w:r w:rsidRPr="00562B08">
              <w:rPr>
                <w:sz w:val="24"/>
                <w:szCs w:val="24"/>
              </w:rPr>
              <w:t>kartu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4DCF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masuk</w:t>
            </w:r>
            <w:proofErr w:type="spellEnd"/>
            <w:r w:rsidRPr="00562B08">
              <w:rPr>
                <w:sz w:val="24"/>
                <w:szCs w:val="24"/>
              </w:rPr>
              <w:t xml:space="preserve"> ke dalam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  <w:r w:rsidRPr="00562B08">
              <w:rPr>
                <w:sz w:val="24"/>
                <w:szCs w:val="24"/>
              </w:rPr>
              <w:t xml:space="preserve"> dan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angka</w:t>
            </w:r>
            <w:proofErr w:type="spellEnd"/>
            <w:r w:rsidRPr="00562B08">
              <w:rPr>
                <w:sz w:val="24"/>
                <w:szCs w:val="24"/>
              </w:rPr>
              <w:t xml:space="preserve"> di </w:t>
            </w:r>
            <w:proofErr w:type="spellStart"/>
            <w:r w:rsidRPr="00562B08">
              <w:rPr>
                <w:sz w:val="24"/>
                <w:szCs w:val="24"/>
              </w:rPr>
              <w:t>atas</w:t>
            </w:r>
            <w:proofErr w:type="spellEnd"/>
            <w:r w:rsidRPr="00562B08">
              <w:rPr>
                <w:sz w:val="24"/>
                <w:szCs w:val="24"/>
              </w:rPr>
              <w:t xml:space="preserve"> icon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bertambah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satu</w:t>
            </w:r>
            <w:proofErr w:type="spellEnd"/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DB20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masuk</w:t>
            </w:r>
            <w:proofErr w:type="spellEnd"/>
            <w:r w:rsidRPr="00562B08">
              <w:rPr>
                <w:sz w:val="24"/>
                <w:szCs w:val="24"/>
              </w:rPr>
              <w:t xml:space="preserve"> ke dalam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  <w:r w:rsidRPr="00562B08">
              <w:rPr>
                <w:sz w:val="24"/>
                <w:szCs w:val="24"/>
              </w:rPr>
              <w:t xml:space="preserve"> dan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angka</w:t>
            </w:r>
            <w:proofErr w:type="spellEnd"/>
            <w:r w:rsidRPr="00562B08">
              <w:rPr>
                <w:sz w:val="24"/>
                <w:szCs w:val="24"/>
              </w:rPr>
              <w:t xml:space="preserve"> di </w:t>
            </w:r>
            <w:proofErr w:type="spellStart"/>
            <w:r w:rsidRPr="00562B08">
              <w:rPr>
                <w:sz w:val="24"/>
                <w:szCs w:val="24"/>
              </w:rPr>
              <w:t>atas</w:t>
            </w:r>
            <w:proofErr w:type="spellEnd"/>
            <w:r w:rsidRPr="00562B08">
              <w:rPr>
                <w:sz w:val="24"/>
                <w:szCs w:val="24"/>
              </w:rPr>
              <w:t xml:space="preserve"> icon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bertambah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satu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4205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2FBACD59" w14:textId="77777777" w:rsidTr="00F935B6">
        <w:trPr>
          <w:trHeight w:val="20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7F2C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UJ054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EB5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Mencari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berdasarkan</w:t>
            </w:r>
            <w:proofErr w:type="spellEnd"/>
            <w:r w:rsidRPr="00562B08">
              <w:rPr>
                <w:sz w:val="24"/>
                <w:szCs w:val="24"/>
              </w:rPr>
              <w:t xml:space="preserve"> nama 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5B4FA" w14:textId="77777777" w:rsidR="00562B08" w:rsidRPr="00562B08" w:rsidRDefault="00562B08" w:rsidP="002476F9">
            <w:pPr>
              <w:pStyle w:val="STTSTabelContent"/>
              <w:numPr>
                <w:ilvl w:val="0"/>
                <w:numId w:val="55"/>
              </w:numPr>
              <w:jc w:val="lef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Masukan</w:t>
            </w:r>
            <w:proofErr w:type="spellEnd"/>
            <w:r w:rsidRPr="00562B08">
              <w:rPr>
                <w:sz w:val="24"/>
                <w:szCs w:val="24"/>
              </w:rPr>
              <w:t xml:space="preserve"> nama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CD55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pencarian</w:t>
            </w:r>
            <w:proofErr w:type="spellEnd"/>
            <w:r w:rsidRPr="00562B08">
              <w:rPr>
                <w:sz w:val="24"/>
                <w:szCs w:val="24"/>
              </w:rPr>
              <w:t xml:space="preserve"> nama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0D0C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pencarian</w:t>
            </w:r>
            <w:proofErr w:type="spellEnd"/>
            <w:r w:rsidRPr="00562B08">
              <w:rPr>
                <w:sz w:val="24"/>
                <w:szCs w:val="24"/>
              </w:rPr>
              <w:t xml:space="preserve"> nama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562C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0CDC6DA8" w14:textId="77777777" w:rsidTr="00F935B6">
        <w:trPr>
          <w:trHeight w:val="20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64A88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UJ055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0EFD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banyak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terjual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1D2368" w14:textId="77777777" w:rsidR="00562B08" w:rsidRPr="00562B08" w:rsidRDefault="00562B08" w:rsidP="002476F9">
            <w:pPr>
              <w:pStyle w:val="STTSTabelContent"/>
              <w:numPr>
                <w:ilvl w:val="0"/>
                <w:numId w:val="5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combo box</w:t>
            </w:r>
          </w:p>
          <w:p w14:paraId="39E417A3" w14:textId="77777777" w:rsidR="00562B08" w:rsidRPr="00562B08" w:rsidRDefault="00562B08" w:rsidP="002476F9">
            <w:pPr>
              <w:pStyle w:val="STTSTabelContent"/>
              <w:numPr>
                <w:ilvl w:val="0"/>
                <w:numId w:val="5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Terpopuler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6B8D4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banyak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terjual</w:t>
            </w:r>
            <w:proofErr w:type="spellEnd"/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18889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banyak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terjual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3C8C3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55358BB0" w14:textId="77777777" w:rsidTr="00F935B6">
        <w:trPr>
          <w:trHeight w:val="20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677EC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UJ056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7678D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terbaru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06E24B" w14:textId="77777777" w:rsidR="00562B08" w:rsidRPr="00562B08" w:rsidRDefault="00562B08" w:rsidP="002476F9">
            <w:pPr>
              <w:pStyle w:val="STTSTabelContent"/>
              <w:numPr>
                <w:ilvl w:val="0"/>
                <w:numId w:val="5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combo box</w:t>
            </w:r>
          </w:p>
          <w:p w14:paraId="4F241955" w14:textId="77777777" w:rsidR="00562B08" w:rsidRPr="00562B08" w:rsidRDefault="00562B08" w:rsidP="002476F9">
            <w:pPr>
              <w:pStyle w:val="STTSTabelContent"/>
              <w:numPr>
                <w:ilvl w:val="0"/>
                <w:numId w:val="5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Terbaru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ECB3A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terbaru</w:t>
            </w:r>
            <w:proofErr w:type="spellEnd"/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B535C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terbaru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DE10C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6799D80C" w14:textId="77777777" w:rsidTr="009B4582">
        <w:trPr>
          <w:trHeight w:val="20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236BF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UJ057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B1C66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harga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terendah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D34D1" w14:textId="77777777" w:rsidR="009B4582" w:rsidRPr="00562B08" w:rsidRDefault="009B4582" w:rsidP="002476F9">
            <w:pPr>
              <w:pStyle w:val="STTSTabelContent"/>
              <w:numPr>
                <w:ilvl w:val="0"/>
                <w:numId w:val="5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combo box</w:t>
            </w:r>
          </w:p>
          <w:p w14:paraId="217025DF" w14:textId="77777777" w:rsidR="009B4582" w:rsidRPr="00562B08" w:rsidRDefault="009B4582" w:rsidP="002476F9">
            <w:pPr>
              <w:pStyle w:val="STTSTabelContent"/>
              <w:numPr>
                <w:ilvl w:val="0"/>
                <w:numId w:val="5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“Harga </w:t>
            </w:r>
            <w:proofErr w:type="spellStart"/>
            <w:r w:rsidRPr="00562B08">
              <w:rPr>
                <w:sz w:val="24"/>
                <w:szCs w:val="24"/>
              </w:rPr>
              <w:t>Terendah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99DDF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harga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terendah</w:t>
            </w:r>
            <w:proofErr w:type="spellEnd"/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A673F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harga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terendah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7EA06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5E2B3A55" w14:textId="77777777" w:rsidTr="009B4582">
        <w:trPr>
          <w:trHeight w:val="20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22578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UJ058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42FA8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harga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tertinggi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5094F" w14:textId="77777777" w:rsidR="009B4582" w:rsidRPr="00562B08" w:rsidRDefault="009B4582" w:rsidP="002476F9">
            <w:pPr>
              <w:pStyle w:val="STTSTabelContent"/>
              <w:numPr>
                <w:ilvl w:val="0"/>
                <w:numId w:val="5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combo box</w:t>
            </w:r>
          </w:p>
          <w:p w14:paraId="69C30E43" w14:textId="77777777" w:rsidR="009B4582" w:rsidRPr="00562B08" w:rsidRDefault="009B4582" w:rsidP="002476F9">
            <w:pPr>
              <w:pStyle w:val="STTSTabelContent"/>
              <w:numPr>
                <w:ilvl w:val="0"/>
                <w:numId w:val="5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“Harga </w:t>
            </w:r>
            <w:proofErr w:type="spellStart"/>
            <w:r w:rsidRPr="00562B08">
              <w:rPr>
                <w:sz w:val="24"/>
                <w:szCs w:val="24"/>
              </w:rPr>
              <w:t>Tertinggi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71633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harga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tertinggi</w:t>
            </w:r>
            <w:proofErr w:type="spellEnd"/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B9803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harga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tertinggi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3A419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5019D2A8" w14:textId="77777777" w:rsidTr="009B4582">
        <w:trPr>
          <w:trHeight w:val="20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9B442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UJ059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51899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urutan</w:t>
            </w:r>
            <w:proofErr w:type="spellEnd"/>
            <w:r w:rsidRPr="009B4582">
              <w:rPr>
                <w:sz w:val="24"/>
                <w:szCs w:val="24"/>
              </w:rPr>
              <w:t xml:space="preserve"> abjad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D9081" w14:textId="77777777" w:rsidR="009B4582" w:rsidRPr="00562B08" w:rsidRDefault="009B4582" w:rsidP="002476F9">
            <w:pPr>
              <w:pStyle w:val="STTSTabelContent"/>
              <w:numPr>
                <w:ilvl w:val="0"/>
                <w:numId w:val="6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combo box</w:t>
            </w:r>
          </w:p>
          <w:p w14:paraId="369D866C" w14:textId="77777777" w:rsidR="009B4582" w:rsidRPr="00562B08" w:rsidRDefault="009B4582" w:rsidP="002476F9">
            <w:pPr>
              <w:pStyle w:val="STTSTabelContent"/>
              <w:numPr>
                <w:ilvl w:val="0"/>
                <w:numId w:val="6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“Name A-Z”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AA3BE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urutan</w:t>
            </w:r>
            <w:proofErr w:type="spellEnd"/>
            <w:r w:rsidRPr="009B4582">
              <w:rPr>
                <w:sz w:val="24"/>
                <w:szCs w:val="24"/>
              </w:rPr>
              <w:t xml:space="preserve"> abjad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886F0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urutan</w:t>
            </w:r>
            <w:proofErr w:type="spellEnd"/>
            <w:r w:rsidRPr="009B4582">
              <w:rPr>
                <w:sz w:val="24"/>
                <w:szCs w:val="24"/>
              </w:rPr>
              <w:t xml:space="preserve"> abjad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D9A01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22060E52" w14:textId="77777777" w:rsidTr="009B4582">
        <w:trPr>
          <w:trHeight w:val="20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35D03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UJ060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3F7BC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kebalikan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urutan</w:t>
            </w:r>
            <w:proofErr w:type="spellEnd"/>
            <w:r w:rsidRPr="00562B08">
              <w:rPr>
                <w:sz w:val="24"/>
                <w:szCs w:val="24"/>
              </w:rPr>
              <w:t xml:space="preserve"> abjad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3B140" w14:textId="77777777" w:rsidR="009B4582" w:rsidRPr="00562B08" w:rsidRDefault="009B4582" w:rsidP="002476F9">
            <w:pPr>
              <w:pStyle w:val="STTSTabelContent"/>
              <w:numPr>
                <w:ilvl w:val="0"/>
                <w:numId w:val="6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combo box</w:t>
            </w:r>
          </w:p>
          <w:p w14:paraId="4FF3C8CE" w14:textId="77777777" w:rsidR="009B4582" w:rsidRPr="00562B08" w:rsidRDefault="009B4582" w:rsidP="002476F9">
            <w:pPr>
              <w:pStyle w:val="STTSTabelContent"/>
              <w:numPr>
                <w:ilvl w:val="0"/>
                <w:numId w:val="6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“Name Z-A”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B5788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kebalikan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urutan</w:t>
            </w:r>
            <w:proofErr w:type="spellEnd"/>
            <w:r w:rsidRPr="00562B08">
              <w:rPr>
                <w:sz w:val="24"/>
                <w:szCs w:val="24"/>
              </w:rPr>
              <w:t xml:space="preserve"> abjad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9EE4B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kebalikan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urutan</w:t>
            </w:r>
            <w:proofErr w:type="spellEnd"/>
            <w:r w:rsidRPr="00562B08">
              <w:rPr>
                <w:sz w:val="24"/>
                <w:szCs w:val="24"/>
              </w:rPr>
              <w:t xml:space="preserve"> abjad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7B70B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64D62B1F" w14:textId="77777777" w:rsidTr="009B4582">
        <w:trPr>
          <w:trHeight w:val="20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013DD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UJ061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6E857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dalam </w:t>
            </w:r>
            <w:proofErr w:type="spellStart"/>
            <w:r w:rsidRPr="00562B08">
              <w:rPr>
                <w:sz w:val="24"/>
                <w:szCs w:val="24"/>
              </w:rPr>
              <w:t>bentuk</w:t>
            </w:r>
            <w:proofErr w:type="spellEnd"/>
            <w:r w:rsidRPr="00562B08">
              <w:rPr>
                <w:sz w:val="24"/>
                <w:szCs w:val="24"/>
              </w:rPr>
              <w:t xml:space="preserve"> grid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C3064" w14:textId="77777777" w:rsidR="009B4582" w:rsidRPr="00562B08" w:rsidRDefault="009B4582" w:rsidP="002476F9">
            <w:pPr>
              <w:pStyle w:val="STTSTabelContent"/>
              <w:numPr>
                <w:ilvl w:val="0"/>
                <w:numId w:val="6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“Grid”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93D8C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tampil</w:t>
            </w:r>
            <w:proofErr w:type="spellEnd"/>
            <w:r w:rsidRPr="00562B08">
              <w:rPr>
                <w:sz w:val="24"/>
                <w:szCs w:val="24"/>
              </w:rPr>
              <w:t xml:space="preserve"> dalam </w:t>
            </w:r>
            <w:proofErr w:type="spellStart"/>
            <w:r w:rsidRPr="00562B08">
              <w:rPr>
                <w:sz w:val="24"/>
                <w:szCs w:val="24"/>
              </w:rPr>
              <w:t>bentuk</w:t>
            </w:r>
            <w:proofErr w:type="spellEnd"/>
            <w:r w:rsidRPr="00562B08">
              <w:rPr>
                <w:sz w:val="24"/>
                <w:szCs w:val="24"/>
              </w:rPr>
              <w:t xml:space="preserve"> grid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B202B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tampil</w:t>
            </w:r>
            <w:proofErr w:type="spellEnd"/>
            <w:r w:rsidRPr="00562B08">
              <w:rPr>
                <w:sz w:val="24"/>
                <w:szCs w:val="24"/>
              </w:rPr>
              <w:t xml:space="preserve"> dalam </w:t>
            </w:r>
            <w:proofErr w:type="spellStart"/>
            <w:r w:rsidRPr="00562B08">
              <w:rPr>
                <w:sz w:val="24"/>
                <w:szCs w:val="24"/>
              </w:rPr>
              <w:t>bentuk</w:t>
            </w:r>
            <w:proofErr w:type="spellEnd"/>
            <w:r w:rsidRPr="00562B08">
              <w:rPr>
                <w:sz w:val="24"/>
                <w:szCs w:val="24"/>
              </w:rPr>
              <w:t xml:space="preserve"> grid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D235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4317A7EC" w14:textId="77777777" w:rsidTr="009B4582">
        <w:trPr>
          <w:trHeight w:val="20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12573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UJ062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65071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dalam </w:t>
            </w:r>
            <w:proofErr w:type="spellStart"/>
            <w:r w:rsidRPr="00562B08">
              <w:rPr>
                <w:sz w:val="24"/>
                <w:szCs w:val="24"/>
              </w:rPr>
              <w:t>bentuk</w:t>
            </w:r>
            <w:proofErr w:type="spellEnd"/>
            <w:r w:rsidRPr="00562B08">
              <w:rPr>
                <w:sz w:val="24"/>
                <w:szCs w:val="24"/>
              </w:rPr>
              <w:t xml:space="preserve"> list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8EA93" w14:textId="77777777" w:rsidR="009B4582" w:rsidRPr="00562B08" w:rsidRDefault="009B4582" w:rsidP="002476F9">
            <w:pPr>
              <w:pStyle w:val="STTSTabelContent"/>
              <w:numPr>
                <w:ilvl w:val="0"/>
                <w:numId w:val="6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“List”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BD5FB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tampil</w:t>
            </w:r>
            <w:proofErr w:type="spellEnd"/>
            <w:r w:rsidRPr="00562B08">
              <w:rPr>
                <w:sz w:val="24"/>
                <w:szCs w:val="24"/>
              </w:rPr>
              <w:t xml:space="preserve"> dalam </w:t>
            </w:r>
            <w:proofErr w:type="spellStart"/>
            <w:r w:rsidRPr="00562B08">
              <w:rPr>
                <w:sz w:val="24"/>
                <w:szCs w:val="24"/>
              </w:rPr>
              <w:t>bentuk</w:t>
            </w:r>
            <w:proofErr w:type="spellEnd"/>
            <w:r w:rsidRPr="00562B08">
              <w:rPr>
                <w:sz w:val="24"/>
                <w:szCs w:val="24"/>
              </w:rPr>
              <w:t xml:space="preserve"> list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CA17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tampil</w:t>
            </w:r>
            <w:proofErr w:type="spellEnd"/>
            <w:r w:rsidRPr="00562B08">
              <w:rPr>
                <w:sz w:val="24"/>
                <w:szCs w:val="24"/>
              </w:rPr>
              <w:t xml:space="preserve"> dalam </w:t>
            </w:r>
            <w:proofErr w:type="spellStart"/>
            <w:r w:rsidRPr="00562B08">
              <w:rPr>
                <w:sz w:val="24"/>
                <w:szCs w:val="24"/>
              </w:rPr>
              <w:t>bentuk</w:t>
            </w:r>
            <w:proofErr w:type="spellEnd"/>
            <w:r w:rsidRPr="00562B08">
              <w:rPr>
                <w:sz w:val="24"/>
                <w:szCs w:val="24"/>
              </w:rPr>
              <w:t xml:space="preserve"> list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187E8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4A23DC7A" w14:textId="77777777" w:rsidTr="009B4582">
        <w:trPr>
          <w:trHeight w:val="20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3A848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UJ063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B549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urutan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berikutnya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69746" w14:textId="77777777" w:rsidR="009B4582" w:rsidRPr="00562B08" w:rsidRDefault="009B4582" w:rsidP="002476F9">
            <w:pPr>
              <w:pStyle w:val="STTSTabelContent"/>
              <w:numPr>
                <w:ilvl w:val="0"/>
                <w:numId w:val="6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Selanjutnya</w:t>
            </w:r>
            <w:proofErr w:type="spellEnd"/>
            <w:r w:rsidRPr="00562B08">
              <w:rPr>
                <w:sz w:val="24"/>
                <w:szCs w:val="24"/>
              </w:rPr>
              <w:t xml:space="preserve"> &gt;”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62589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urutan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berikutnya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AA8B9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urutan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berikutnya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7A4A3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2627B833" w14:textId="77777777" w:rsidR="009B4582" w:rsidRDefault="009B4582" w:rsidP="00F935B6">
      <w:pPr>
        <w:pStyle w:val="STTSTabel"/>
        <w:rPr>
          <w:szCs w:val="24"/>
        </w:rPr>
      </w:pPr>
    </w:p>
    <w:p w14:paraId="5FFE9AF6" w14:textId="77777777" w:rsidR="009B4582" w:rsidRDefault="009B4582" w:rsidP="00F935B6">
      <w:pPr>
        <w:pStyle w:val="STTSTabel"/>
        <w:rPr>
          <w:szCs w:val="24"/>
        </w:rPr>
      </w:pPr>
    </w:p>
    <w:p w14:paraId="1D0643FA" w14:textId="77777777" w:rsidR="009B4582" w:rsidRDefault="009B4582" w:rsidP="00F935B6">
      <w:pPr>
        <w:pStyle w:val="STTSTabel"/>
        <w:rPr>
          <w:szCs w:val="24"/>
        </w:rPr>
      </w:pPr>
    </w:p>
    <w:p w14:paraId="2D60F133" w14:textId="1740A5DC" w:rsidR="00F935B6" w:rsidRPr="00562B08" w:rsidRDefault="00F935B6" w:rsidP="00F935B6">
      <w:pPr>
        <w:pStyle w:val="STTSTabel"/>
        <w:rPr>
          <w:szCs w:val="24"/>
        </w:rPr>
      </w:pPr>
      <w:r w:rsidRPr="00562B08">
        <w:rPr>
          <w:szCs w:val="24"/>
        </w:rPr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7</w:t>
      </w:r>
    </w:p>
    <w:p w14:paraId="7B11F855" w14:textId="3EAC0F89" w:rsidR="00F935B6" w:rsidRPr="00562B08" w:rsidRDefault="00F935B6" w:rsidP="00F935B6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 xml:space="preserve">Tabel Uji Coba Halaman </w:t>
      </w:r>
      <w:proofErr w:type="spellStart"/>
      <w:r w:rsidRPr="00562B08">
        <w:rPr>
          <w:rFonts w:ascii="Times New Roman" w:hAnsi="Times New Roman" w:cs="Times New Roman"/>
          <w:b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Lanjutan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50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6"/>
        <w:gridCol w:w="2554"/>
        <w:gridCol w:w="4111"/>
        <w:gridCol w:w="3260"/>
        <w:gridCol w:w="3131"/>
        <w:gridCol w:w="1016"/>
      </w:tblGrid>
      <w:tr w:rsidR="00F935B6" w:rsidRPr="00562B08" w14:paraId="4E006304" w14:textId="77777777" w:rsidTr="00F935B6">
        <w:trPr>
          <w:jc w:val="center"/>
        </w:trPr>
        <w:tc>
          <w:tcPr>
            <w:tcW w:w="956" w:type="dxa"/>
            <w:shd w:val="clear" w:color="auto" w:fill="D9D9D9"/>
          </w:tcPr>
          <w:p w14:paraId="7B70C7AA" w14:textId="77777777" w:rsidR="00F935B6" w:rsidRPr="00562B08" w:rsidRDefault="00F935B6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554" w:type="dxa"/>
            <w:shd w:val="clear" w:color="auto" w:fill="D9D9D9"/>
          </w:tcPr>
          <w:p w14:paraId="30A8CF74" w14:textId="77777777" w:rsidR="00F935B6" w:rsidRPr="00562B08" w:rsidRDefault="00F935B6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4111" w:type="dxa"/>
            <w:shd w:val="clear" w:color="auto" w:fill="D9D9D9"/>
          </w:tcPr>
          <w:p w14:paraId="572B5102" w14:textId="77777777" w:rsidR="00F935B6" w:rsidRPr="00562B08" w:rsidRDefault="00F935B6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260" w:type="dxa"/>
            <w:shd w:val="clear" w:color="auto" w:fill="D9D9D9"/>
          </w:tcPr>
          <w:p w14:paraId="33CF9896" w14:textId="77777777" w:rsidR="00F935B6" w:rsidRPr="00562B08" w:rsidRDefault="00F935B6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3131" w:type="dxa"/>
            <w:shd w:val="clear" w:color="auto" w:fill="D9D9D9"/>
          </w:tcPr>
          <w:p w14:paraId="3E1D8AAF" w14:textId="77777777" w:rsidR="00F935B6" w:rsidRPr="00562B08" w:rsidRDefault="00F935B6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0E5E2D66" w14:textId="77777777" w:rsidR="00F935B6" w:rsidRPr="00562B08" w:rsidRDefault="00F935B6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F935B6" w:rsidRPr="00562B08" w14:paraId="14FAFDCD" w14:textId="77777777" w:rsidTr="00F935B6">
        <w:trPr>
          <w:trHeight w:val="20"/>
          <w:jc w:val="center"/>
        </w:trPr>
        <w:tc>
          <w:tcPr>
            <w:tcW w:w="956" w:type="dxa"/>
            <w:tcBorders>
              <w:left w:val="single" w:sz="4" w:space="0" w:color="auto"/>
              <w:right w:val="single" w:sz="4" w:space="0" w:color="auto"/>
            </w:tcBorders>
          </w:tcPr>
          <w:p w14:paraId="06980BFC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UJ064</w:t>
            </w:r>
          </w:p>
        </w:tc>
        <w:tc>
          <w:tcPr>
            <w:tcW w:w="2554" w:type="dxa"/>
            <w:tcBorders>
              <w:left w:val="single" w:sz="4" w:space="0" w:color="auto"/>
              <w:right w:val="single" w:sz="4" w:space="0" w:color="auto"/>
            </w:tcBorders>
          </w:tcPr>
          <w:p w14:paraId="121071D4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urutan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sebelumnya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B9D19" w14:textId="77777777" w:rsidR="00F935B6" w:rsidRPr="00562B08" w:rsidRDefault="00F935B6" w:rsidP="002476F9">
            <w:pPr>
              <w:pStyle w:val="STTSTabelContent"/>
              <w:numPr>
                <w:ilvl w:val="0"/>
                <w:numId w:val="6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“&lt; </w:t>
            </w:r>
            <w:proofErr w:type="spellStart"/>
            <w:r w:rsidRPr="00562B08">
              <w:rPr>
                <w:sz w:val="24"/>
                <w:szCs w:val="24"/>
              </w:rPr>
              <w:t>Sebelumnya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</w:tcPr>
          <w:p w14:paraId="38F67BB5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urutan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sebelumnya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3131" w:type="dxa"/>
            <w:tcBorders>
              <w:left w:val="single" w:sz="4" w:space="0" w:color="auto"/>
              <w:right w:val="single" w:sz="4" w:space="0" w:color="auto"/>
            </w:tcBorders>
          </w:tcPr>
          <w:p w14:paraId="62F4AE5C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urutan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sebelumnya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016" w:type="dxa"/>
            <w:tcBorders>
              <w:left w:val="single" w:sz="4" w:space="0" w:color="auto"/>
              <w:right w:val="single" w:sz="4" w:space="0" w:color="auto"/>
            </w:tcBorders>
          </w:tcPr>
          <w:p w14:paraId="5FD1F6EE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F935B6" w:rsidRPr="00562B08" w14:paraId="189FB7B5" w14:textId="77777777" w:rsidTr="00F935B6">
        <w:trPr>
          <w:trHeight w:val="20"/>
          <w:jc w:val="center"/>
        </w:trPr>
        <w:tc>
          <w:tcPr>
            <w:tcW w:w="9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7662E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UJ065</w:t>
            </w:r>
          </w:p>
        </w:tc>
        <w:tc>
          <w:tcPr>
            <w:tcW w:w="25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7E234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Menampilkan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urutan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terpilih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C986" w14:textId="77777777" w:rsidR="00F935B6" w:rsidRPr="00562B08" w:rsidRDefault="00F935B6" w:rsidP="002476F9">
            <w:pPr>
              <w:pStyle w:val="STTSTabelContent"/>
              <w:numPr>
                <w:ilvl w:val="0"/>
                <w:numId w:val="6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angka</w:t>
            </w:r>
            <w:proofErr w:type="spellEnd"/>
            <w:r w:rsidRPr="00562B08">
              <w:rPr>
                <w:sz w:val="24"/>
                <w:szCs w:val="24"/>
              </w:rPr>
              <w:t xml:space="preserve"> di </w:t>
            </w:r>
            <w:proofErr w:type="spellStart"/>
            <w:r w:rsidRPr="00562B08">
              <w:rPr>
                <w:sz w:val="24"/>
                <w:szCs w:val="24"/>
              </w:rPr>
              <w:t>antara</w:t>
            </w:r>
            <w:proofErr w:type="spellEnd"/>
            <w:r w:rsidRPr="00562B08">
              <w:rPr>
                <w:sz w:val="24"/>
                <w:szCs w:val="24"/>
              </w:rPr>
              <w:t xml:space="preserve"> “&lt; </w:t>
            </w:r>
            <w:proofErr w:type="spellStart"/>
            <w:r w:rsidRPr="00562B08">
              <w:rPr>
                <w:sz w:val="24"/>
                <w:szCs w:val="24"/>
              </w:rPr>
              <w:t>Sebelumnya</w:t>
            </w:r>
            <w:proofErr w:type="spellEnd"/>
            <w:r w:rsidRPr="00562B08">
              <w:rPr>
                <w:sz w:val="24"/>
                <w:szCs w:val="24"/>
              </w:rPr>
              <w:t>” dan “</w:t>
            </w:r>
            <w:proofErr w:type="spellStart"/>
            <w:r w:rsidRPr="00562B08">
              <w:rPr>
                <w:sz w:val="24"/>
                <w:szCs w:val="24"/>
              </w:rPr>
              <w:t>Selanjutnya</w:t>
            </w:r>
            <w:proofErr w:type="spellEnd"/>
            <w:r w:rsidRPr="00562B08">
              <w:rPr>
                <w:sz w:val="24"/>
                <w:szCs w:val="24"/>
              </w:rPr>
              <w:t xml:space="preserve"> &gt;”</w:t>
            </w: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8CB0E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urutan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terpilih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31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2CCD3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urutan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terpilih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0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89457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13BF4FB1" w14:textId="77777777" w:rsidR="00F935B6" w:rsidRDefault="00F935B6" w:rsidP="00562B08">
      <w:pPr>
        <w:pStyle w:val="STTSTabel"/>
        <w:jc w:val="both"/>
        <w:rPr>
          <w:szCs w:val="24"/>
        </w:rPr>
      </w:pPr>
    </w:p>
    <w:p w14:paraId="3962774A" w14:textId="77777777" w:rsidR="00F935B6" w:rsidRDefault="00F935B6" w:rsidP="00562B08">
      <w:pPr>
        <w:pStyle w:val="STTSTabel"/>
        <w:jc w:val="both"/>
        <w:rPr>
          <w:szCs w:val="24"/>
        </w:rPr>
      </w:pPr>
    </w:p>
    <w:p w14:paraId="09744C15" w14:textId="77777777" w:rsidR="00F935B6" w:rsidRDefault="00F935B6" w:rsidP="00562B08">
      <w:pPr>
        <w:pStyle w:val="STTSTabel"/>
        <w:jc w:val="both"/>
        <w:rPr>
          <w:szCs w:val="24"/>
        </w:rPr>
      </w:pPr>
    </w:p>
    <w:p w14:paraId="45634AC4" w14:textId="77777777" w:rsidR="00F935B6" w:rsidRDefault="00F935B6" w:rsidP="00562B08">
      <w:pPr>
        <w:pStyle w:val="STTSTabel"/>
        <w:jc w:val="both"/>
        <w:rPr>
          <w:szCs w:val="24"/>
        </w:rPr>
      </w:pPr>
    </w:p>
    <w:p w14:paraId="3D8ED9DD" w14:textId="77777777" w:rsidR="00F935B6" w:rsidRDefault="00F935B6" w:rsidP="00562B08">
      <w:pPr>
        <w:pStyle w:val="STTSTabel"/>
        <w:jc w:val="both"/>
        <w:rPr>
          <w:szCs w:val="24"/>
        </w:rPr>
      </w:pPr>
    </w:p>
    <w:p w14:paraId="01FA5EE5" w14:textId="77777777" w:rsidR="00F935B6" w:rsidRDefault="00F935B6" w:rsidP="00562B08">
      <w:pPr>
        <w:pStyle w:val="STTSTabel"/>
        <w:jc w:val="both"/>
        <w:rPr>
          <w:szCs w:val="24"/>
        </w:rPr>
      </w:pPr>
    </w:p>
    <w:p w14:paraId="6960BCC9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4B6CC323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241F0F8D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782E6662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496608C5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31CD04E0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4F13C5EC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4DBEE176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55340DDD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5384D060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5002F7B2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21C12707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321AD5A5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1D9946F5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76CE1F10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4B1057D4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02B57A6F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6FEF216E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611E03B3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04C9AC16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4C4D030C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1CF57C7C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1BAE59DB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1AFC0E42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062D9EFA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5ADBC48F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6412B062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3B697AB2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5E995D2F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4AE6FE10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10292F9B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04275725" w14:textId="77777777" w:rsidR="009B4582" w:rsidRDefault="009B4582" w:rsidP="00562B08">
      <w:pPr>
        <w:pStyle w:val="STTSTabel"/>
        <w:jc w:val="both"/>
        <w:rPr>
          <w:szCs w:val="24"/>
        </w:rPr>
      </w:pPr>
    </w:p>
    <w:p w14:paraId="42C4CF01" w14:textId="77777777" w:rsidR="00562B08" w:rsidRDefault="00562B08" w:rsidP="00F935B6">
      <w:pPr>
        <w:pStyle w:val="STTSTabel"/>
        <w:jc w:val="left"/>
        <w:rPr>
          <w:szCs w:val="24"/>
        </w:rPr>
      </w:pPr>
    </w:p>
    <w:p w14:paraId="2F014FCE" w14:textId="77777777" w:rsidR="00F935B6" w:rsidRPr="00562B08" w:rsidRDefault="00F935B6" w:rsidP="00F935B6">
      <w:pPr>
        <w:pStyle w:val="STTSTabel"/>
        <w:jc w:val="left"/>
        <w:rPr>
          <w:szCs w:val="24"/>
        </w:rPr>
      </w:pPr>
    </w:p>
    <w:p w14:paraId="1346421E" w14:textId="0552002B" w:rsidR="00562B08" w:rsidRPr="00562B08" w:rsidRDefault="00562B08" w:rsidP="00562B08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8</w:t>
      </w:r>
    </w:p>
    <w:p w14:paraId="096329D5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 xml:space="preserve">Tabel Uji Coba Halaman Detail </w:t>
      </w:r>
      <w:proofErr w:type="spellStart"/>
      <w:r w:rsidRPr="00562B08">
        <w:rPr>
          <w:rFonts w:ascii="Times New Roman" w:hAnsi="Times New Roman" w:cs="Times New Roman"/>
          <w:b/>
          <w:sz w:val="24"/>
          <w:szCs w:val="24"/>
        </w:rPr>
        <w:t>Produk</w:t>
      </w:r>
      <w:proofErr w:type="spellEnd"/>
    </w:p>
    <w:tbl>
      <w:tblPr>
        <w:tblW w:w="149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835"/>
        <w:gridCol w:w="3402"/>
        <w:gridCol w:w="3402"/>
        <w:gridCol w:w="3434"/>
        <w:gridCol w:w="1016"/>
      </w:tblGrid>
      <w:tr w:rsidR="00562B08" w:rsidRPr="00562B08" w14:paraId="51AF79E5" w14:textId="77777777" w:rsidTr="00F935B6">
        <w:trPr>
          <w:jc w:val="center"/>
        </w:trPr>
        <w:tc>
          <w:tcPr>
            <w:tcW w:w="846" w:type="dxa"/>
            <w:shd w:val="clear" w:color="auto" w:fill="D9D9D9"/>
          </w:tcPr>
          <w:p w14:paraId="3C4874F2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835" w:type="dxa"/>
            <w:shd w:val="clear" w:color="auto" w:fill="D9D9D9"/>
          </w:tcPr>
          <w:p w14:paraId="42BB33F7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3402" w:type="dxa"/>
            <w:shd w:val="clear" w:color="auto" w:fill="D9D9D9"/>
          </w:tcPr>
          <w:p w14:paraId="22C57295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402" w:type="dxa"/>
            <w:shd w:val="clear" w:color="auto" w:fill="D9D9D9"/>
          </w:tcPr>
          <w:p w14:paraId="0BC98E88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3434" w:type="dxa"/>
            <w:shd w:val="clear" w:color="auto" w:fill="D9D9D9"/>
          </w:tcPr>
          <w:p w14:paraId="4E6DA70F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5FAED85E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562B08" w:rsidRPr="00562B08" w14:paraId="48D988FC" w14:textId="77777777" w:rsidTr="00F935B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427A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UJ066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2D76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home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CC01" w14:textId="77777777" w:rsidR="00562B08" w:rsidRPr="00562B08" w:rsidRDefault="00562B08" w:rsidP="002476F9">
            <w:pPr>
              <w:pStyle w:val="STTSTabelContent"/>
              <w:numPr>
                <w:ilvl w:val="0"/>
                <w:numId w:val="6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“Beranda”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8108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home</w:t>
            </w: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E5CB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home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88EC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2CF4DB14" w14:textId="77777777" w:rsidTr="00F935B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9039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UJ067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B7BB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6F13B" w14:textId="77777777" w:rsidR="00562B08" w:rsidRPr="00562B08" w:rsidRDefault="00562B08" w:rsidP="002476F9">
            <w:pPr>
              <w:pStyle w:val="STTSTabelContent"/>
              <w:numPr>
                <w:ilvl w:val="0"/>
                <w:numId w:val="6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129A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858A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E5FF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03E690A9" w14:textId="77777777" w:rsidTr="00F935B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55F4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UJ068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474B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sama</w:t>
            </w:r>
            <w:proofErr w:type="spellEnd"/>
            <w:r w:rsidRPr="00562B08">
              <w:rPr>
                <w:sz w:val="24"/>
                <w:szCs w:val="24"/>
              </w:rPr>
              <w:t xml:space="preserve"> dengan detail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di lihat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F69FA" w14:textId="77777777" w:rsidR="00562B08" w:rsidRPr="00562B08" w:rsidRDefault="00562B08" w:rsidP="002476F9">
            <w:pPr>
              <w:pStyle w:val="STTSTabelContent"/>
              <w:numPr>
                <w:ilvl w:val="0"/>
                <w:numId w:val="6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kata yang di </w:t>
            </w:r>
            <w:proofErr w:type="spellStart"/>
            <w:r w:rsidRPr="00562B08">
              <w:rPr>
                <w:sz w:val="24"/>
                <w:szCs w:val="24"/>
              </w:rPr>
              <w:t>kanan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&gt;” (</w:t>
            </w:r>
            <w:proofErr w:type="spellStart"/>
            <w:r w:rsidRPr="00562B08">
              <w:rPr>
                <w:sz w:val="24"/>
                <w:szCs w:val="24"/>
              </w:rPr>
              <w:t>contoh</w:t>
            </w:r>
            <w:proofErr w:type="spellEnd"/>
            <w:r w:rsidRPr="00562B08">
              <w:rPr>
                <w:sz w:val="24"/>
                <w:szCs w:val="24"/>
              </w:rPr>
              <w:t xml:space="preserve"> “Baut”)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1643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sama</w:t>
            </w:r>
            <w:proofErr w:type="spellEnd"/>
            <w:r w:rsidRPr="00562B08">
              <w:rPr>
                <w:sz w:val="24"/>
                <w:szCs w:val="24"/>
              </w:rPr>
              <w:t xml:space="preserve"> dengan detail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di lihat</w:t>
            </w: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DE43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sama</w:t>
            </w:r>
            <w:proofErr w:type="spellEnd"/>
            <w:r w:rsidRPr="00562B08">
              <w:rPr>
                <w:sz w:val="24"/>
                <w:szCs w:val="24"/>
              </w:rPr>
              <w:t xml:space="preserve"> dengan detail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di lihat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8530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4037F5B9" w14:textId="77777777" w:rsidTr="00F935B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857B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UJ069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9194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AF1C3" w14:textId="77777777" w:rsidR="00562B08" w:rsidRPr="00562B08" w:rsidRDefault="00562B08" w:rsidP="002476F9">
            <w:pPr>
              <w:pStyle w:val="STTSTabelContent"/>
              <w:numPr>
                <w:ilvl w:val="0"/>
                <w:numId w:val="7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“+”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9983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bertambah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satu</w:t>
            </w:r>
            <w:proofErr w:type="spellEnd"/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034D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bertambah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satu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7056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20E92E97" w14:textId="77777777" w:rsidTr="00F935B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A8CD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UJ070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A6E7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Mengurang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BF0CB" w14:textId="77777777" w:rsidR="00562B08" w:rsidRPr="00562B08" w:rsidRDefault="00562B08" w:rsidP="002476F9">
            <w:pPr>
              <w:pStyle w:val="STTSTabelContent"/>
              <w:numPr>
                <w:ilvl w:val="0"/>
                <w:numId w:val="7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“-”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16C5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berkurang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satu</w:t>
            </w:r>
            <w:proofErr w:type="spellEnd"/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73D1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berkurang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satu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EBD1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249E239B" w14:textId="77777777" w:rsidTr="00F935B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D2DC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UJ071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1D36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Mengubah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710E5" w14:textId="77777777" w:rsidR="00562B08" w:rsidRPr="00562B08" w:rsidRDefault="00562B08" w:rsidP="002476F9">
            <w:pPr>
              <w:pStyle w:val="STTSTabelContent"/>
              <w:numPr>
                <w:ilvl w:val="0"/>
                <w:numId w:val="7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0072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input</w:t>
            </w: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FDEA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input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C907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3F116265" w14:textId="77777777" w:rsidTr="00F935B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8C20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UJ072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7924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lebih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2A50D" w14:textId="77777777" w:rsidR="00562B08" w:rsidRPr="00562B08" w:rsidRDefault="00562B08" w:rsidP="002476F9">
            <w:pPr>
              <w:pStyle w:val="STTSTabelContent"/>
              <w:numPr>
                <w:ilvl w:val="0"/>
                <w:numId w:val="7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“+”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2AAA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“+” di</w:t>
            </w:r>
            <w:r w:rsidRPr="00562B08">
              <w:rPr>
                <w:sz w:val="24"/>
                <w:szCs w:val="24"/>
                <w:lang w:val="id-ID"/>
              </w:rPr>
              <w:t>nonaktifkan</w:t>
            </w:r>
          </w:p>
          <w:p w14:paraId="1E1AAF9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E767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“+” di</w:t>
            </w:r>
            <w:r w:rsidRPr="00562B08">
              <w:rPr>
                <w:sz w:val="24"/>
                <w:szCs w:val="24"/>
                <w:lang w:val="id-ID"/>
              </w:rPr>
              <w:t>nonaktifkan</w:t>
            </w:r>
          </w:p>
          <w:p w14:paraId="0BA47C5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2004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56F552CF" w14:textId="77777777" w:rsidTr="00F935B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8A08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UJ073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1FFE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Mengurang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kurang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satu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2291D" w14:textId="77777777" w:rsidR="00562B08" w:rsidRPr="00562B08" w:rsidRDefault="00562B08" w:rsidP="002476F9">
            <w:pPr>
              <w:pStyle w:val="STTSTabelContent"/>
              <w:numPr>
                <w:ilvl w:val="0"/>
                <w:numId w:val="7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“-”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0173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“-” di</w:t>
            </w:r>
            <w:r w:rsidRPr="00562B08">
              <w:rPr>
                <w:sz w:val="24"/>
                <w:szCs w:val="24"/>
                <w:lang w:val="id-ID"/>
              </w:rPr>
              <w:t>nonaktifkan</w:t>
            </w:r>
          </w:p>
          <w:p w14:paraId="4E67CFC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BF37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“-” di</w:t>
            </w:r>
            <w:r w:rsidRPr="00562B08">
              <w:rPr>
                <w:sz w:val="24"/>
                <w:szCs w:val="24"/>
                <w:lang w:val="id-ID"/>
              </w:rPr>
              <w:t>nonaktifkan</w:t>
            </w:r>
          </w:p>
          <w:p w14:paraId="1CD8101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D557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6B9A2007" w14:textId="77777777" w:rsidTr="00F935B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6A41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UJ074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1FED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Mengubah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lebih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A5AF1" w14:textId="77777777" w:rsidR="00562B08" w:rsidRPr="00562B08" w:rsidRDefault="00562B08" w:rsidP="002476F9">
            <w:pPr>
              <w:pStyle w:val="STTSTabelContent"/>
              <w:numPr>
                <w:ilvl w:val="0"/>
                <w:numId w:val="7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lebih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FAB6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  <w:r w:rsidRPr="00562B08">
              <w:rPr>
                <w:sz w:val="24"/>
                <w:szCs w:val="24"/>
              </w:rPr>
              <w:t xml:space="preserve"> tidak </w:t>
            </w:r>
            <w:proofErr w:type="spellStart"/>
            <w:r w:rsidRPr="00562B08">
              <w:rPr>
                <w:sz w:val="24"/>
                <w:szCs w:val="24"/>
              </w:rPr>
              <w:t>melebihi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FCF8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  <w:r w:rsidRPr="00562B08">
              <w:rPr>
                <w:sz w:val="24"/>
                <w:szCs w:val="24"/>
              </w:rPr>
              <w:t xml:space="preserve"> tidak </w:t>
            </w:r>
            <w:proofErr w:type="spellStart"/>
            <w:r w:rsidRPr="00562B08">
              <w:rPr>
                <w:sz w:val="24"/>
                <w:szCs w:val="24"/>
              </w:rPr>
              <w:t>melebihi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88B7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540099D4" w14:textId="77777777" w:rsidTr="00F935B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B8C4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UJ075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2453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Mengubah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kurang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satu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5D6ED" w14:textId="77777777" w:rsidR="00562B08" w:rsidRPr="00562B08" w:rsidRDefault="00562B08" w:rsidP="002476F9">
            <w:pPr>
              <w:pStyle w:val="STTSTabelContent"/>
              <w:numPr>
                <w:ilvl w:val="0"/>
                <w:numId w:val="7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kurang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satu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2FF5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  <w:r w:rsidRPr="00562B08">
              <w:rPr>
                <w:sz w:val="24"/>
                <w:szCs w:val="24"/>
              </w:rPr>
              <w:t xml:space="preserve"> tidak </w:t>
            </w:r>
            <w:proofErr w:type="spellStart"/>
            <w:r w:rsidRPr="00562B08">
              <w:rPr>
                <w:sz w:val="24"/>
                <w:szCs w:val="24"/>
              </w:rPr>
              <w:t>kurang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satu</w:t>
            </w:r>
            <w:proofErr w:type="spellEnd"/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9894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  <w:r w:rsidRPr="00562B08">
              <w:rPr>
                <w:sz w:val="24"/>
                <w:szCs w:val="24"/>
              </w:rPr>
              <w:t xml:space="preserve"> tidak </w:t>
            </w:r>
            <w:proofErr w:type="spellStart"/>
            <w:r w:rsidRPr="00562B08">
              <w:rPr>
                <w:sz w:val="24"/>
                <w:szCs w:val="24"/>
              </w:rPr>
              <w:t>kurang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satu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3AA1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3455E7EE" w14:textId="77777777" w:rsidTr="009B458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2114C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UJ076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E4E0D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52076" w14:textId="77777777" w:rsidR="009B4582" w:rsidRPr="00562B08" w:rsidRDefault="009B4582" w:rsidP="002476F9">
            <w:pPr>
              <w:pStyle w:val="STTSTabelContent"/>
              <w:numPr>
                <w:ilvl w:val="0"/>
                <w:numId w:val="7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  <w:r w:rsidRPr="00562B08">
              <w:rPr>
                <w:sz w:val="24"/>
                <w:szCs w:val="24"/>
              </w:rPr>
              <w:t xml:space="preserve">”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B439B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masuk</w:t>
            </w:r>
            <w:proofErr w:type="spellEnd"/>
            <w:r w:rsidRPr="00562B08">
              <w:rPr>
                <w:sz w:val="24"/>
                <w:szCs w:val="24"/>
              </w:rPr>
              <w:t xml:space="preserve"> ke dalam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  <w:r w:rsidRPr="00562B08">
              <w:rPr>
                <w:sz w:val="24"/>
                <w:szCs w:val="24"/>
              </w:rPr>
              <w:t xml:space="preserve"> dan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angka</w:t>
            </w:r>
            <w:proofErr w:type="spellEnd"/>
            <w:r w:rsidRPr="00562B08">
              <w:rPr>
                <w:sz w:val="24"/>
                <w:szCs w:val="24"/>
              </w:rPr>
              <w:t xml:space="preserve"> di </w:t>
            </w:r>
            <w:proofErr w:type="spellStart"/>
            <w:r w:rsidRPr="00562B08">
              <w:rPr>
                <w:sz w:val="24"/>
                <w:szCs w:val="24"/>
              </w:rPr>
              <w:t>atas</w:t>
            </w:r>
            <w:proofErr w:type="spellEnd"/>
            <w:r w:rsidRPr="00562B08">
              <w:rPr>
                <w:sz w:val="24"/>
                <w:szCs w:val="24"/>
              </w:rPr>
              <w:t xml:space="preserve"> icon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ada</w:t>
            </w:r>
            <w:proofErr w:type="spellEnd"/>
            <w:r w:rsidRPr="00562B08">
              <w:rPr>
                <w:sz w:val="24"/>
                <w:szCs w:val="24"/>
              </w:rPr>
              <w:t xml:space="preserve"> dalam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D6B00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masuk</w:t>
            </w:r>
            <w:proofErr w:type="spellEnd"/>
            <w:r w:rsidRPr="00562B08">
              <w:rPr>
                <w:sz w:val="24"/>
                <w:szCs w:val="24"/>
              </w:rPr>
              <w:t xml:space="preserve"> ke dalam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  <w:r w:rsidRPr="00562B08">
              <w:rPr>
                <w:sz w:val="24"/>
                <w:szCs w:val="24"/>
              </w:rPr>
              <w:t xml:space="preserve"> dan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angka</w:t>
            </w:r>
            <w:proofErr w:type="spellEnd"/>
            <w:r w:rsidRPr="00562B08">
              <w:rPr>
                <w:sz w:val="24"/>
                <w:szCs w:val="24"/>
              </w:rPr>
              <w:t xml:space="preserve"> di </w:t>
            </w:r>
            <w:proofErr w:type="spellStart"/>
            <w:r w:rsidRPr="00562B08">
              <w:rPr>
                <w:sz w:val="24"/>
                <w:szCs w:val="24"/>
              </w:rPr>
              <w:t>atas</w:t>
            </w:r>
            <w:proofErr w:type="spellEnd"/>
            <w:r w:rsidRPr="00562B08">
              <w:rPr>
                <w:sz w:val="24"/>
                <w:szCs w:val="24"/>
              </w:rPr>
              <w:t xml:space="preserve"> icon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ada</w:t>
            </w:r>
            <w:proofErr w:type="spellEnd"/>
            <w:r w:rsidRPr="00562B08">
              <w:rPr>
                <w:sz w:val="24"/>
                <w:szCs w:val="24"/>
              </w:rPr>
              <w:t xml:space="preserve"> dalam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A2BC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500A5D05" w14:textId="77777777" w:rsidTr="009B458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F62EF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UJ078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363FD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Menyalin</w:t>
            </w:r>
            <w:proofErr w:type="spellEnd"/>
            <w:r w:rsidRPr="00562B08">
              <w:rPr>
                <w:sz w:val="24"/>
                <w:szCs w:val="24"/>
              </w:rPr>
              <w:t xml:space="preserve"> link untuk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F8960" w14:textId="77777777" w:rsidR="009B4582" w:rsidRPr="00562B08" w:rsidRDefault="009B4582" w:rsidP="002476F9">
            <w:pPr>
              <w:pStyle w:val="STTSTabelContent"/>
              <w:numPr>
                <w:ilvl w:val="0"/>
                <w:numId w:val="7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lambang</w:t>
            </w:r>
            <w:proofErr w:type="spellEnd"/>
            <w:r w:rsidRPr="00562B08">
              <w:rPr>
                <w:sz w:val="24"/>
                <w:szCs w:val="24"/>
              </w:rPr>
              <w:t xml:space="preserve"> “share” di </w:t>
            </w:r>
            <w:proofErr w:type="spellStart"/>
            <w:r w:rsidRPr="00562B08">
              <w:rPr>
                <w:sz w:val="24"/>
                <w:szCs w:val="24"/>
              </w:rPr>
              <w:t>kanan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5DEA5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Link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disalin</w:t>
            </w:r>
            <w:proofErr w:type="spellEnd"/>
            <w:r w:rsidRPr="00562B08">
              <w:rPr>
                <w:sz w:val="24"/>
                <w:szCs w:val="24"/>
              </w:rPr>
              <w:t xml:space="preserve"> ke clipboard</w:t>
            </w: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B57AE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Link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disalin</w:t>
            </w:r>
            <w:proofErr w:type="spellEnd"/>
            <w:r w:rsidRPr="00562B08">
              <w:rPr>
                <w:sz w:val="24"/>
                <w:szCs w:val="24"/>
              </w:rPr>
              <w:t xml:space="preserve"> ke clipboard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F6BE0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771A9C65" w14:textId="77777777" w:rsidTr="009B458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F7131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UJ079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63F9D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menggunakan</w:t>
            </w:r>
            <w:proofErr w:type="spellEnd"/>
            <w:r w:rsidRPr="00562B08">
              <w:rPr>
                <w:sz w:val="24"/>
                <w:szCs w:val="24"/>
              </w:rPr>
              <w:t xml:space="preserve"> hyperlink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34991" w14:textId="77777777" w:rsidR="009B4582" w:rsidRPr="00562B08" w:rsidRDefault="009B4582" w:rsidP="002476F9">
            <w:pPr>
              <w:pStyle w:val="STTSTabelContent"/>
              <w:numPr>
                <w:ilvl w:val="0"/>
                <w:numId w:val="79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Tekan hyperlink “Lihat Semua </w:t>
            </w:r>
            <w:r w:rsidRPr="00562B08">
              <w:rPr>
                <w:sz w:val="24"/>
                <w:szCs w:val="24"/>
              </w:rPr>
              <w:t>→</w:t>
            </w:r>
            <w:r w:rsidRPr="009B4582">
              <w:rPr>
                <w:sz w:val="24"/>
                <w:szCs w:val="24"/>
              </w:rPr>
              <w:t xml:space="preserve">” yang </w:t>
            </w:r>
            <w:proofErr w:type="spellStart"/>
            <w:r w:rsidRPr="009B4582">
              <w:rPr>
                <w:sz w:val="24"/>
                <w:szCs w:val="24"/>
              </w:rPr>
              <w:t>berada</w:t>
            </w:r>
            <w:proofErr w:type="spellEnd"/>
            <w:r w:rsidRPr="009B4582">
              <w:rPr>
                <w:sz w:val="24"/>
                <w:szCs w:val="24"/>
              </w:rPr>
              <w:t xml:space="preserve"> di </w:t>
            </w:r>
            <w:proofErr w:type="spellStart"/>
            <w:r w:rsidRPr="009B4582">
              <w:rPr>
                <w:sz w:val="24"/>
                <w:szCs w:val="24"/>
              </w:rPr>
              <w:t>kanan</w:t>
            </w:r>
            <w:proofErr w:type="spellEnd"/>
            <w:r w:rsidRPr="009B4582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Terkait</w:t>
            </w:r>
            <w:proofErr w:type="spellEnd"/>
            <w:r w:rsidRPr="009B4582">
              <w:rPr>
                <w:sz w:val="24"/>
                <w:szCs w:val="24"/>
              </w:rPr>
              <w:t>”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A3038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8A796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21E20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5E7DFFCA" w14:textId="77777777" w:rsidTr="009B458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EC8AD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UJ080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56399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lain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di </w:t>
            </w:r>
            <w:proofErr w:type="spellStart"/>
            <w:r w:rsidRPr="00562B08">
              <w:rPr>
                <w:sz w:val="24"/>
                <w:szCs w:val="24"/>
              </w:rPr>
              <w:t>konten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kartu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BAC0" w14:textId="77777777" w:rsidR="009B4582" w:rsidRPr="009B4582" w:rsidRDefault="009B4582" w:rsidP="002476F9">
            <w:pPr>
              <w:pStyle w:val="STTSTabelContent"/>
              <w:numPr>
                <w:ilvl w:val="0"/>
                <w:numId w:val="80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Tekan </w:t>
            </w:r>
            <w:proofErr w:type="spellStart"/>
            <w:r w:rsidRPr="009B4582">
              <w:rPr>
                <w:sz w:val="24"/>
                <w:szCs w:val="24"/>
              </w:rPr>
              <w:t>kartu</w:t>
            </w:r>
            <w:proofErr w:type="spellEnd"/>
            <w:r w:rsidRPr="009B4582">
              <w:rPr>
                <w:sz w:val="24"/>
                <w:szCs w:val="24"/>
              </w:rPr>
              <w:t xml:space="preserve"> yang </w:t>
            </w:r>
            <w:proofErr w:type="spellStart"/>
            <w:r w:rsidRPr="009B4582">
              <w:rPr>
                <w:sz w:val="24"/>
                <w:szCs w:val="24"/>
              </w:rPr>
              <w:t>berada</w:t>
            </w:r>
            <w:proofErr w:type="spellEnd"/>
            <w:r w:rsidRPr="009B4582">
              <w:rPr>
                <w:sz w:val="24"/>
                <w:szCs w:val="24"/>
              </w:rPr>
              <w:t xml:space="preserve"> di </w:t>
            </w:r>
            <w:proofErr w:type="spellStart"/>
            <w:r w:rsidRPr="009B4582">
              <w:rPr>
                <w:sz w:val="24"/>
                <w:szCs w:val="24"/>
              </w:rPr>
              <w:t>bawah</w:t>
            </w:r>
            <w:proofErr w:type="spellEnd"/>
            <w:r w:rsidRPr="009B4582">
              <w:rPr>
                <w:sz w:val="24"/>
                <w:szCs w:val="24"/>
              </w:rPr>
              <w:t xml:space="preserve"> “</w:t>
            </w:r>
            <w:proofErr w:type="spellStart"/>
            <w:r w:rsidRPr="009B4582">
              <w:rPr>
                <w:sz w:val="24"/>
                <w:szCs w:val="24"/>
              </w:rPr>
              <w:t>Produk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Terkait</w:t>
            </w:r>
            <w:proofErr w:type="spellEnd"/>
            <w:r w:rsidRPr="009B4582">
              <w:rPr>
                <w:sz w:val="24"/>
                <w:szCs w:val="24"/>
              </w:rPr>
              <w:t>”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B2D3E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lain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dipilih</w:t>
            </w:r>
            <w:proofErr w:type="spellEnd"/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38708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lain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dipilih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FF9C6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1A2D6D20" w14:textId="77777777" w:rsidR="00562B08" w:rsidRDefault="00562B08" w:rsidP="00562B08">
      <w:pPr>
        <w:pStyle w:val="STTSTabel"/>
        <w:jc w:val="both"/>
        <w:rPr>
          <w:szCs w:val="24"/>
        </w:rPr>
      </w:pPr>
    </w:p>
    <w:p w14:paraId="45A3963C" w14:textId="77777777" w:rsidR="00F935B6" w:rsidRDefault="00F935B6" w:rsidP="00562B08">
      <w:pPr>
        <w:pStyle w:val="STTSTabel"/>
        <w:jc w:val="both"/>
        <w:rPr>
          <w:szCs w:val="24"/>
        </w:rPr>
      </w:pPr>
    </w:p>
    <w:p w14:paraId="65A4CEF0" w14:textId="77777777" w:rsidR="00F935B6" w:rsidRDefault="00F935B6" w:rsidP="00562B08">
      <w:pPr>
        <w:pStyle w:val="STTSTabel"/>
        <w:jc w:val="both"/>
        <w:rPr>
          <w:szCs w:val="24"/>
        </w:rPr>
      </w:pPr>
    </w:p>
    <w:p w14:paraId="302262A5" w14:textId="77777777" w:rsidR="00F935B6" w:rsidRDefault="00F935B6" w:rsidP="00562B08">
      <w:pPr>
        <w:pStyle w:val="STTSTabel"/>
        <w:jc w:val="both"/>
        <w:rPr>
          <w:szCs w:val="24"/>
        </w:rPr>
      </w:pPr>
    </w:p>
    <w:p w14:paraId="574A9939" w14:textId="77777777" w:rsidR="009B4582" w:rsidRPr="00562B08" w:rsidRDefault="009B4582" w:rsidP="00562B08">
      <w:pPr>
        <w:pStyle w:val="STTSTabel"/>
        <w:jc w:val="both"/>
        <w:rPr>
          <w:szCs w:val="24"/>
        </w:rPr>
      </w:pPr>
    </w:p>
    <w:p w14:paraId="5BC0225D" w14:textId="0046BD5C" w:rsidR="00562B08" w:rsidRPr="00562B08" w:rsidRDefault="00562B08" w:rsidP="00562B08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9</w:t>
      </w:r>
    </w:p>
    <w:p w14:paraId="74F33D66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 xml:space="preserve">Tabel Uji Coba Halaman </w:t>
      </w:r>
      <w:proofErr w:type="spellStart"/>
      <w:r w:rsidRPr="00562B08">
        <w:rPr>
          <w:rFonts w:ascii="Times New Roman" w:hAnsi="Times New Roman" w:cs="Times New Roman"/>
          <w:b/>
          <w:sz w:val="24"/>
          <w:szCs w:val="24"/>
        </w:rPr>
        <w:t>Keranjang</w:t>
      </w:r>
      <w:proofErr w:type="spellEnd"/>
    </w:p>
    <w:tbl>
      <w:tblPr>
        <w:tblW w:w="149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551"/>
        <w:gridCol w:w="4536"/>
        <w:gridCol w:w="3119"/>
        <w:gridCol w:w="2867"/>
        <w:gridCol w:w="1016"/>
      </w:tblGrid>
      <w:tr w:rsidR="00562B08" w:rsidRPr="00562B08" w14:paraId="57BD5CE4" w14:textId="77777777" w:rsidTr="00F935B6">
        <w:trPr>
          <w:jc w:val="center"/>
        </w:trPr>
        <w:tc>
          <w:tcPr>
            <w:tcW w:w="846" w:type="dxa"/>
            <w:shd w:val="clear" w:color="auto" w:fill="D9D9D9"/>
          </w:tcPr>
          <w:p w14:paraId="3287564F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551" w:type="dxa"/>
            <w:shd w:val="clear" w:color="auto" w:fill="D9D9D9"/>
          </w:tcPr>
          <w:p w14:paraId="0D06F00A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4536" w:type="dxa"/>
            <w:shd w:val="clear" w:color="auto" w:fill="D9D9D9"/>
          </w:tcPr>
          <w:p w14:paraId="5E337337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119" w:type="dxa"/>
            <w:shd w:val="clear" w:color="auto" w:fill="D9D9D9"/>
          </w:tcPr>
          <w:p w14:paraId="76D7FF09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867" w:type="dxa"/>
            <w:shd w:val="clear" w:color="auto" w:fill="D9D9D9"/>
          </w:tcPr>
          <w:p w14:paraId="575FF85A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17C766BF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562B08" w:rsidRPr="00562B08" w14:paraId="469E859C" w14:textId="77777777" w:rsidTr="00F935B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176D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UJ081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7D73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jika</w:t>
            </w:r>
            <w:proofErr w:type="spellEnd"/>
            <w:r w:rsidRPr="00562B08">
              <w:rPr>
                <w:sz w:val="24"/>
                <w:szCs w:val="24"/>
              </w:rPr>
              <w:t xml:space="preserve"> belom </w:t>
            </w:r>
            <w:proofErr w:type="spellStart"/>
            <w:r w:rsidRPr="00562B08">
              <w:rPr>
                <w:sz w:val="24"/>
                <w:szCs w:val="24"/>
              </w:rPr>
              <w:t>ada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di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72D2D" w14:textId="77777777" w:rsidR="00562B08" w:rsidRPr="00562B08" w:rsidRDefault="00562B08" w:rsidP="002476F9">
            <w:pPr>
              <w:pStyle w:val="STTSTabelContent"/>
              <w:numPr>
                <w:ilvl w:val="0"/>
                <w:numId w:val="8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“Mulai </w:t>
            </w:r>
            <w:proofErr w:type="spellStart"/>
            <w:r w:rsidRPr="00562B08">
              <w:rPr>
                <w:sz w:val="24"/>
                <w:szCs w:val="24"/>
              </w:rPr>
              <w:t>Belanja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CB79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B139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A45A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7A9AD3B0" w14:textId="77777777" w:rsidTr="00F935B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8942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UJ082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7836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5F27" w14:textId="77777777" w:rsidR="00562B08" w:rsidRPr="00562B08" w:rsidRDefault="00562B08" w:rsidP="002476F9">
            <w:pPr>
              <w:pStyle w:val="STTSTabelContent"/>
              <w:numPr>
                <w:ilvl w:val="0"/>
                <w:numId w:val="8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gambar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atau nama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7547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0A92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63F6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2F6DC4D9" w14:textId="77777777" w:rsidTr="00F935B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80A9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UJ083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AFBE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Menghapus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DA2FB" w14:textId="77777777" w:rsidR="00562B08" w:rsidRPr="00562B08" w:rsidRDefault="00562B08" w:rsidP="002476F9">
            <w:pPr>
              <w:pStyle w:val="STTSTabelContent"/>
              <w:numPr>
                <w:ilvl w:val="0"/>
                <w:numId w:val="8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icon </w:t>
            </w:r>
            <w:proofErr w:type="spellStart"/>
            <w:r w:rsidRPr="00562B08">
              <w:rPr>
                <w:sz w:val="24"/>
                <w:szCs w:val="24"/>
              </w:rPr>
              <w:t>merah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sampah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2528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hilang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4A24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hilang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1DE6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6921D957" w14:textId="77777777" w:rsidTr="00F935B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591D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UJ084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9039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B2520" w14:textId="77777777" w:rsidR="00562B08" w:rsidRPr="00562B08" w:rsidRDefault="00562B08" w:rsidP="002476F9">
            <w:pPr>
              <w:pStyle w:val="STTSTabelContent"/>
              <w:numPr>
                <w:ilvl w:val="0"/>
                <w:numId w:val="8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“+”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C06B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bertambah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satu</w:t>
            </w:r>
            <w:proofErr w:type="spellEnd"/>
            <w:r w:rsidRPr="00562B08">
              <w:rPr>
                <w:sz w:val="24"/>
                <w:szCs w:val="24"/>
              </w:rPr>
              <w:t xml:space="preserve">, subtotal </w:t>
            </w:r>
            <w:proofErr w:type="spellStart"/>
            <w:r w:rsidRPr="00562B08">
              <w:rPr>
                <w:sz w:val="24"/>
                <w:szCs w:val="24"/>
              </w:rPr>
              <w:t>bertambah</w:t>
            </w:r>
            <w:proofErr w:type="spellEnd"/>
            <w:r w:rsidRPr="00562B08">
              <w:rPr>
                <w:sz w:val="24"/>
                <w:szCs w:val="24"/>
              </w:rPr>
              <w:t xml:space="preserve">, total </w:t>
            </w:r>
            <w:proofErr w:type="spellStart"/>
            <w:r w:rsidRPr="00562B08">
              <w:rPr>
                <w:sz w:val="24"/>
                <w:szCs w:val="24"/>
              </w:rPr>
              <w:t>bertambah</w:t>
            </w:r>
            <w:proofErr w:type="spellEnd"/>
            <w:r w:rsidRPr="00562B08">
              <w:rPr>
                <w:sz w:val="24"/>
                <w:szCs w:val="24"/>
              </w:rPr>
              <w:t xml:space="preserve">, dan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diperbarui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000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bertambah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satu</w:t>
            </w:r>
            <w:proofErr w:type="spellEnd"/>
            <w:r w:rsidRPr="00562B08">
              <w:rPr>
                <w:sz w:val="24"/>
                <w:szCs w:val="24"/>
              </w:rPr>
              <w:t xml:space="preserve">, subtotal </w:t>
            </w:r>
            <w:proofErr w:type="spellStart"/>
            <w:r w:rsidRPr="00562B08">
              <w:rPr>
                <w:sz w:val="24"/>
                <w:szCs w:val="24"/>
              </w:rPr>
              <w:t>bertambah</w:t>
            </w:r>
            <w:proofErr w:type="spellEnd"/>
            <w:r w:rsidRPr="00562B08">
              <w:rPr>
                <w:sz w:val="24"/>
                <w:szCs w:val="24"/>
              </w:rPr>
              <w:t xml:space="preserve">, total </w:t>
            </w:r>
            <w:proofErr w:type="spellStart"/>
            <w:r w:rsidRPr="00562B08">
              <w:rPr>
                <w:sz w:val="24"/>
                <w:szCs w:val="24"/>
              </w:rPr>
              <w:t>bertambah</w:t>
            </w:r>
            <w:proofErr w:type="spellEnd"/>
            <w:r w:rsidRPr="00562B08">
              <w:rPr>
                <w:sz w:val="24"/>
                <w:szCs w:val="24"/>
              </w:rPr>
              <w:t xml:space="preserve">, dan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diperbarui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E2E4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79E75339" w14:textId="77777777" w:rsidTr="00F935B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BDB5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UJ085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B42D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Mengurang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F496E" w14:textId="77777777" w:rsidR="00562B08" w:rsidRPr="00562B08" w:rsidRDefault="00562B08" w:rsidP="002476F9">
            <w:pPr>
              <w:pStyle w:val="STTSTabelContent"/>
              <w:numPr>
                <w:ilvl w:val="0"/>
                <w:numId w:val="8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“-”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0E45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berkurang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satu</w:t>
            </w:r>
            <w:proofErr w:type="spellEnd"/>
            <w:r w:rsidRPr="00562B08">
              <w:rPr>
                <w:sz w:val="24"/>
                <w:szCs w:val="24"/>
              </w:rPr>
              <w:t xml:space="preserve">, subtotal </w:t>
            </w:r>
            <w:proofErr w:type="spellStart"/>
            <w:r w:rsidRPr="00562B08">
              <w:rPr>
                <w:sz w:val="24"/>
                <w:szCs w:val="24"/>
              </w:rPr>
              <w:t>berkurang</w:t>
            </w:r>
            <w:proofErr w:type="spellEnd"/>
            <w:r w:rsidRPr="00562B08">
              <w:rPr>
                <w:sz w:val="24"/>
                <w:szCs w:val="24"/>
              </w:rPr>
              <w:t xml:space="preserve">, total </w:t>
            </w:r>
            <w:proofErr w:type="spellStart"/>
            <w:r w:rsidRPr="00562B08">
              <w:rPr>
                <w:sz w:val="24"/>
                <w:szCs w:val="24"/>
              </w:rPr>
              <w:t>berkurang</w:t>
            </w:r>
            <w:proofErr w:type="spellEnd"/>
            <w:r w:rsidRPr="00562B08">
              <w:rPr>
                <w:sz w:val="24"/>
                <w:szCs w:val="24"/>
              </w:rPr>
              <w:t xml:space="preserve">, dan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diperbarui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CBB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berkurang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satu</w:t>
            </w:r>
            <w:proofErr w:type="spellEnd"/>
            <w:r w:rsidRPr="00562B08">
              <w:rPr>
                <w:sz w:val="24"/>
                <w:szCs w:val="24"/>
              </w:rPr>
              <w:t xml:space="preserve">, subtotal </w:t>
            </w:r>
            <w:proofErr w:type="spellStart"/>
            <w:r w:rsidRPr="00562B08">
              <w:rPr>
                <w:sz w:val="24"/>
                <w:szCs w:val="24"/>
              </w:rPr>
              <w:t>berkurang</w:t>
            </w:r>
            <w:proofErr w:type="spellEnd"/>
            <w:r w:rsidRPr="00562B08">
              <w:rPr>
                <w:sz w:val="24"/>
                <w:szCs w:val="24"/>
              </w:rPr>
              <w:t xml:space="preserve">, total </w:t>
            </w:r>
            <w:proofErr w:type="spellStart"/>
            <w:r w:rsidRPr="00562B08">
              <w:rPr>
                <w:sz w:val="24"/>
                <w:szCs w:val="24"/>
              </w:rPr>
              <w:t>berkurang</w:t>
            </w:r>
            <w:proofErr w:type="spellEnd"/>
            <w:r w:rsidRPr="00562B08">
              <w:rPr>
                <w:sz w:val="24"/>
                <w:szCs w:val="24"/>
              </w:rPr>
              <w:t xml:space="preserve">, dan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diperbarui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390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2F0BBA00" w14:textId="77777777" w:rsidTr="00F935B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0ACD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UJ086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2923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lebih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F011E" w14:textId="77777777" w:rsidR="00562B08" w:rsidRPr="00562B08" w:rsidRDefault="00562B08" w:rsidP="002476F9">
            <w:pPr>
              <w:pStyle w:val="STTSTabelContent"/>
              <w:numPr>
                <w:ilvl w:val="0"/>
                <w:numId w:val="8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“+”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AD94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“+” </w:t>
            </w:r>
            <w:proofErr w:type="spellStart"/>
            <w:r w:rsidRPr="00562B08">
              <w:rPr>
                <w:sz w:val="24"/>
                <w:szCs w:val="24"/>
              </w:rPr>
              <w:t>dinonaktifkan</w:t>
            </w:r>
            <w:proofErr w:type="spellEnd"/>
          </w:p>
          <w:p w14:paraId="781D681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FB75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“+” </w:t>
            </w:r>
            <w:proofErr w:type="spellStart"/>
            <w:r w:rsidRPr="00562B08">
              <w:rPr>
                <w:sz w:val="24"/>
                <w:szCs w:val="24"/>
              </w:rPr>
              <w:t>dinonaktifkan</w:t>
            </w:r>
            <w:proofErr w:type="spellEnd"/>
          </w:p>
          <w:p w14:paraId="10985A4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CCE1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4716BDE4" w14:textId="77777777" w:rsidTr="00F935B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B63D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UJ087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1569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Mengurang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jumlah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dibeli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kurang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satu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4B176" w14:textId="77777777" w:rsidR="00562B08" w:rsidRPr="00562B08" w:rsidRDefault="00562B08" w:rsidP="002476F9">
            <w:pPr>
              <w:pStyle w:val="STTSTabelContent"/>
              <w:numPr>
                <w:ilvl w:val="0"/>
                <w:numId w:val="8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“-”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8A8F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“-” </w:t>
            </w:r>
            <w:proofErr w:type="spellStart"/>
            <w:r w:rsidRPr="00562B08">
              <w:rPr>
                <w:sz w:val="24"/>
                <w:szCs w:val="24"/>
              </w:rPr>
              <w:t>dinonaktifkan</w:t>
            </w:r>
            <w:proofErr w:type="spellEnd"/>
          </w:p>
          <w:p w14:paraId="6F573FA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1084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“-” </w:t>
            </w:r>
            <w:proofErr w:type="spellStart"/>
            <w:r w:rsidRPr="00562B08">
              <w:rPr>
                <w:sz w:val="24"/>
                <w:szCs w:val="24"/>
              </w:rPr>
              <w:t>dinonaktifkan</w:t>
            </w:r>
            <w:proofErr w:type="spellEnd"/>
          </w:p>
          <w:p w14:paraId="5116C71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05B2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421AE05A" w14:textId="77777777" w:rsidTr="00F935B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FA71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UJ088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9562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checkout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BC0C2" w14:textId="77777777" w:rsidR="00562B08" w:rsidRPr="00562B08" w:rsidRDefault="00562B08" w:rsidP="002476F9">
            <w:pPr>
              <w:pStyle w:val="STTSTabelContent"/>
              <w:numPr>
                <w:ilvl w:val="0"/>
                <w:numId w:val="8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Lanjut</w:t>
            </w:r>
            <w:proofErr w:type="spellEnd"/>
            <w:r w:rsidRPr="00562B08">
              <w:rPr>
                <w:sz w:val="24"/>
                <w:szCs w:val="24"/>
              </w:rPr>
              <w:t xml:space="preserve"> ke Checkout →”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EA61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checkout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6DBD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checkout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C508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15AAFF8D" w14:textId="77777777" w:rsidTr="00F935B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DC03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UJ089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346C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E5F56" w14:textId="77777777" w:rsidR="00562B08" w:rsidRPr="00562B08" w:rsidRDefault="00562B08" w:rsidP="002476F9">
            <w:pPr>
              <w:pStyle w:val="STTSTabelContent"/>
              <w:numPr>
                <w:ilvl w:val="0"/>
                <w:numId w:val="8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Lanjut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Belanja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C3E6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3FA2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044C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644BAA40" w14:textId="77777777" w:rsidR="009B4582" w:rsidRDefault="009B4582" w:rsidP="00F935B6">
      <w:pPr>
        <w:pStyle w:val="STTSTabel"/>
        <w:rPr>
          <w:szCs w:val="24"/>
        </w:rPr>
      </w:pPr>
    </w:p>
    <w:p w14:paraId="3CA7DFD5" w14:textId="77777777" w:rsidR="009B4582" w:rsidRDefault="009B4582" w:rsidP="00F935B6">
      <w:pPr>
        <w:pStyle w:val="STTSTabel"/>
        <w:rPr>
          <w:szCs w:val="24"/>
        </w:rPr>
      </w:pPr>
    </w:p>
    <w:p w14:paraId="10A8D6C7" w14:textId="77777777" w:rsidR="009B4582" w:rsidRDefault="009B4582" w:rsidP="00F935B6">
      <w:pPr>
        <w:pStyle w:val="STTSTabel"/>
        <w:rPr>
          <w:szCs w:val="24"/>
        </w:rPr>
      </w:pPr>
    </w:p>
    <w:p w14:paraId="2DC0700D" w14:textId="77777777" w:rsidR="009B4582" w:rsidRDefault="009B4582" w:rsidP="00F935B6">
      <w:pPr>
        <w:pStyle w:val="STTSTabel"/>
        <w:rPr>
          <w:szCs w:val="24"/>
        </w:rPr>
      </w:pPr>
    </w:p>
    <w:p w14:paraId="2DA7139C" w14:textId="77777777" w:rsidR="009B4582" w:rsidRDefault="009B4582" w:rsidP="00F935B6">
      <w:pPr>
        <w:pStyle w:val="STTSTabel"/>
        <w:rPr>
          <w:szCs w:val="24"/>
        </w:rPr>
      </w:pPr>
    </w:p>
    <w:p w14:paraId="35A1B5B2" w14:textId="77777777" w:rsidR="009B4582" w:rsidRDefault="009B4582" w:rsidP="00F935B6">
      <w:pPr>
        <w:pStyle w:val="STTSTabel"/>
        <w:rPr>
          <w:szCs w:val="24"/>
        </w:rPr>
      </w:pPr>
    </w:p>
    <w:p w14:paraId="5D1812A4" w14:textId="77777777" w:rsidR="009B4582" w:rsidRDefault="009B4582" w:rsidP="00F935B6">
      <w:pPr>
        <w:pStyle w:val="STTSTabel"/>
        <w:rPr>
          <w:szCs w:val="24"/>
        </w:rPr>
      </w:pPr>
    </w:p>
    <w:p w14:paraId="53E23536" w14:textId="77777777" w:rsidR="009B4582" w:rsidRDefault="009B4582" w:rsidP="00F935B6">
      <w:pPr>
        <w:pStyle w:val="STTSTabel"/>
        <w:rPr>
          <w:szCs w:val="24"/>
        </w:rPr>
      </w:pPr>
    </w:p>
    <w:p w14:paraId="76FFFB61" w14:textId="77777777" w:rsidR="009B4582" w:rsidRDefault="009B4582" w:rsidP="00F935B6">
      <w:pPr>
        <w:pStyle w:val="STTSTabel"/>
        <w:rPr>
          <w:szCs w:val="24"/>
        </w:rPr>
      </w:pPr>
    </w:p>
    <w:p w14:paraId="38EDEDC0" w14:textId="77777777" w:rsidR="009B4582" w:rsidRDefault="009B4582" w:rsidP="00F935B6">
      <w:pPr>
        <w:pStyle w:val="STTSTabel"/>
        <w:rPr>
          <w:szCs w:val="24"/>
        </w:rPr>
      </w:pPr>
    </w:p>
    <w:p w14:paraId="522EC6D9" w14:textId="77777777" w:rsidR="009B4582" w:rsidRDefault="009B4582" w:rsidP="00F935B6">
      <w:pPr>
        <w:pStyle w:val="STTSTabel"/>
        <w:rPr>
          <w:szCs w:val="24"/>
        </w:rPr>
      </w:pPr>
    </w:p>
    <w:p w14:paraId="02713226" w14:textId="77777777" w:rsidR="009B4582" w:rsidRDefault="009B4582" w:rsidP="00F935B6">
      <w:pPr>
        <w:pStyle w:val="STTSTabel"/>
        <w:rPr>
          <w:szCs w:val="24"/>
        </w:rPr>
      </w:pPr>
    </w:p>
    <w:p w14:paraId="750A8049" w14:textId="77777777" w:rsidR="009B4582" w:rsidRDefault="009B4582" w:rsidP="00F935B6">
      <w:pPr>
        <w:pStyle w:val="STTSTabel"/>
        <w:rPr>
          <w:szCs w:val="24"/>
        </w:rPr>
      </w:pPr>
    </w:p>
    <w:p w14:paraId="26BD7502" w14:textId="77777777" w:rsidR="009B4582" w:rsidRDefault="009B4582" w:rsidP="00F935B6">
      <w:pPr>
        <w:pStyle w:val="STTSTabel"/>
        <w:rPr>
          <w:szCs w:val="24"/>
        </w:rPr>
      </w:pPr>
    </w:p>
    <w:p w14:paraId="733FCA6E" w14:textId="77777777" w:rsidR="009B4582" w:rsidRDefault="009B4582" w:rsidP="00F935B6">
      <w:pPr>
        <w:pStyle w:val="STTSTabel"/>
        <w:rPr>
          <w:szCs w:val="24"/>
        </w:rPr>
      </w:pPr>
    </w:p>
    <w:p w14:paraId="1D13097E" w14:textId="77777777" w:rsidR="009B4582" w:rsidRDefault="009B4582" w:rsidP="00F935B6">
      <w:pPr>
        <w:pStyle w:val="STTSTabel"/>
        <w:rPr>
          <w:szCs w:val="24"/>
        </w:rPr>
      </w:pPr>
    </w:p>
    <w:p w14:paraId="3FC009DA" w14:textId="77777777" w:rsidR="009B4582" w:rsidRDefault="009B4582" w:rsidP="00F935B6">
      <w:pPr>
        <w:pStyle w:val="STTSTabel"/>
        <w:rPr>
          <w:szCs w:val="24"/>
        </w:rPr>
      </w:pPr>
    </w:p>
    <w:p w14:paraId="532CD8BF" w14:textId="7E5FE423" w:rsidR="00562B08" w:rsidRPr="00562B08" w:rsidRDefault="00562B08" w:rsidP="00F935B6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10</w:t>
      </w:r>
    </w:p>
    <w:p w14:paraId="7A8406A7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Halaman Checkout</w:t>
      </w:r>
    </w:p>
    <w:tbl>
      <w:tblPr>
        <w:tblW w:w="149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551"/>
        <w:gridCol w:w="4820"/>
        <w:gridCol w:w="3118"/>
        <w:gridCol w:w="2624"/>
        <w:gridCol w:w="1016"/>
      </w:tblGrid>
      <w:tr w:rsidR="00562B08" w:rsidRPr="00562B08" w14:paraId="60B70D2B" w14:textId="77777777" w:rsidTr="00F935B6">
        <w:trPr>
          <w:jc w:val="center"/>
        </w:trPr>
        <w:tc>
          <w:tcPr>
            <w:tcW w:w="846" w:type="dxa"/>
            <w:shd w:val="clear" w:color="auto" w:fill="D9D9D9"/>
          </w:tcPr>
          <w:p w14:paraId="36002AC2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551" w:type="dxa"/>
            <w:shd w:val="clear" w:color="auto" w:fill="D9D9D9"/>
          </w:tcPr>
          <w:p w14:paraId="3F751225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4820" w:type="dxa"/>
            <w:shd w:val="clear" w:color="auto" w:fill="D9D9D9"/>
          </w:tcPr>
          <w:p w14:paraId="0945DBBA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118" w:type="dxa"/>
            <w:shd w:val="clear" w:color="auto" w:fill="D9D9D9"/>
          </w:tcPr>
          <w:p w14:paraId="580B3095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624" w:type="dxa"/>
            <w:shd w:val="clear" w:color="auto" w:fill="D9D9D9"/>
          </w:tcPr>
          <w:p w14:paraId="40539EF1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63056315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562B08" w:rsidRPr="00562B08" w14:paraId="0A8F18F4" w14:textId="77777777" w:rsidTr="00F935B6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1241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UJ090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1FDF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8B962" w14:textId="77777777" w:rsidR="00562B08" w:rsidRPr="00562B08" w:rsidRDefault="00562B08" w:rsidP="002476F9">
            <w:pPr>
              <w:pStyle w:val="STTSTabelContent"/>
              <w:numPr>
                <w:ilvl w:val="0"/>
                <w:numId w:val="9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“&lt; Kembali ke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CB77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72B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keranjang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A08C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6094C20C" w14:textId="77777777" w:rsidTr="00F935B6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BD02A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UJ091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1AF15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Mengganti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pengiriman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A8A2EB" w14:textId="77777777" w:rsidR="00562B08" w:rsidRPr="00562B08" w:rsidRDefault="00562B08" w:rsidP="002476F9">
            <w:pPr>
              <w:pStyle w:val="STTSTabelContent"/>
              <w:numPr>
                <w:ilvl w:val="0"/>
                <w:numId w:val="9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“Ganti Alamat”</w:t>
            </w:r>
          </w:p>
          <w:p w14:paraId="387ED9D4" w14:textId="77777777" w:rsidR="00562B08" w:rsidRPr="00562B08" w:rsidRDefault="00562B08" w:rsidP="002476F9">
            <w:pPr>
              <w:pStyle w:val="STTSTabelContent"/>
              <w:numPr>
                <w:ilvl w:val="0"/>
                <w:numId w:val="9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kartu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77664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Alamat </w:t>
            </w:r>
            <w:proofErr w:type="spellStart"/>
            <w:r w:rsidRPr="00562B08">
              <w:rPr>
                <w:sz w:val="24"/>
                <w:szCs w:val="24"/>
              </w:rPr>
              <w:t>diganti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terpilih</w:t>
            </w:r>
            <w:proofErr w:type="spellEnd"/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9C21A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Alamat </w:t>
            </w:r>
            <w:proofErr w:type="spellStart"/>
            <w:r w:rsidRPr="00562B08">
              <w:rPr>
                <w:sz w:val="24"/>
                <w:szCs w:val="24"/>
              </w:rPr>
              <w:t>diganti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terpilih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C354B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0F0EB038" w14:textId="77777777" w:rsidTr="00F935B6">
        <w:trPr>
          <w:trHeight w:val="20"/>
          <w:jc w:val="center"/>
        </w:trPr>
        <w:tc>
          <w:tcPr>
            <w:tcW w:w="846" w:type="dxa"/>
            <w:tcBorders>
              <w:left w:val="single" w:sz="4" w:space="0" w:color="auto"/>
              <w:right w:val="single" w:sz="4" w:space="0" w:color="auto"/>
            </w:tcBorders>
          </w:tcPr>
          <w:p w14:paraId="45E5311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UJ092</w:t>
            </w: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14:paraId="0499321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Membuat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pengiriman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memakai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searchbar</w:t>
            </w:r>
            <w:proofErr w:type="spellEnd"/>
          </w:p>
          <w:p w14:paraId="0422B9E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4292D5" w14:textId="77777777" w:rsidR="00562B08" w:rsidRPr="00562B08" w:rsidRDefault="00562B08" w:rsidP="002476F9">
            <w:pPr>
              <w:pStyle w:val="STTSTabelContent"/>
              <w:numPr>
                <w:ilvl w:val="0"/>
                <w:numId w:val="9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“Ganti Alamat”</w:t>
            </w:r>
          </w:p>
          <w:p w14:paraId="6C07CCE5" w14:textId="77777777" w:rsidR="00562B08" w:rsidRPr="00562B08" w:rsidRDefault="00562B08" w:rsidP="002476F9">
            <w:pPr>
              <w:pStyle w:val="STTSTabelContent"/>
              <w:numPr>
                <w:ilvl w:val="0"/>
                <w:numId w:val="9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Alamat Baru”</w:t>
            </w:r>
          </w:p>
          <w:p w14:paraId="024C4D07" w14:textId="77777777" w:rsidR="00562B08" w:rsidRPr="00562B08" w:rsidRDefault="00562B08" w:rsidP="002476F9">
            <w:pPr>
              <w:pStyle w:val="STTSTabelContent"/>
              <w:numPr>
                <w:ilvl w:val="0"/>
                <w:numId w:val="9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nama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pada </w:t>
            </w:r>
            <w:proofErr w:type="spellStart"/>
            <w:r w:rsidRPr="00562B08">
              <w:rPr>
                <w:sz w:val="24"/>
                <w:szCs w:val="24"/>
              </w:rPr>
              <w:t>searchbar</w:t>
            </w:r>
            <w:proofErr w:type="spellEnd"/>
          </w:p>
          <w:p w14:paraId="4433C54F" w14:textId="77777777" w:rsidR="00562B08" w:rsidRPr="00562B08" w:rsidRDefault="00562B08" w:rsidP="002476F9">
            <w:pPr>
              <w:pStyle w:val="STTSTabelContent"/>
              <w:numPr>
                <w:ilvl w:val="0"/>
                <w:numId w:val="9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dibawah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searchbar</w:t>
            </w:r>
            <w:proofErr w:type="spellEnd"/>
          </w:p>
          <w:p w14:paraId="11253149" w14:textId="77777777" w:rsidR="00562B08" w:rsidRPr="00562B08" w:rsidRDefault="00562B08" w:rsidP="002476F9">
            <w:pPr>
              <w:pStyle w:val="STTSTabelContent"/>
              <w:numPr>
                <w:ilvl w:val="0"/>
                <w:numId w:val="9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label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yang valid</w:t>
            </w:r>
          </w:p>
          <w:p w14:paraId="5AE06FDF" w14:textId="77777777" w:rsidR="00562B08" w:rsidRPr="00562B08" w:rsidRDefault="00562B08" w:rsidP="002476F9">
            <w:pPr>
              <w:pStyle w:val="STTSTabelContent"/>
              <w:numPr>
                <w:ilvl w:val="0"/>
                <w:numId w:val="9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nama </w:t>
            </w:r>
            <w:proofErr w:type="spellStart"/>
            <w:r w:rsidRPr="00562B08">
              <w:rPr>
                <w:sz w:val="24"/>
                <w:szCs w:val="24"/>
              </w:rPr>
              <w:t>penerima</w:t>
            </w:r>
            <w:proofErr w:type="spellEnd"/>
            <w:r w:rsidRPr="00562B08">
              <w:rPr>
                <w:sz w:val="24"/>
                <w:szCs w:val="24"/>
              </w:rPr>
              <w:t xml:space="preserve"> yang valid</w:t>
            </w:r>
          </w:p>
          <w:p w14:paraId="6F309A3F" w14:textId="77777777" w:rsidR="00562B08" w:rsidRPr="00562B08" w:rsidRDefault="00562B08" w:rsidP="002476F9">
            <w:pPr>
              <w:pStyle w:val="STTSTabelContent"/>
              <w:numPr>
                <w:ilvl w:val="0"/>
                <w:numId w:val="9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telepon</w:t>
            </w:r>
            <w:proofErr w:type="spellEnd"/>
            <w:r w:rsidRPr="00562B08">
              <w:rPr>
                <w:sz w:val="24"/>
                <w:szCs w:val="24"/>
              </w:rPr>
              <w:t xml:space="preserve"> yang valid</w:t>
            </w:r>
          </w:p>
          <w:p w14:paraId="369A53BB" w14:textId="77777777" w:rsidR="00562B08" w:rsidRPr="00562B08" w:rsidRDefault="00562B08" w:rsidP="002476F9">
            <w:pPr>
              <w:pStyle w:val="STTSTabelContent"/>
              <w:numPr>
                <w:ilvl w:val="0"/>
                <w:numId w:val="9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catatan</w:t>
            </w:r>
            <w:proofErr w:type="spellEnd"/>
            <w:r w:rsidRPr="00562B08">
              <w:rPr>
                <w:sz w:val="24"/>
                <w:szCs w:val="24"/>
              </w:rPr>
              <w:t xml:space="preserve"> (</w:t>
            </w:r>
            <w:proofErr w:type="spellStart"/>
            <w:r w:rsidRPr="00562B08">
              <w:rPr>
                <w:sz w:val="24"/>
                <w:szCs w:val="24"/>
              </w:rPr>
              <w:t>opsional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  <w:p w14:paraId="598AF5B0" w14:textId="77777777" w:rsidR="00562B08" w:rsidRPr="00562B08" w:rsidRDefault="00562B08" w:rsidP="002476F9">
            <w:pPr>
              <w:pStyle w:val="STTSTabelContent"/>
              <w:numPr>
                <w:ilvl w:val="0"/>
                <w:numId w:val="9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Simpan</w:t>
            </w:r>
            <w:proofErr w:type="spellEnd"/>
            <w:r w:rsidRPr="00562B08">
              <w:rPr>
                <w:sz w:val="24"/>
                <w:szCs w:val="24"/>
              </w:rPr>
              <w:t xml:space="preserve"> Alamat”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4300491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Alamat </w:t>
            </w:r>
            <w:proofErr w:type="spellStart"/>
            <w:r w:rsidRPr="00562B08">
              <w:rPr>
                <w:sz w:val="24"/>
                <w:szCs w:val="24"/>
              </w:rPr>
              <w:t>diganti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dibuat</w:t>
            </w:r>
            <w:proofErr w:type="spellEnd"/>
          </w:p>
        </w:tc>
        <w:tc>
          <w:tcPr>
            <w:tcW w:w="2624" w:type="dxa"/>
            <w:tcBorders>
              <w:left w:val="single" w:sz="4" w:space="0" w:color="auto"/>
              <w:right w:val="single" w:sz="4" w:space="0" w:color="auto"/>
            </w:tcBorders>
          </w:tcPr>
          <w:p w14:paraId="7D00BD4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Alamat </w:t>
            </w:r>
            <w:proofErr w:type="spellStart"/>
            <w:r w:rsidRPr="00562B08">
              <w:rPr>
                <w:sz w:val="24"/>
                <w:szCs w:val="24"/>
              </w:rPr>
              <w:t>diganti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dibuat</w:t>
            </w:r>
            <w:proofErr w:type="spellEnd"/>
          </w:p>
        </w:tc>
        <w:tc>
          <w:tcPr>
            <w:tcW w:w="1016" w:type="dxa"/>
            <w:tcBorders>
              <w:left w:val="single" w:sz="4" w:space="0" w:color="auto"/>
              <w:right w:val="single" w:sz="4" w:space="0" w:color="auto"/>
            </w:tcBorders>
          </w:tcPr>
          <w:p w14:paraId="20699F3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29623A48" w14:textId="77777777" w:rsidTr="00F935B6">
        <w:trPr>
          <w:trHeight w:val="20"/>
          <w:jc w:val="center"/>
        </w:trPr>
        <w:tc>
          <w:tcPr>
            <w:tcW w:w="846" w:type="dxa"/>
            <w:tcBorders>
              <w:left w:val="single" w:sz="4" w:space="0" w:color="auto"/>
              <w:right w:val="single" w:sz="4" w:space="0" w:color="auto"/>
            </w:tcBorders>
          </w:tcPr>
          <w:p w14:paraId="418B0BA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UJ093</w:t>
            </w: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14:paraId="0E4A6E5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Membuat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pengiriman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memakai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lokasi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sekarang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78D32E" w14:textId="77777777" w:rsidR="00562B08" w:rsidRPr="00562B08" w:rsidRDefault="00562B08" w:rsidP="002476F9">
            <w:pPr>
              <w:pStyle w:val="STTSTabelContent"/>
              <w:numPr>
                <w:ilvl w:val="0"/>
                <w:numId w:val="9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“Ganti Alamat”</w:t>
            </w:r>
          </w:p>
          <w:p w14:paraId="2E4A6D0B" w14:textId="77777777" w:rsidR="00562B08" w:rsidRPr="00562B08" w:rsidRDefault="00562B08" w:rsidP="002476F9">
            <w:pPr>
              <w:pStyle w:val="STTSTabelContent"/>
              <w:numPr>
                <w:ilvl w:val="0"/>
                <w:numId w:val="9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Alamat Baru”</w:t>
            </w:r>
          </w:p>
          <w:p w14:paraId="784616F5" w14:textId="77777777" w:rsidR="00562B08" w:rsidRPr="00562B08" w:rsidRDefault="00562B08" w:rsidP="002476F9">
            <w:pPr>
              <w:pStyle w:val="STTSTabelContent"/>
              <w:numPr>
                <w:ilvl w:val="0"/>
                <w:numId w:val="9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“Lokasi Saya”</w:t>
            </w:r>
          </w:p>
          <w:p w14:paraId="33EBBEA6" w14:textId="77777777" w:rsidR="00562B08" w:rsidRPr="00562B08" w:rsidRDefault="00562B08" w:rsidP="002476F9">
            <w:pPr>
              <w:pStyle w:val="STTSTabelContent"/>
              <w:numPr>
                <w:ilvl w:val="0"/>
                <w:numId w:val="9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label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yang valid</w:t>
            </w:r>
          </w:p>
          <w:p w14:paraId="75FDB3B4" w14:textId="77777777" w:rsidR="00562B08" w:rsidRPr="00562B08" w:rsidRDefault="00562B08" w:rsidP="002476F9">
            <w:pPr>
              <w:pStyle w:val="STTSTabelContent"/>
              <w:numPr>
                <w:ilvl w:val="0"/>
                <w:numId w:val="9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nama </w:t>
            </w:r>
            <w:proofErr w:type="spellStart"/>
            <w:r w:rsidRPr="00562B08">
              <w:rPr>
                <w:sz w:val="24"/>
                <w:szCs w:val="24"/>
              </w:rPr>
              <w:t>penerima</w:t>
            </w:r>
            <w:proofErr w:type="spellEnd"/>
            <w:r w:rsidRPr="00562B08">
              <w:rPr>
                <w:sz w:val="24"/>
                <w:szCs w:val="24"/>
              </w:rPr>
              <w:t xml:space="preserve"> yang valid</w:t>
            </w:r>
          </w:p>
          <w:p w14:paraId="20E3F295" w14:textId="77777777" w:rsidR="00562B08" w:rsidRPr="00562B08" w:rsidRDefault="00562B08" w:rsidP="002476F9">
            <w:pPr>
              <w:pStyle w:val="STTSTabelContent"/>
              <w:numPr>
                <w:ilvl w:val="0"/>
                <w:numId w:val="9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telepon</w:t>
            </w:r>
            <w:proofErr w:type="spellEnd"/>
            <w:r w:rsidRPr="00562B08">
              <w:rPr>
                <w:sz w:val="24"/>
                <w:szCs w:val="24"/>
              </w:rPr>
              <w:t xml:space="preserve"> yang valid</w:t>
            </w:r>
          </w:p>
          <w:p w14:paraId="63DE1113" w14:textId="77777777" w:rsidR="00562B08" w:rsidRPr="00562B08" w:rsidRDefault="00562B08" w:rsidP="002476F9">
            <w:pPr>
              <w:pStyle w:val="STTSTabelContent"/>
              <w:numPr>
                <w:ilvl w:val="0"/>
                <w:numId w:val="9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catatan</w:t>
            </w:r>
            <w:proofErr w:type="spellEnd"/>
            <w:r w:rsidRPr="00562B08">
              <w:rPr>
                <w:sz w:val="24"/>
                <w:szCs w:val="24"/>
              </w:rPr>
              <w:t xml:space="preserve"> (</w:t>
            </w:r>
            <w:proofErr w:type="spellStart"/>
            <w:r w:rsidRPr="00562B08">
              <w:rPr>
                <w:sz w:val="24"/>
                <w:szCs w:val="24"/>
              </w:rPr>
              <w:t>opsional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  <w:p w14:paraId="5941E2AA" w14:textId="77777777" w:rsidR="00562B08" w:rsidRPr="00562B08" w:rsidRDefault="00562B08" w:rsidP="002476F9">
            <w:pPr>
              <w:pStyle w:val="STTSTabelContent"/>
              <w:numPr>
                <w:ilvl w:val="0"/>
                <w:numId w:val="9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Simpan</w:t>
            </w:r>
            <w:proofErr w:type="spellEnd"/>
            <w:r w:rsidRPr="00562B08">
              <w:rPr>
                <w:sz w:val="24"/>
                <w:szCs w:val="24"/>
              </w:rPr>
              <w:t xml:space="preserve"> Alamat”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4FA168A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Alamat </w:t>
            </w:r>
            <w:proofErr w:type="spellStart"/>
            <w:r w:rsidRPr="00562B08">
              <w:rPr>
                <w:sz w:val="24"/>
                <w:szCs w:val="24"/>
              </w:rPr>
              <w:t>diganti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dibuat</w:t>
            </w:r>
            <w:proofErr w:type="spellEnd"/>
          </w:p>
        </w:tc>
        <w:tc>
          <w:tcPr>
            <w:tcW w:w="2624" w:type="dxa"/>
            <w:tcBorders>
              <w:left w:val="single" w:sz="4" w:space="0" w:color="auto"/>
              <w:right w:val="single" w:sz="4" w:space="0" w:color="auto"/>
            </w:tcBorders>
          </w:tcPr>
          <w:p w14:paraId="7E38A0C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Alamat </w:t>
            </w:r>
            <w:proofErr w:type="spellStart"/>
            <w:r w:rsidRPr="00562B08">
              <w:rPr>
                <w:sz w:val="24"/>
                <w:szCs w:val="24"/>
              </w:rPr>
              <w:t>diganti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dibuat</w:t>
            </w:r>
            <w:proofErr w:type="spellEnd"/>
          </w:p>
        </w:tc>
        <w:tc>
          <w:tcPr>
            <w:tcW w:w="1016" w:type="dxa"/>
            <w:tcBorders>
              <w:left w:val="single" w:sz="4" w:space="0" w:color="auto"/>
              <w:right w:val="single" w:sz="4" w:space="0" w:color="auto"/>
            </w:tcBorders>
          </w:tcPr>
          <w:p w14:paraId="5D7D423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781E1CF6" w14:textId="77777777" w:rsidTr="009B4582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D85A3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UJ094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C7117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Membuat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pengiriman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memakai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peta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6602" w14:textId="77777777" w:rsidR="009B4582" w:rsidRPr="00562B08" w:rsidRDefault="009B4582" w:rsidP="002476F9">
            <w:pPr>
              <w:pStyle w:val="STTSTabelContent"/>
              <w:numPr>
                <w:ilvl w:val="0"/>
                <w:numId w:val="9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“Ganti Alamat”</w:t>
            </w:r>
          </w:p>
          <w:p w14:paraId="324545BA" w14:textId="77777777" w:rsidR="009B4582" w:rsidRPr="00562B08" w:rsidRDefault="009B4582" w:rsidP="002476F9">
            <w:pPr>
              <w:pStyle w:val="STTSTabelContent"/>
              <w:numPr>
                <w:ilvl w:val="0"/>
                <w:numId w:val="9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Alamat Baru”</w:t>
            </w:r>
          </w:p>
          <w:p w14:paraId="2690B2BC" w14:textId="77777777" w:rsidR="009B4582" w:rsidRPr="00562B08" w:rsidRDefault="009B4582" w:rsidP="002476F9">
            <w:pPr>
              <w:pStyle w:val="STTSTabelContent"/>
              <w:numPr>
                <w:ilvl w:val="0"/>
                <w:numId w:val="9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Cari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pada </w:t>
            </w:r>
            <w:proofErr w:type="spellStart"/>
            <w:r w:rsidRPr="00562B08">
              <w:rPr>
                <w:sz w:val="24"/>
                <w:szCs w:val="24"/>
              </w:rPr>
              <w:t>peta</w:t>
            </w:r>
            <w:proofErr w:type="spellEnd"/>
          </w:p>
          <w:p w14:paraId="182598B0" w14:textId="77777777" w:rsidR="009B4582" w:rsidRPr="00562B08" w:rsidRDefault="009B4582" w:rsidP="002476F9">
            <w:pPr>
              <w:pStyle w:val="STTSTabelContent"/>
              <w:numPr>
                <w:ilvl w:val="0"/>
                <w:numId w:val="9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terpilih</w:t>
            </w:r>
            <w:proofErr w:type="spellEnd"/>
            <w:r w:rsidRPr="00562B08">
              <w:rPr>
                <w:sz w:val="24"/>
                <w:szCs w:val="24"/>
              </w:rPr>
              <w:t xml:space="preserve"> pada </w:t>
            </w:r>
            <w:proofErr w:type="spellStart"/>
            <w:r w:rsidRPr="00562B08">
              <w:rPr>
                <w:sz w:val="24"/>
                <w:szCs w:val="24"/>
              </w:rPr>
              <w:t>peta</w:t>
            </w:r>
            <w:proofErr w:type="spellEnd"/>
          </w:p>
          <w:p w14:paraId="755F48DD" w14:textId="77777777" w:rsidR="009B4582" w:rsidRPr="00562B08" w:rsidRDefault="009B4582" w:rsidP="002476F9">
            <w:pPr>
              <w:pStyle w:val="STTSTabelContent"/>
              <w:numPr>
                <w:ilvl w:val="0"/>
                <w:numId w:val="9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label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yang valid</w:t>
            </w:r>
          </w:p>
          <w:p w14:paraId="637B3793" w14:textId="77777777" w:rsidR="009B4582" w:rsidRPr="00562B08" w:rsidRDefault="009B4582" w:rsidP="002476F9">
            <w:pPr>
              <w:pStyle w:val="STTSTabelContent"/>
              <w:numPr>
                <w:ilvl w:val="0"/>
                <w:numId w:val="9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nama </w:t>
            </w:r>
            <w:proofErr w:type="spellStart"/>
            <w:r w:rsidRPr="00562B08">
              <w:rPr>
                <w:sz w:val="24"/>
                <w:szCs w:val="24"/>
              </w:rPr>
              <w:t>penerima</w:t>
            </w:r>
            <w:proofErr w:type="spellEnd"/>
            <w:r w:rsidRPr="00562B08">
              <w:rPr>
                <w:sz w:val="24"/>
                <w:szCs w:val="24"/>
              </w:rPr>
              <w:t xml:space="preserve"> yang valid</w:t>
            </w:r>
          </w:p>
          <w:p w14:paraId="090FF4D2" w14:textId="77777777" w:rsidR="009B4582" w:rsidRPr="00562B08" w:rsidRDefault="009B4582" w:rsidP="002476F9">
            <w:pPr>
              <w:pStyle w:val="STTSTabelContent"/>
              <w:numPr>
                <w:ilvl w:val="0"/>
                <w:numId w:val="9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telepon</w:t>
            </w:r>
            <w:proofErr w:type="spellEnd"/>
            <w:r w:rsidRPr="00562B08">
              <w:rPr>
                <w:sz w:val="24"/>
                <w:szCs w:val="24"/>
              </w:rPr>
              <w:t xml:space="preserve"> yang valid</w:t>
            </w:r>
          </w:p>
          <w:p w14:paraId="442FDDC7" w14:textId="77777777" w:rsidR="009B4582" w:rsidRPr="00562B08" w:rsidRDefault="009B4582" w:rsidP="002476F9">
            <w:pPr>
              <w:pStyle w:val="STTSTabelContent"/>
              <w:numPr>
                <w:ilvl w:val="0"/>
                <w:numId w:val="9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catatan</w:t>
            </w:r>
            <w:proofErr w:type="spellEnd"/>
            <w:r w:rsidRPr="00562B08">
              <w:rPr>
                <w:sz w:val="24"/>
                <w:szCs w:val="24"/>
              </w:rPr>
              <w:t xml:space="preserve"> (</w:t>
            </w:r>
            <w:proofErr w:type="spellStart"/>
            <w:r w:rsidRPr="00562B08">
              <w:rPr>
                <w:sz w:val="24"/>
                <w:szCs w:val="24"/>
              </w:rPr>
              <w:t>opsional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  <w:p w14:paraId="7B5BEBB0" w14:textId="77777777" w:rsidR="009B4582" w:rsidRPr="00562B08" w:rsidRDefault="009B4582" w:rsidP="002476F9">
            <w:pPr>
              <w:pStyle w:val="STTSTabelContent"/>
              <w:numPr>
                <w:ilvl w:val="0"/>
                <w:numId w:val="9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Simpan</w:t>
            </w:r>
            <w:proofErr w:type="spellEnd"/>
            <w:r w:rsidRPr="00562B08">
              <w:rPr>
                <w:sz w:val="24"/>
                <w:szCs w:val="24"/>
              </w:rPr>
              <w:t xml:space="preserve"> Alamat”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DBB52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Alamat </w:t>
            </w:r>
            <w:proofErr w:type="spellStart"/>
            <w:r w:rsidRPr="00562B08">
              <w:rPr>
                <w:sz w:val="24"/>
                <w:szCs w:val="24"/>
              </w:rPr>
              <w:t>diganti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dibuat</w:t>
            </w:r>
            <w:proofErr w:type="spellEnd"/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80058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Alamat </w:t>
            </w:r>
            <w:proofErr w:type="spellStart"/>
            <w:r w:rsidRPr="00562B08">
              <w:rPr>
                <w:sz w:val="24"/>
                <w:szCs w:val="24"/>
              </w:rPr>
              <w:t>diganti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dibuat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21BB8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6C7130F5" w14:textId="77777777" w:rsidTr="009B4582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9EF45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UJ095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D051B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Membuat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pengiriman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dengan label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AAE2" w14:textId="77777777" w:rsidR="009B4582" w:rsidRPr="00562B08" w:rsidRDefault="009B4582" w:rsidP="002476F9">
            <w:pPr>
              <w:pStyle w:val="STTSTabelContent"/>
              <w:numPr>
                <w:ilvl w:val="0"/>
                <w:numId w:val="9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“Ganti Alamat”</w:t>
            </w:r>
          </w:p>
          <w:p w14:paraId="72CD8447" w14:textId="77777777" w:rsidR="009B4582" w:rsidRPr="00562B08" w:rsidRDefault="009B4582" w:rsidP="002476F9">
            <w:pPr>
              <w:pStyle w:val="STTSTabelContent"/>
              <w:numPr>
                <w:ilvl w:val="0"/>
                <w:numId w:val="9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Alamat Baru”</w:t>
            </w:r>
          </w:p>
          <w:p w14:paraId="51589260" w14:textId="77777777" w:rsidR="009B4582" w:rsidRPr="00562B08" w:rsidRDefault="009B4582" w:rsidP="002476F9">
            <w:pPr>
              <w:pStyle w:val="STTSTabelContent"/>
              <w:numPr>
                <w:ilvl w:val="0"/>
                <w:numId w:val="9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label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yang tidak valid</w:t>
            </w:r>
          </w:p>
          <w:p w14:paraId="4DF44D02" w14:textId="77777777" w:rsidR="009B4582" w:rsidRPr="00562B08" w:rsidRDefault="009B4582" w:rsidP="002476F9">
            <w:pPr>
              <w:pStyle w:val="STTSTabelContent"/>
              <w:numPr>
                <w:ilvl w:val="0"/>
                <w:numId w:val="9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nama </w:t>
            </w:r>
            <w:proofErr w:type="spellStart"/>
            <w:r w:rsidRPr="00562B08">
              <w:rPr>
                <w:sz w:val="24"/>
                <w:szCs w:val="24"/>
              </w:rPr>
              <w:t>penerima</w:t>
            </w:r>
            <w:proofErr w:type="spellEnd"/>
            <w:r w:rsidRPr="00562B08">
              <w:rPr>
                <w:sz w:val="24"/>
                <w:szCs w:val="24"/>
              </w:rPr>
              <w:t xml:space="preserve"> yang valid</w:t>
            </w:r>
          </w:p>
          <w:p w14:paraId="303B214A" w14:textId="77777777" w:rsidR="009B4582" w:rsidRPr="00562B08" w:rsidRDefault="009B4582" w:rsidP="002476F9">
            <w:pPr>
              <w:pStyle w:val="STTSTabelContent"/>
              <w:numPr>
                <w:ilvl w:val="0"/>
                <w:numId w:val="9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telepon</w:t>
            </w:r>
            <w:proofErr w:type="spellEnd"/>
            <w:r w:rsidRPr="00562B08">
              <w:rPr>
                <w:sz w:val="24"/>
                <w:szCs w:val="24"/>
              </w:rPr>
              <w:t xml:space="preserve"> yang valid</w:t>
            </w:r>
          </w:p>
          <w:p w14:paraId="6778EC5F" w14:textId="77777777" w:rsidR="009B4582" w:rsidRPr="00562B08" w:rsidRDefault="009B4582" w:rsidP="002476F9">
            <w:pPr>
              <w:pStyle w:val="STTSTabelContent"/>
              <w:numPr>
                <w:ilvl w:val="0"/>
                <w:numId w:val="9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catatan</w:t>
            </w:r>
            <w:proofErr w:type="spellEnd"/>
            <w:r w:rsidRPr="00562B08">
              <w:rPr>
                <w:sz w:val="24"/>
                <w:szCs w:val="24"/>
              </w:rPr>
              <w:t xml:space="preserve"> (</w:t>
            </w:r>
            <w:proofErr w:type="spellStart"/>
            <w:r w:rsidRPr="00562B08">
              <w:rPr>
                <w:sz w:val="24"/>
                <w:szCs w:val="24"/>
              </w:rPr>
              <w:t>opsional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  <w:p w14:paraId="2510E635" w14:textId="77777777" w:rsidR="009B4582" w:rsidRPr="00562B08" w:rsidRDefault="009B4582" w:rsidP="002476F9">
            <w:pPr>
              <w:pStyle w:val="STTSTabelContent"/>
              <w:numPr>
                <w:ilvl w:val="0"/>
                <w:numId w:val="9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Simpan</w:t>
            </w:r>
            <w:proofErr w:type="spellEnd"/>
            <w:r w:rsidRPr="00562B08">
              <w:rPr>
                <w:sz w:val="24"/>
                <w:szCs w:val="24"/>
              </w:rPr>
              <w:t xml:space="preserve"> Alamat”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C5619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“Label Alamat </w:t>
            </w:r>
            <w:proofErr w:type="spellStart"/>
            <w:r w:rsidRPr="00562B08">
              <w:rPr>
                <w:sz w:val="24"/>
                <w:szCs w:val="24"/>
              </w:rPr>
              <w:t>harus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diisi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FC491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“Label Alamat </w:t>
            </w:r>
            <w:proofErr w:type="spellStart"/>
            <w:r w:rsidRPr="00562B08">
              <w:rPr>
                <w:sz w:val="24"/>
                <w:szCs w:val="24"/>
              </w:rPr>
              <w:t>harus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diisi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4AD18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684F0A08" w14:textId="77777777" w:rsidTr="009B4582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00C88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UJ096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D9C0A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Membuat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pengiriman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dengan nama </w:t>
            </w:r>
            <w:proofErr w:type="spellStart"/>
            <w:r w:rsidRPr="00562B08">
              <w:rPr>
                <w:sz w:val="24"/>
                <w:szCs w:val="24"/>
              </w:rPr>
              <w:t>penerima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1548" w14:textId="77777777" w:rsidR="009B4582" w:rsidRPr="00562B08" w:rsidRDefault="009B4582" w:rsidP="002476F9">
            <w:pPr>
              <w:pStyle w:val="STTSTabelContent"/>
              <w:numPr>
                <w:ilvl w:val="0"/>
                <w:numId w:val="9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“Ganti Alamat”</w:t>
            </w:r>
          </w:p>
          <w:p w14:paraId="1CD54958" w14:textId="77777777" w:rsidR="009B4582" w:rsidRPr="00562B08" w:rsidRDefault="009B4582" w:rsidP="002476F9">
            <w:pPr>
              <w:pStyle w:val="STTSTabelContent"/>
              <w:numPr>
                <w:ilvl w:val="0"/>
                <w:numId w:val="9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Alamat Baru”</w:t>
            </w:r>
          </w:p>
          <w:p w14:paraId="3D6B74CF" w14:textId="77777777" w:rsidR="009B4582" w:rsidRPr="00562B08" w:rsidRDefault="009B4582" w:rsidP="002476F9">
            <w:pPr>
              <w:pStyle w:val="STTSTabelContent"/>
              <w:numPr>
                <w:ilvl w:val="0"/>
                <w:numId w:val="9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label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yang valid</w:t>
            </w:r>
          </w:p>
          <w:p w14:paraId="5E6CF9BF" w14:textId="77777777" w:rsidR="009B4582" w:rsidRPr="00562B08" w:rsidRDefault="009B4582" w:rsidP="002476F9">
            <w:pPr>
              <w:pStyle w:val="STTSTabelContent"/>
              <w:numPr>
                <w:ilvl w:val="0"/>
                <w:numId w:val="9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nama </w:t>
            </w:r>
            <w:proofErr w:type="spellStart"/>
            <w:r w:rsidRPr="00562B08">
              <w:rPr>
                <w:sz w:val="24"/>
                <w:szCs w:val="24"/>
              </w:rPr>
              <w:t>penerima</w:t>
            </w:r>
            <w:proofErr w:type="spellEnd"/>
            <w:r w:rsidRPr="00562B08">
              <w:rPr>
                <w:sz w:val="24"/>
                <w:szCs w:val="24"/>
              </w:rPr>
              <w:t xml:space="preserve"> yang tidak valid</w:t>
            </w:r>
          </w:p>
          <w:p w14:paraId="15B5F858" w14:textId="77777777" w:rsidR="009B4582" w:rsidRPr="00562B08" w:rsidRDefault="009B4582" w:rsidP="002476F9">
            <w:pPr>
              <w:pStyle w:val="STTSTabelContent"/>
              <w:numPr>
                <w:ilvl w:val="0"/>
                <w:numId w:val="9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telepon</w:t>
            </w:r>
            <w:proofErr w:type="spellEnd"/>
            <w:r w:rsidRPr="00562B08">
              <w:rPr>
                <w:sz w:val="24"/>
                <w:szCs w:val="24"/>
              </w:rPr>
              <w:t xml:space="preserve"> yang valid</w:t>
            </w:r>
          </w:p>
          <w:p w14:paraId="0105074A" w14:textId="77777777" w:rsidR="009B4582" w:rsidRPr="00562B08" w:rsidRDefault="009B4582" w:rsidP="002476F9">
            <w:pPr>
              <w:pStyle w:val="STTSTabelContent"/>
              <w:numPr>
                <w:ilvl w:val="0"/>
                <w:numId w:val="9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catatan</w:t>
            </w:r>
            <w:proofErr w:type="spellEnd"/>
            <w:r w:rsidRPr="00562B08">
              <w:rPr>
                <w:sz w:val="24"/>
                <w:szCs w:val="24"/>
              </w:rPr>
              <w:t xml:space="preserve"> (</w:t>
            </w:r>
            <w:proofErr w:type="spellStart"/>
            <w:r w:rsidRPr="00562B08">
              <w:rPr>
                <w:sz w:val="24"/>
                <w:szCs w:val="24"/>
              </w:rPr>
              <w:t>opsional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  <w:p w14:paraId="38F541A7" w14:textId="77777777" w:rsidR="009B4582" w:rsidRPr="00562B08" w:rsidRDefault="009B4582" w:rsidP="002476F9">
            <w:pPr>
              <w:pStyle w:val="STTSTabelContent"/>
              <w:numPr>
                <w:ilvl w:val="0"/>
                <w:numId w:val="9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Simpan</w:t>
            </w:r>
            <w:proofErr w:type="spellEnd"/>
            <w:r w:rsidRPr="00562B08">
              <w:rPr>
                <w:sz w:val="24"/>
                <w:szCs w:val="24"/>
              </w:rPr>
              <w:t xml:space="preserve"> Alamat”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47E1C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“Nama </w:t>
            </w:r>
            <w:proofErr w:type="spellStart"/>
            <w:r w:rsidRPr="00562B08">
              <w:rPr>
                <w:sz w:val="24"/>
                <w:szCs w:val="24"/>
              </w:rPr>
              <w:t>Penerima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harus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diisi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6C054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“Nama </w:t>
            </w:r>
            <w:proofErr w:type="spellStart"/>
            <w:r w:rsidRPr="00562B08">
              <w:rPr>
                <w:sz w:val="24"/>
                <w:szCs w:val="24"/>
              </w:rPr>
              <w:t>Penerima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harus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diisi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D2D48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3D7750CE" w14:textId="77777777" w:rsidR="00F935B6" w:rsidRDefault="00F935B6" w:rsidP="00F935B6">
      <w:pPr>
        <w:pStyle w:val="STTSTabel"/>
        <w:rPr>
          <w:szCs w:val="24"/>
        </w:rPr>
      </w:pPr>
    </w:p>
    <w:p w14:paraId="4536B33A" w14:textId="4CDC60B8" w:rsidR="00F935B6" w:rsidRPr="00562B08" w:rsidRDefault="00F935B6" w:rsidP="00F935B6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10</w:t>
      </w:r>
    </w:p>
    <w:p w14:paraId="5E868BEA" w14:textId="602332C0" w:rsidR="00F935B6" w:rsidRPr="00562B08" w:rsidRDefault="00F935B6" w:rsidP="00F935B6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Halaman Checkout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Lanjutan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50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2551"/>
        <w:gridCol w:w="4820"/>
        <w:gridCol w:w="3118"/>
        <w:gridCol w:w="2624"/>
        <w:gridCol w:w="1016"/>
      </w:tblGrid>
      <w:tr w:rsidR="00F935B6" w:rsidRPr="00562B08" w14:paraId="60E16C8F" w14:textId="77777777" w:rsidTr="00F935B6">
        <w:trPr>
          <w:jc w:val="center"/>
        </w:trPr>
        <w:tc>
          <w:tcPr>
            <w:tcW w:w="959" w:type="dxa"/>
            <w:shd w:val="clear" w:color="auto" w:fill="D9D9D9"/>
          </w:tcPr>
          <w:p w14:paraId="6AB273A9" w14:textId="77777777" w:rsidR="00F935B6" w:rsidRPr="00562B08" w:rsidRDefault="00F935B6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551" w:type="dxa"/>
            <w:shd w:val="clear" w:color="auto" w:fill="D9D9D9"/>
          </w:tcPr>
          <w:p w14:paraId="5B0C0A90" w14:textId="77777777" w:rsidR="00F935B6" w:rsidRPr="00562B08" w:rsidRDefault="00F935B6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4820" w:type="dxa"/>
            <w:shd w:val="clear" w:color="auto" w:fill="D9D9D9"/>
          </w:tcPr>
          <w:p w14:paraId="77FE0CED" w14:textId="77777777" w:rsidR="00F935B6" w:rsidRPr="00562B08" w:rsidRDefault="00F935B6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118" w:type="dxa"/>
            <w:shd w:val="clear" w:color="auto" w:fill="D9D9D9"/>
          </w:tcPr>
          <w:p w14:paraId="6842DF66" w14:textId="77777777" w:rsidR="00F935B6" w:rsidRPr="00562B08" w:rsidRDefault="00F935B6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624" w:type="dxa"/>
            <w:shd w:val="clear" w:color="auto" w:fill="D9D9D9"/>
          </w:tcPr>
          <w:p w14:paraId="68813D45" w14:textId="77777777" w:rsidR="00F935B6" w:rsidRPr="00562B08" w:rsidRDefault="00F935B6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41186B84" w14:textId="77777777" w:rsidR="00F935B6" w:rsidRPr="00562B08" w:rsidRDefault="00F935B6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F935B6" w:rsidRPr="00562B08" w14:paraId="01952342" w14:textId="77777777" w:rsidTr="00F935B6">
        <w:trPr>
          <w:trHeight w:val="20"/>
          <w:jc w:val="center"/>
        </w:trPr>
        <w:tc>
          <w:tcPr>
            <w:tcW w:w="959" w:type="dxa"/>
            <w:tcBorders>
              <w:left w:val="single" w:sz="4" w:space="0" w:color="auto"/>
              <w:right w:val="single" w:sz="4" w:space="0" w:color="auto"/>
            </w:tcBorders>
          </w:tcPr>
          <w:p w14:paraId="2992B57D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UJ097</w:t>
            </w: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14:paraId="7C493C8C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Membuat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pengiriman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telepon</w:t>
            </w:r>
            <w:proofErr w:type="spellEnd"/>
            <w:r w:rsidRPr="00562B08">
              <w:rPr>
                <w:sz w:val="24"/>
                <w:szCs w:val="24"/>
              </w:rPr>
              <w:t xml:space="preserve"> yang salah 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A4B348" w14:textId="77777777" w:rsidR="00F935B6" w:rsidRPr="00562B08" w:rsidRDefault="00F935B6" w:rsidP="002476F9">
            <w:pPr>
              <w:pStyle w:val="STTSTabelContent"/>
              <w:numPr>
                <w:ilvl w:val="0"/>
                <w:numId w:val="9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“Ganti Alamat”</w:t>
            </w:r>
          </w:p>
          <w:p w14:paraId="697EA4B3" w14:textId="77777777" w:rsidR="00F935B6" w:rsidRPr="00562B08" w:rsidRDefault="00F935B6" w:rsidP="002476F9">
            <w:pPr>
              <w:pStyle w:val="STTSTabelContent"/>
              <w:numPr>
                <w:ilvl w:val="0"/>
                <w:numId w:val="9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Alamat Baru”</w:t>
            </w:r>
          </w:p>
          <w:p w14:paraId="3A81552C" w14:textId="77777777" w:rsidR="00F935B6" w:rsidRPr="00562B08" w:rsidRDefault="00F935B6" w:rsidP="002476F9">
            <w:pPr>
              <w:pStyle w:val="STTSTabelContent"/>
              <w:numPr>
                <w:ilvl w:val="0"/>
                <w:numId w:val="9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label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yang valid</w:t>
            </w:r>
          </w:p>
          <w:p w14:paraId="0EAD5347" w14:textId="77777777" w:rsidR="00F935B6" w:rsidRPr="00562B08" w:rsidRDefault="00F935B6" w:rsidP="002476F9">
            <w:pPr>
              <w:pStyle w:val="STTSTabelContent"/>
              <w:numPr>
                <w:ilvl w:val="0"/>
                <w:numId w:val="9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nama </w:t>
            </w:r>
            <w:proofErr w:type="spellStart"/>
            <w:r w:rsidRPr="00562B08">
              <w:rPr>
                <w:sz w:val="24"/>
                <w:szCs w:val="24"/>
              </w:rPr>
              <w:t>penerima</w:t>
            </w:r>
            <w:proofErr w:type="spellEnd"/>
            <w:r w:rsidRPr="00562B08">
              <w:rPr>
                <w:sz w:val="24"/>
                <w:szCs w:val="24"/>
              </w:rPr>
              <w:t xml:space="preserve"> yang valid</w:t>
            </w:r>
          </w:p>
          <w:p w14:paraId="2A60798D" w14:textId="77777777" w:rsidR="00F935B6" w:rsidRPr="00562B08" w:rsidRDefault="00F935B6" w:rsidP="002476F9">
            <w:pPr>
              <w:pStyle w:val="STTSTabelContent"/>
              <w:numPr>
                <w:ilvl w:val="0"/>
                <w:numId w:val="9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telepon</w:t>
            </w:r>
            <w:proofErr w:type="spellEnd"/>
            <w:r w:rsidRPr="00562B08">
              <w:rPr>
                <w:sz w:val="24"/>
                <w:szCs w:val="24"/>
              </w:rPr>
              <w:t xml:space="preserve"> yang tidak valid</w:t>
            </w:r>
          </w:p>
          <w:p w14:paraId="5223D6E3" w14:textId="77777777" w:rsidR="00F935B6" w:rsidRPr="00562B08" w:rsidRDefault="00F935B6" w:rsidP="002476F9">
            <w:pPr>
              <w:pStyle w:val="STTSTabelContent"/>
              <w:numPr>
                <w:ilvl w:val="0"/>
                <w:numId w:val="9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catatan</w:t>
            </w:r>
            <w:proofErr w:type="spellEnd"/>
            <w:r w:rsidRPr="00562B08">
              <w:rPr>
                <w:sz w:val="24"/>
                <w:szCs w:val="24"/>
              </w:rPr>
              <w:t xml:space="preserve"> (</w:t>
            </w:r>
            <w:proofErr w:type="spellStart"/>
            <w:r w:rsidRPr="00562B08">
              <w:rPr>
                <w:sz w:val="24"/>
                <w:szCs w:val="24"/>
              </w:rPr>
              <w:t>opsional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  <w:p w14:paraId="43F792F0" w14:textId="77777777" w:rsidR="00F935B6" w:rsidRPr="00562B08" w:rsidRDefault="00F935B6" w:rsidP="002476F9">
            <w:pPr>
              <w:pStyle w:val="STTSTabelContent"/>
              <w:numPr>
                <w:ilvl w:val="0"/>
                <w:numId w:val="9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Simpan</w:t>
            </w:r>
            <w:proofErr w:type="spellEnd"/>
            <w:r w:rsidRPr="00562B08">
              <w:rPr>
                <w:sz w:val="24"/>
                <w:szCs w:val="24"/>
              </w:rPr>
              <w:t xml:space="preserve"> Alamat”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0BCCDE2D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telepon</w:t>
            </w:r>
            <w:proofErr w:type="spellEnd"/>
            <w:r w:rsidRPr="00562B08">
              <w:rPr>
                <w:sz w:val="24"/>
                <w:szCs w:val="24"/>
              </w:rPr>
              <w:t xml:space="preserve"> minimal 10 </w:t>
            </w:r>
            <w:proofErr w:type="gramStart"/>
            <w:r w:rsidRPr="00562B08">
              <w:rPr>
                <w:sz w:val="24"/>
                <w:szCs w:val="24"/>
              </w:rPr>
              <w:t>digit</w:t>
            </w:r>
            <w:proofErr w:type="gramEnd"/>
            <w:r w:rsidRPr="00562B08">
              <w:rPr>
                <w:sz w:val="24"/>
                <w:szCs w:val="24"/>
              </w:rPr>
              <w:t>” atau “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telepon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maksimal</w:t>
            </w:r>
            <w:proofErr w:type="spellEnd"/>
            <w:r w:rsidRPr="00562B08">
              <w:rPr>
                <w:sz w:val="24"/>
                <w:szCs w:val="24"/>
              </w:rPr>
              <w:t xml:space="preserve"> 15 digit”</w:t>
            </w:r>
          </w:p>
        </w:tc>
        <w:tc>
          <w:tcPr>
            <w:tcW w:w="2624" w:type="dxa"/>
            <w:tcBorders>
              <w:left w:val="single" w:sz="4" w:space="0" w:color="auto"/>
              <w:right w:val="single" w:sz="4" w:space="0" w:color="auto"/>
            </w:tcBorders>
          </w:tcPr>
          <w:p w14:paraId="4D7427C8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telepon</w:t>
            </w:r>
            <w:proofErr w:type="spellEnd"/>
            <w:r w:rsidRPr="00562B08">
              <w:rPr>
                <w:sz w:val="24"/>
                <w:szCs w:val="24"/>
              </w:rPr>
              <w:t xml:space="preserve"> minimal 10 </w:t>
            </w:r>
            <w:proofErr w:type="gramStart"/>
            <w:r w:rsidRPr="00562B08">
              <w:rPr>
                <w:sz w:val="24"/>
                <w:szCs w:val="24"/>
              </w:rPr>
              <w:t>digit</w:t>
            </w:r>
            <w:proofErr w:type="gramEnd"/>
            <w:r w:rsidRPr="00562B08">
              <w:rPr>
                <w:sz w:val="24"/>
                <w:szCs w:val="24"/>
              </w:rPr>
              <w:t>” atau “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telepon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maksimal</w:t>
            </w:r>
            <w:proofErr w:type="spellEnd"/>
            <w:r w:rsidRPr="00562B08">
              <w:rPr>
                <w:sz w:val="24"/>
                <w:szCs w:val="24"/>
              </w:rPr>
              <w:t xml:space="preserve"> 15 digit”</w:t>
            </w:r>
          </w:p>
        </w:tc>
        <w:tc>
          <w:tcPr>
            <w:tcW w:w="1016" w:type="dxa"/>
            <w:tcBorders>
              <w:left w:val="single" w:sz="4" w:space="0" w:color="auto"/>
              <w:right w:val="single" w:sz="4" w:space="0" w:color="auto"/>
            </w:tcBorders>
          </w:tcPr>
          <w:p w14:paraId="7C270FC6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23F67EE7" w14:textId="77777777" w:rsidTr="009B4582">
        <w:trPr>
          <w:trHeight w:val="2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FA899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bookmarkStart w:id="3" w:name="_Hlk216116787"/>
            <w:r w:rsidRPr="00562B08">
              <w:rPr>
                <w:sz w:val="24"/>
                <w:szCs w:val="24"/>
              </w:rPr>
              <w:t>UJ098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3F448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Membatal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pembuatan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pengiriman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F745B" w14:textId="77777777" w:rsidR="009B4582" w:rsidRPr="00562B08" w:rsidRDefault="009B4582" w:rsidP="002476F9">
            <w:pPr>
              <w:pStyle w:val="STTSTabelContent"/>
              <w:numPr>
                <w:ilvl w:val="0"/>
                <w:numId w:val="9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“Ganti Alamat”</w:t>
            </w:r>
          </w:p>
          <w:p w14:paraId="6E5F86D2" w14:textId="77777777" w:rsidR="009B4582" w:rsidRPr="00562B08" w:rsidRDefault="009B4582" w:rsidP="002476F9">
            <w:pPr>
              <w:pStyle w:val="STTSTabelContent"/>
              <w:numPr>
                <w:ilvl w:val="0"/>
                <w:numId w:val="9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Alamat Baru”</w:t>
            </w:r>
          </w:p>
          <w:p w14:paraId="61C4163B" w14:textId="77777777" w:rsidR="009B4582" w:rsidRPr="00562B08" w:rsidRDefault="009B4582" w:rsidP="002476F9">
            <w:pPr>
              <w:pStyle w:val="STTSTabelContent"/>
              <w:numPr>
                <w:ilvl w:val="0"/>
                <w:numId w:val="9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“Batal”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5BDA9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Membatal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pembuatan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dan Kembali ke </w:t>
            </w:r>
            <w:proofErr w:type="spellStart"/>
            <w:r w:rsidRPr="00562B08">
              <w:rPr>
                <w:sz w:val="24"/>
                <w:szCs w:val="24"/>
              </w:rPr>
              <w:t>pemilihan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pengiriman</w:t>
            </w:r>
            <w:proofErr w:type="spellEnd"/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9C946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Membatal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pembuatan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dan Kembali ke </w:t>
            </w:r>
            <w:proofErr w:type="spellStart"/>
            <w:r w:rsidRPr="00562B08">
              <w:rPr>
                <w:sz w:val="24"/>
                <w:szCs w:val="24"/>
              </w:rPr>
              <w:t>pemilihan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pengiriman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43D8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0F4A6147" w14:textId="77777777" w:rsidTr="009B4582">
        <w:trPr>
          <w:trHeight w:val="2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F17B2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UJ099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CED9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Keluar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pemilihan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dengan “X”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823BD" w14:textId="77777777" w:rsidR="009B4582" w:rsidRPr="00562B08" w:rsidRDefault="009B4582" w:rsidP="002476F9">
            <w:pPr>
              <w:pStyle w:val="STTSTabelContent"/>
              <w:numPr>
                <w:ilvl w:val="0"/>
                <w:numId w:val="9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“Ganti Alamat”</w:t>
            </w:r>
          </w:p>
          <w:p w14:paraId="7E0FD961" w14:textId="77777777" w:rsidR="009B4582" w:rsidRPr="00562B08" w:rsidRDefault="009B4582" w:rsidP="002476F9">
            <w:pPr>
              <w:pStyle w:val="STTSTabelContent"/>
              <w:numPr>
                <w:ilvl w:val="0"/>
                <w:numId w:val="9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“X” pada </w:t>
            </w:r>
            <w:proofErr w:type="spellStart"/>
            <w:r w:rsidRPr="00562B08">
              <w:rPr>
                <w:sz w:val="24"/>
                <w:szCs w:val="24"/>
              </w:rPr>
              <w:t>pojok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kanan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atas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368A2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Kembali ke checkout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1D536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Kembali ke checkout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D4198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208B65FC" w14:textId="77777777" w:rsidTr="009B4582">
        <w:trPr>
          <w:trHeight w:val="2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29A6A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UJ100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AA222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Keluar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pemilihan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tekan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diluar</w:t>
            </w:r>
            <w:proofErr w:type="spellEnd"/>
            <w:r w:rsidRPr="00562B08">
              <w:rPr>
                <w:sz w:val="24"/>
                <w:szCs w:val="24"/>
              </w:rPr>
              <w:t xml:space="preserve"> popup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AD315" w14:textId="77777777" w:rsidR="009B4582" w:rsidRPr="00562B08" w:rsidRDefault="009B4582" w:rsidP="002476F9">
            <w:pPr>
              <w:pStyle w:val="STTSTabelContent"/>
              <w:numPr>
                <w:ilvl w:val="0"/>
                <w:numId w:val="10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“Ganti Alamat”</w:t>
            </w:r>
          </w:p>
          <w:p w14:paraId="5AE0B993" w14:textId="77777777" w:rsidR="009B4582" w:rsidRPr="00562B08" w:rsidRDefault="009B4582" w:rsidP="002476F9">
            <w:pPr>
              <w:pStyle w:val="STTSTabelContent"/>
              <w:numPr>
                <w:ilvl w:val="0"/>
                <w:numId w:val="10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diluar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popup </w:t>
            </w:r>
            <w:proofErr w:type="spellStart"/>
            <w:r w:rsidRPr="00562B08">
              <w:rPr>
                <w:sz w:val="24"/>
                <w:szCs w:val="24"/>
              </w:rPr>
              <w:t>pemilihan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C1A6F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Kembali ke checkout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F12F3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Kembali ke checkout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6F395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5B329317" w14:textId="77777777" w:rsidTr="009B4582">
        <w:trPr>
          <w:trHeight w:val="2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439A2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UJ101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3C176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Keluar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pembuatan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dengan “X”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9BE4" w14:textId="77777777" w:rsidR="009B4582" w:rsidRPr="00562B08" w:rsidRDefault="009B4582" w:rsidP="002476F9">
            <w:pPr>
              <w:pStyle w:val="STTSTabelContent"/>
              <w:numPr>
                <w:ilvl w:val="0"/>
                <w:numId w:val="10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“Ganti Alamat”</w:t>
            </w:r>
          </w:p>
          <w:p w14:paraId="7B96535D" w14:textId="77777777" w:rsidR="009B4582" w:rsidRPr="00562B08" w:rsidRDefault="009B4582" w:rsidP="002476F9">
            <w:pPr>
              <w:pStyle w:val="STTSTabelContent"/>
              <w:numPr>
                <w:ilvl w:val="0"/>
                <w:numId w:val="10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Alamat Baru”</w:t>
            </w:r>
          </w:p>
          <w:p w14:paraId="5109194F" w14:textId="77777777" w:rsidR="009B4582" w:rsidRPr="00562B08" w:rsidRDefault="009B4582" w:rsidP="002476F9">
            <w:pPr>
              <w:pStyle w:val="STTSTabelContent"/>
              <w:numPr>
                <w:ilvl w:val="0"/>
                <w:numId w:val="10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“X” pada </w:t>
            </w:r>
            <w:proofErr w:type="spellStart"/>
            <w:r w:rsidRPr="00562B08">
              <w:rPr>
                <w:sz w:val="24"/>
                <w:szCs w:val="24"/>
              </w:rPr>
              <w:t>pojok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kanan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atas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D5B9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Kembali ke checkout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FF4DF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Kembali ke checkout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1E09D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5CD8BE7B" w14:textId="77777777" w:rsidTr="009B4582">
        <w:trPr>
          <w:trHeight w:val="2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1D211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UJ102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4A18D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Keluar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pembuatan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tekan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diluar</w:t>
            </w:r>
            <w:proofErr w:type="spellEnd"/>
            <w:r w:rsidRPr="00562B08">
              <w:rPr>
                <w:sz w:val="24"/>
                <w:szCs w:val="24"/>
              </w:rPr>
              <w:t xml:space="preserve"> popup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69415" w14:textId="77777777" w:rsidR="009B4582" w:rsidRPr="00562B08" w:rsidRDefault="009B4582" w:rsidP="002476F9">
            <w:pPr>
              <w:pStyle w:val="STTSTabelContent"/>
              <w:numPr>
                <w:ilvl w:val="0"/>
                <w:numId w:val="10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“Ganti Alamat”</w:t>
            </w:r>
          </w:p>
          <w:p w14:paraId="3A7BDF31" w14:textId="77777777" w:rsidR="009B4582" w:rsidRPr="00562B08" w:rsidRDefault="009B4582" w:rsidP="002476F9">
            <w:pPr>
              <w:pStyle w:val="STTSTabelContent"/>
              <w:numPr>
                <w:ilvl w:val="0"/>
                <w:numId w:val="10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Alamat Baru”</w:t>
            </w:r>
          </w:p>
          <w:p w14:paraId="3D2E346A" w14:textId="77777777" w:rsidR="009B4582" w:rsidRPr="00562B08" w:rsidRDefault="009B4582" w:rsidP="002476F9">
            <w:pPr>
              <w:pStyle w:val="STTSTabelContent"/>
              <w:numPr>
                <w:ilvl w:val="0"/>
                <w:numId w:val="10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diluar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popup </w:t>
            </w:r>
            <w:proofErr w:type="spellStart"/>
            <w:r w:rsidRPr="00562B08">
              <w:rPr>
                <w:sz w:val="24"/>
                <w:szCs w:val="24"/>
              </w:rPr>
              <w:t>pembuatan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DA9A4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Kembali ke checkout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1B7F8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Kembali ke checkout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B7232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413AB4D6" w14:textId="77777777" w:rsidTr="009B4582">
        <w:trPr>
          <w:trHeight w:val="2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0581E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UJ103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12BCC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Memilih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metode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pengiriman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A1417" w14:textId="77777777" w:rsidR="009B4582" w:rsidRPr="00562B08" w:rsidRDefault="009B4582" w:rsidP="002476F9">
            <w:pPr>
              <w:pStyle w:val="STTSTabelContent"/>
              <w:numPr>
                <w:ilvl w:val="0"/>
                <w:numId w:val="11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salah </w:t>
            </w:r>
            <w:proofErr w:type="spellStart"/>
            <w:r w:rsidRPr="00562B08">
              <w:rPr>
                <w:sz w:val="24"/>
                <w:szCs w:val="24"/>
              </w:rPr>
              <w:t>satu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opsi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kartu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layanan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pengiriman</w:t>
            </w:r>
            <w:proofErr w:type="spellEnd"/>
          </w:p>
          <w:p w14:paraId="4471A52D" w14:textId="77777777" w:rsidR="009B4582" w:rsidRPr="00562B08" w:rsidRDefault="009B4582" w:rsidP="002476F9">
            <w:pPr>
              <w:pStyle w:val="STTSTabelContent"/>
              <w:numPr>
                <w:ilvl w:val="0"/>
                <w:numId w:val="11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salah </w:t>
            </w:r>
            <w:proofErr w:type="spellStart"/>
            <w:r w:rsidRPr="00562B08">
              <w:rPr>
                <w:sz w:val="24"/>
                <w:szCs w:val="24"/>
              </w:rPr>
              <w:t>satu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opsi</w:t>
            </w:r>
            <w:proofErr w:type="spellEnd"/>
            <w:r w:rsidRPr="00562B08">
              <w:rPr>
                <w:sz w:val="24"/>
                <w:szCs w:val="24"/>
              </w:rPr>
              <w:t xml:space="preserve"> pada </w:t>
            </w:r>
            <w:proofErr w:type="spellStart"/>
            <w:r w:rsidRPr="00562B08">
              <w:rPr>
                <w:sz w:val="24"/>
                <w:szCs w:val="24"/>
              </w:rPr>
              <w:t>layanan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terpilih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A7BA0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status “</w:t>
            </w:r>
            <w:proofErr w:type="spellStart"/>
            <w:r w:rsidRPr="00562B08">
              <w:rPr>
                <w:sz w:val="24"/>
                <w:szCs w:val="24"/>
              </w:rPr>
              <w:t>Dipilih</w:t>
            </w:r>
            <w:proofErr w:type="spellEnd"/>
            <w:r w:rsidRPr="00562B08">
              <w:rPr>
                <w:sz w:val="24"/>
                <w:szCs w:val="24"/>
              </w:rPr>
              <w:t xml:space="preserve">” pada </w:t>
            </w:r>
            <w:proofErr w:type="spellStart"/>
            <w:r w:rsidRPr="00562B08">
              <w:rPr>
                <w:sz w:val="24"/>
                <w:szCs w:val="24"/>
              </w:rPr>
              <w:t>layanan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pengiriman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terpilih</w:t>
            </w:r>
            <w:proofErr w:type="spellEnd"/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57F85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9D55A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</w:p>
        </w:tc>
      </w:tr>
      <w:tr w:rsidR="009B4582" w:rsidRPr="00562B08" w14:paraId="700067F5" w14:textId="77777777" w:rsidTr="009B4582">
        <w:trPr>
          <w:trHeight w:val="2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8591A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UJ104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EE861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Menggunakan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kode</w:t>
            </w:r>
            <w:proofErr w:type="spellEnd"/>
            <w:r w:rsidRPr="00562B08">
              <w:rPr>
                <w:sz w:val="24"/>
                <w:szCs w:val="24"/>
              </w:rPr>
              <w:t xml:space="preserve"> voucher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591FA" w14:textId="77777777" w:rsidR="009B4582" w:rsidRPr="00562B08" w:rsidRDefault="009B4582" w:rsidP="002476F9">
            <w:pPr>
              <w:pStyle w:val="STTSTabelContent"/>
              <w:numPr>
                <w:ilvl w:val="0"/>
                <w:numId w:val="10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kode</w:t>
            </w:r>
            <w:proofErr w:type="spellEnd"/>
            <w:r w:rsidRPr="00562B08">
              <w:rPr>
                <w:sz w:val="24"/>
                <w:szCs w:val="24"/>
              </w:rPr>
              <w:t xml:space="preserve"> voucher yang valid</w:t>
            </w:r>
          </w:p>
          <w:p w14:paraId="201DFB44" w14:textId="77777777" w:rsidR="009B4582" w:rsidRPr="00562B08" w:rsidRDefault="009B4582" w:rsidP="002476F9">
            <w:pPr>
              <w:pStyle w:val="STTSTabelContent"/>
              <w:numPr>
                <w:ilvl w:val="0"/>
                <w:numId w:val="10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Gunakan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D1DAB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“Voucher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Diterapkan</w:t>
            </w:r>
            <w:proofErr w:type="spellEnd"/>
            <w:r w:rsidRPr="00562B08">
              <w:rPr>
                <w:sz w:val="24"/>
                <w:szCs w:val="24"/>
              </w:rPr>
              <w:t xml:space="preserve">!” dan “Anda </w:t>
            </w:r>
            <w:proofErr w:type="spellStart"/>
            <w:r w:rsidRPr="00562B08">
              <w:rPr>
                <w:sz w:val="24"/>
                <w:szCs w:val="24"/>
              </w:rPr>
              <w:t>mendapat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diskon</w:t>
            </w:r>
            <w:proofErr w:type="spellEnd"/>
            <w:r w:rsidRPr="00562B08">
              <w:rPr>
                <w:sz w:val="24"/>
                <w:szCs w:val="24"/>
              </w:rPr>
              <w:t xml:space="preserve"> (nominal atau </w:t>
            </w:r>
            <w:proofErr w:type="spellStart"/>
            <w:r w:rsidRPr="00562B08">
              <w:rPr>
                <w:sz w:val="24"/>
                <w:szCs w:val="24"/>
              </w:rPr>
              <w:t>persentasenya</w:t>
            </w:r>
            <w:proofErr w:type="spellEnd"/>
            <w:r w:rsidRPr="00562B08">
              <w:rPr>
                <w:sz w:val="24"/>
                <w:szCs w:val="24"/>
              </w:rPr>
              <w:t xml:space="preserve">)” dan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kode</w:t>
            </w:r>
            <w:proofErr w:type="spellEnd"/>
            <w:r w:rsidRPr="00562B08">
              <w:rPr>
                <w:sz w:val="24"/>
                <w:szCs w:val="24"/>
              </w:rPr>
              <w:t xml:space="preserve"> voucher dan </w:t>
            </w:r>
            <w:proofErr w:type="spellStart"/>
            <w:r w:rsidRPr="00562B08">
              <w:rPr>
                <w:sz w:val="24"/>
                <w:szCs w:val="24"/>
              </w:rPr>
              <w:t>diskonnya</w:t>
            </w:r>
            <w:proofErr w:type="spellEnd"/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80B46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“Voucher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Diterapkan</w:t>
            </w:r>
            <w:proofErr w:type="spellEnd"/>
            <w:r w:rsidRPr="00562B08">
              <w:rPr>
                <w:sz w:val="24"/>
                <w:szCs w:val="24"/>
              </w:rPr>
              <w:t xml:space="preserve">!” dan “Anda </w:t>
            </w:r>
            <w:proofErr w:type="spellStart"/>
            <w:r w:rsidRPr="00562B08">
              <w:rPr>
                <w:sz w:val="24"/>
                <w:szCs w:val="24"/>
              </w:rPr>
              <w:t>mendapat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diskon</w:t>
            </w:r>
            <w:proofErr w:type="spellEnd"/>
            <w:r w:rsidRPr="00562B08">
              <w:rPr>
                <w:sz w:val="24"/>
                <w:szCs w:val="24"/>
              </w:rPr>
              <w:t xml:space="preserve"> (nominal atau </w:t>
            </w:r>
            <w:proofErr w:type="spellStart"/>
            <w:r w:rsidRPr="00562B08">
              <w:rPr>
                <w:sz w:val="24"/>
                <w:szCs w:val="24"/>
              </w:rPr>
              <w:t>persentasenya</w:t>
            </w:r>
            <w:proofErr w:type="spellEnd"/>
            <w:r w:rsidRPr="00562B08">
              <w:rPr>
                <w:sz w:val="24"/>
                <w:szCs w:val="24"/>
              </w:rPr>
              <w:t xml:space="preserve">)” dan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kode</w:t>
            </w:r>
            <w:proofErr w:type="spellEnd"/>
            <w:r w:rsidRPr="00562B08">
              <w:rPr>
                <w:sz w:val="24"/>
                <w:szCs w:val="24"/>
              </w:rPr>
              <w:t xml:space="preserve"> voucher dan </w:t>
            </w:r>
            <w:proofErr w:type="spellStart"/>
            <w:r w:rsidRPr="00562B08">
              <w:rPr>
                <w:sz w:val="24"/>
                <w:szCs w:val="24"/>
              </w:rPr>
              <w:t>diskonnya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57AAF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660B2DDC" w14:textId="77777777" w:rsidTr="009B4582">
        <w:trPr>
          <w:trHeight w:val="2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6E631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UJ105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9C6C3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Membatalkan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penggunaan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kode</w:t>
            </w:r>
            <w:proofErr w:type="spellEnd"/>
            <w:r w:rsidRPr="00562B08">
              <w:rPr>
                <w:sz w:val="24"/>
                <w:szCs w:val="24"/>
              </w:rPr>
              <w:t xml:space="preserve"> voucher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ADC1D" w14:textId="77777777" w:rsidR="009B4582" w:rsidRPr="00562B08" w:rsidRDefault="009B4582" w:rsidP="002476F9">
            <w:pPr>
              <w:pStyle w:val="STTSTabelContent"/>
              <w:numPr>
                <w:ilvl w:val="0"/>
                <w:numId w:val="10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kode</w:t>
            </w:r>
            <w:proofErr w:type="spellEnd"/>
            <w:r w:rsidRPr="00562B08">
              <w:rPr>
                <w:sz w:val="24"/>
                <w:szCs w:val="24"/>
              </w:rPr>
              <w:t xml:space="preserve"> voucher yang valid</w:t>
            </w:r>
          </w:p>
          <w:p w14:paraId="406B23FE" w14:textId="77777777" w:rsidR="009B4582" w:rsidRPr="00562B08" w:rsidRDefault="009B4582" w:rsidP="002476F9">
            <w:pPr>
              <w:pStyle w:val="STTSTabelContent"/>
              <w:numPr>
                <w:ilvl w:val="0"/>
                <w:numId w:val="10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Gunakan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  <w:p w14:paraId="6950B0D8" w14:textId="77777777" w:rsidR="009B4582" w:rsidRPr="00562B08" w:rsidRDefault="009B4582" w:rsidP="002476F9">
            <w:pPr>
              <w:pStyle w:val="STTSTabelContent"/>
              <w:numPr>
                <w:ilvl w:val="0"/>
                <w:numId w:val="10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“X” </w:t>
            </w:r>
            <w:proofErr w:type="spellStart"/>
            <w:r w:rsidRPr="00562B08">
              <w:rPr>
                <w:sz w:val="24"/>
                <w:szCs w:val="24"/>
              </w:rPr>
              <w:t>merah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D4C0C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“Voucher </w:t>
            </w:r>
            <w:proofErr w:type="spellStart"/>
            <w:r w:rsidRPr="00562B08">
              <w:rPr>
                <w:sz w:val="24"/>
                <w:szCs w:val="24"/>
              </w:rPr>
              <w:t>Dihapus</w:t>
            </w:r>
            <w:proofErr w:type="spellEnd"/>
            <w:r w:rsidRPr="00562B08">
              <w:rPr>
                <w:sz w:val="24"/>
                <w:szCs w:val="24"/>
              </w:rPr>
              <w:t xml:space="preserve">” dan “Voucher </w:t>
            </w:r>
            <w:proofErr w:type="spellStart"/>
            <w:r w:rsidRPr="00562B08">
              <w:rPr>
                <w:sz w:val="24"/>
                <w:szCs w:val="24"/>
              </w:rPr>
              <w:t>telah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dihapus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” dan </w:t>
            </w:r>
            <w:proofErr w:type="spellStart"/>
            <w:r w:rsidRPr="00562B08">
              <w:rPr>
                <w:sz w:val="24"/>
                <w:szCs w:val="24"/>
              </w:rPr>
              <w:t>kembali</w:t>
            </w:r>
            <w:proofErr w:type="spellEnd"/>
            <w:r w:rsidRPr="00562B08">
              <w:rPr>
                <w:sz w:val="24"/>
                <w:szCs w:val="24"/>
              </w:rPr>
              <w:t xml:space="preserve"> textbox dan </w:t>
            </w:r>
            <w:proofErr w:type="spellStart"/>
            <w:r w:rsidRPr="00562B08">
              <w:rPr>
                <w:sz w:val="24"/>
                <w:szCs w:val="24"/>
              </w:rPr>
              <w:t>tombolnya</w:t>
            </w:r>
            <w:proofErr w:type="spellEnd"/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B52AF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“Voucher </w:t>
            </w:r>
            <w:proofErr w:type="spellStart"/>
            <w:r w:rsidRPr="00562B08">
              <w:rPr>
                <w:sz w:val="24"/>
                <w:szCs w:val="24"/>
              </w:rPr>
              <w:t>Dihapus</w:t>
            </w:r>
            <w:proofErr w:type="spellEnd"/>
            <w:r w:rsidRPr="00562B08">
              <w:rPr>
                <w:sz w:val="24"/>
                <w:szCs w:val="24"/>
              </w:rPr>
              <w:t xml:space="preserve">” dan “Voucher </w:t>
            </w:r>
            <w:proofErr w:type="spellStart"/>
            <w:r w:rsidRPr="00562B08">
              <w:rPr>
                <w:sz w:val="24"/>
                <w:szCs w:val="24"/>
              </w:rPr>
              <w:t>telah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dihapus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” dan </w:t>
            </w:r>
            <w:proofErr w:type="spellStart"/>
            <w:r w:rsidRPr="00562B08">
              <w:rPr>
                <w:sz w:val="24"/>
                <w:szCs w:val="24"/>
              </w:rPr>
              <w:t>kembali</w:t>
            </w:r>
            <w:proofErr w:type="spellEnd"/>
            <w:r w:rsidRPr="00562B08">
              <w:rPr>
                <w:sz w:val="24"/>
                <w:szCs w:val="24"/>
              </w:rPr>
              <w:t xml:space="preserve"> textbox dan </w:t>
            </w:r>
            <w:proofErr w:type="spellStart"/>
            <w:r w:rsidRPr="00562B08">
              <w:rPr>
                <w:sz w:val="24"/>
                <w:szCs w:val="24"/>
              </w:rPr>
              <w:t>tombolnya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FD3BF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34B27070" w14:textId="77777777" w:rsidTr="009B4582">
        <w:trPr>
          <w:trHeight w:val="2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EB79D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UJ106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6E35E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Menggunakan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kode</w:t>
            </w:r>
            <w:proofErr w:type="spellEnd"/>
            <w:r w:rsidRPr="00562B08">
              <w:rPr>
                <w:sz w:val="24"/>
                <w:szCs w:val="24"/>
              </w:rPr>
              <w:t xml:space="preserve"> voucher yang salah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651E" w14:textId="77777777" w:rsidR="009B4582" w:rsidRPr="00562B08" w:rsidRDefault="009B4582" w:rsidP="002476F9">
            <w:pPr>
              <w:pStyle w:val="STTSTabelContent"/>
              <w:numPr>
                <w:ilvl w:val="0"/>
                <w:numId w:val="10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kode</w:t>
            </w:r>
            <w:proofErr w:type="spellEnd"/>
            <w:r w:rsidRPr="00562B08">
              <w:rPr>
                <w:sz w:val="24"/>
                <w:szCs w:val="24"/>
              </w:rPr>
              <w:t xml:space="preserve"> voucher yang tidak valid</w:t>
            </w:r>
          </w:p>
          <w:p w14:paraId="443CECD1" w14:textId="77777777" w:rsidR="009B4582" w:rsidRPr="00562B08" w:rsidRDefault="009B4582" w:rsidP="002476F9">
            <w:pPr>
              <w:pStyle w:val="STTSTabelContent"/>
              <w:numPr>
                <w:ilvl w:val="0"/>
                <w:numId w:val="10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Gunakan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5DB40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Gagal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Memvalidasi</w:t>
            </w:r>
            <w:proofErr w:type="spellEnd"/>
            <w:r w:rsidRPr="00562B08">
              <w:rPr>
                <w:sz w:val="24"/>
                <w:szCs w:val="24"/>
              </w:rPr>
              <w:t xml:space="preserve"> Voucher” dan “Voucher tidak </w:t>
            </w:r>
            <w:proofErr w:type="spellStart"/>
            <w:r w:rsidRPr="00562B08">
              <w:rPr>
                <w:sz w:val="24"/>
                <w:szCs w:val="24"/>
              </w:rPr>
              <w:t>ditemukan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91179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Gagal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Memvalidasi</w:t>
            </w:r>
            <w:proofErr w:type="spellEnd"/>
            <w:r w:rsidRPr="00562B08">
              <w:rPr>
                <w:sz w:val="24"/>
                <w:szCs w:val="24"/>
              </w:rPr>
              <w:t xml:space="preserve"> Voucher” dan “Voucher tidak </w:t>
            </w:r>
            <w:proofErr w:type="spellStart"/>
            <w:r w:rsidRPr="00562B08">
              <w:rPr>
                <w:sz w:val="24"/>
                <w:szCs w:val="24"/>
              </w:rPr>
              <w:t>ditemukan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02619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3811E25E" w14:textId="7BBC09C4" w:rsidR="00F935B6" w:rsidRPr="00562B08" w:rsidRDefault="00F935B6" w:rsidP="00F935B6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bookmarkEnd w:id="3"/>
    <w:p w14:paraId="4A60C25D" w14:textId="77777777" w:rsidR="00F935B6" w:rsidRDefault="00F935B6" w:rsidP="00F935B6">
      <w:pPr>
        <w:pStyle w:val="STTSTabel"/>
        <w:rPr>
          <w:szCs w:val="24"/>
        </w:rPr>
      </w:pPr>
    </w:p>
    <w:p w14:paraId="2A7C84C2" w14:textId="7F99CD2A" w:rsidR="00F935B6" w:rsidRPr="00562B08" w:rsidRDefault="00F935B6" w:rsidP="00F935B6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10</w:t>
      </w:r>
    </w:p>
    <w:p w14:paraId="05FDD275" w14:textId="77777777" w:rsidR="00F935B6" w:rsidRPr="00562B08" w:rsidRDefault="00F935B6" w:rsidP="00F935B6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Halaman Checkout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Lanjutan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5"/>
        <w:gridCol w:w="2551"/>
        <w:gridCol w:w="4820"/>
        <w:gridCol w:w="3118"/>
        <w:gridCol w:w="2624"/>
        <w:gridCol w:w="1016"/>
      </w:tblGrid>
      <w:tr w:rsidR="00F935B6" w:rsidRPr="00562B08" w14:paraId="13289C48" w14:textId="77777777" w:rsidTr="00F935B6">
        <w:trPr>
          <w:jc w:val="center"/>
        </w:trPr>
        <w:tc>
          <w:tcPr>
            <w:tcW w:w="1185" w:type="dxa"/>
            <w:shd w:val="clear" w:color="auto" w:fill="D9D9D9"/>
          </w:tcPr>
          <w:p w14:paraId="757F8D05" w14:textId="77777777" w:rsidR="00F935B6" w:rsidRPr="00562B08" w:rsidRDefault="00F935B6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551" w:type="dxa"/>
            <w:shd w:val="clear" w:color="auto" w:fill="D9D9D9"/>
          </w:tcPr>
          <w:p w14:paraId="3951F3B3" w14:textId="77777777" w:rsidR="00F935B6" w:rsidRPr="00562B08" w:rsidRDefault="00F935B6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4820" w:type="dxa"/>
            <w:shd w:val="clear" w:color="auto" w:fill="D9D9D9"/>
          </w:tcPr>
          <w:p w14:paraId="17FEEFAC" w14:textId="77777777" w:rsidR="00F935B6" w:rsidRPr="00562B08" w:rsidRDefault="00F935B6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118" w:type="dxa"/>
            <w:shd w:val="clear" w:color="auto" w:fill="D9D9D9"/>
          </w:tcPr>
          <w:p w14:paraId="2A3D6490" w14:textId="77777777" w:rsidR="00F935B6" w:rsidRPr="00562B08" w:rsidRDefault="00F935B6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624" w:type="dxa"/>
            <w:shd w:val="clear" w:color="auto" w:fill="D9D9D9"/>
          </w:tcPr>
          <w:p w14:paraId="1047C24E" w14:textId="77777777" w:rsidR="00F935B6" w:rsidRPr="00562B08" w:rsidRDefault="00F935B6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2BF5E395" w14:textId="77777777" w:rsidR="00F935B6" w:rsidRPr="00562B08" w:rsidRDefault="00F935B6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F935B6" w:rsidRPr="00562B08" w14:paraId="1B4A6AA9" w14:textId="77777777" w:rsidTr="00F935B6">
        <w:trPr>
          <w:trHeight w:val="20"/>
          <w:jc w:val="center"/>
        </w:trPr>
        <w:tc>
          <w:tcPr>
            <w:tcW w:w="1185" w:type="dxa"/>
            <w:tcBorders>
              <w:left w:val="single" w:sz="4" w:space="0" w:color="auto"/>
              <w:right w:val="single" w:sz="4" w:space="0" w:color="auto"/>
            </w:tcBorders>
          </w:tcPr>
          <w:p w14:paraId="0CDD8832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UJ107</w:t>
            </w: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14:paraId="29BE9585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Menggunakan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kode</w:t>
            </w:r>
            <w:proofErr w:type="spellEnd"/>
            <w:r w:rsidRPr="00562B08">
              <w:rPr>
                <w:sz w:val="24"/>
                <w:szCs w:val="24"/>
              </w:rPr>
              <w:t xml:space="preserve"> voucher yang </w:t>
            </w:r>
            <w:proofErr w:type="spellStart"/>
            <w:r w:rsidRPr="00562B08">
              <w:rPr>
                <w:sz w:val="24"/>
                <w:szCs w:val="24"/>
              </w:rPr>
              <w:t>kadaluarsa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7AE15E" w14:textId="77777777" w:rsidR="00F935B6" w:rsidRPr="00562B08" w:rsidRDefault="00F935B6" w:rsidP="00F935B6">
            <w:pPr>
              <w:pStyle w:val="STTSTabelContent"/>
              <w:numPr>
                <w:ilvl w:val="0"/>
                <w:numId w:val="10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kode</w:t>
            </w:r>
            <w:proofErr w:type="spellEnd"/>
            <w:r w:rsidRPr="00562B08">
              <w:rPr>
                <w:sz w:val="24"/>
                <w:szCs w:val="24"/>
              </w:rPr>
              <w:t xml:space="preserve"> voucher yang </w:t>
            </w:r>
            <w:proofErr w:type="spellStart"/>
            <w:r w:rsidRPr="00562B08">
              <w:rPr>
                <w:sz w:val="24"/>
                <w:szCs w:val="24"/>
              </w:rPr>
              <w:t>kadaluarsa</w:t>
            </w:r>
            <w:proofErr w:type="spellEnd"/>
          </w:p>
          <w:p w14:paraId="782482A6" w14:textId="77777777" w:rsidR="00F935B6" w:rsidRPr="00562B08" w:rsidRDefault="00F935B6" w:rsidP="00F935B6">
            <w:pPr>
              <w:pStyle w:val="STTSTabelContent"/>
              <w:numPr>
                <w:ilvl w:val="0"/>
                <w:numId w:val="10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Gunakan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2BB520A7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Gagal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Memvalidasi</w:t>
            </w:r>
            <w:proofErr w:type="spellEnd"/>
            <w:r w:rsidRPr="00562B08">
              <w:rPr>
                <w:sz w:val="24"/>
                <w:szCs w:val="24"/>
              </w:rPr>
              <w:t xml:space="preserve"> Voucher” dan “Voucher sudah tidak </w:t>
            </w:r>
            <w:proofErr w:type="spellStart"/>
            <w:r w:rsidRPr="00562B08">
              <w:rPr>
                <w:sz w:val="24"/>
                <w:szCs w:val="24"/>
              </w:rPr>
              <w:t>berlaku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624" w:type="dxa"/>
            <w:tcBorders>
              <w:left w:val="single" w:sz="4" w:space="0" w:color="auto"/>
              <w:right w:val="single" w:sz="4" w:space="0" w:color="auto"/>
            </w:tcBorders>
          </w:tcPr>
          <w:p w14:paraId="5EB2745E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Gagal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Memvalidasi</w:t>
            </w:r>
            <w:proofErr w:type="spellEnd"/>
            <w:r w:rsidRPr="00562B08">
              <w:rPr>
                <w:sz w:val="24"/>
                <w:szCs w:val="24"/>
              </w:rPr>
              <w:t xml:space="preserve"> Voucher” dan “Voucher sudah tidak </w:t>
            </w:r>
            <w:proofErr w:type="spellStart"/>
            <w:r w:rsidRPr="00562B08">
              <w:rPr>
                <w:sz w:val="24"/>
                <w:szCs w:val="24"/>
              </w:rPr>
              <w:t>berlaku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left w:val="single" w:sz="4" w:space="0" w:color="auto"/>
              <w:right w:val="single" w:sz="4" w:space="0" w:color="auto"/>
            </w:tcBorders>
          </w:tcPr>
          <w:p w14:paraId="7F2721D8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F935B6" w:rsidRPr="00562B08" w14:paraId="49DD29FA" w14:textId="77777777" w:rsidTr="00F935B6">
        <w:trPr>
          <w:trHeight w:val="20"/>
          <w:jc w:val="center"/>
        </w:trPr>
        <w:tc>
          <w:tcPr>
            <w:tcW w:w="1185" w:type="dxa"/>
            <w:tcBorders>
              <w:left w:val="single" w:sz="4" w:space="0" w:color="auto"/>
              <w:right w:val="single" w:sz="4" w:space="0" w:color="auto"/>
            </w:tcBorders>
          </w:tcPr>
          <w:p w14:paraId="10EA8D5F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UJ108</w:t>
            </w: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14:paraId="113E1CED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Menggunakan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kode</w:t>
            </w:r>
            <w:proofErr w:type="spellEnd"/>
            <w:r w:rsidRPr="00562B08">
              <w:rPr>
                <w:sz w:val="24"/>
                <w:szCs w:val="24"/>
              </w:rPr>
              <w:t xml:space="preserve"> voucher yang tidak </w:t>
            </w:r>
            <w:proofErr w:type="spellStart"/>
            <w:r w:rsidRPr="00562B08">
              <w:rPr>
                <w:sz w:val="24"/>
                <w:szCs w:val="24"/>
              </w:rPr>
              <w:t>aktif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E87868" w14:textId="77777777" w:rsidR="00F935B6" w:rsidRPr="00562B08" w:rsidRDefault="00F935B6" w:rsidP="00F935B6">
            <w:pPr>
              <w:pStyle w:val="STTSTabelContent"/>
              <w:numPr>
                <w:ilvl w:val="0"/>
                <w:numId w:val="10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kode</w:t>
            </w:r>
            <w:proofErr w:type="spellEnd"/>
            <w:r w:rsidRPr="00562B08">
              <w:rPr>
                <w:sz w:val="24"/>
                <w:szCs w:val="24"/>
              </w:rPr>
              <w:t xml:space="preserve"> voucher yang tidak </w:t>
            </w:r>
            <w:proofErr w:type="spellStart"/>
            <w:r w:rsidRPr="00562B08">
              <w:rPr>
                <w:sz w:val="24"/>
                <w:szCs w:val="24"/>
              </w:rPr>
              <w:t>aktif</w:t>
            </w:r>
            <w:proofErr w:type="spellEnd"/>
          </w:p>
          <w:p w14:paraId="6F5FEC1E" w14:textId="77777777" w:rsidR="00F935B6" w:rsidRPr="00562B08" w:rsidRDefault="00F935B6" w:rsidP="00F935B6">
            <w:pPr>
              <w:pStyle w:val="STTSTabelContent"/>
              <w:numPr>
                <w:ilvl w:val="0"/>
                <w:numId w:val="10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Gunakan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4DF23FE5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Gagal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Memvalidasi</w:t>
            </w:r>
            <w:proofErr w:type="spellEnd"/>
            <w:r w:rsidRPr="00562B08">
              <w:rPr>
                <w:sz w:val="24"/>
                <w:szCs w:val="24"/>
              </w:rPr>
              <w:t xml:space="preserve"> Voucher” dan “Voucher tidak </w:t>
            </w:r>
            <w:proofErr w:type="spellStart"/>
            <w:r w:rsidRPr="00562B08">
              <w:rPr>
                <w:sz w:val="24"/>
                <w:szCs w:val="24"/>
              </w:rPr>
              <w:t>aktif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624" w:type="dxa"/>
            <w:tcBorders>
              <w:left w:val="single" w:sz="4" w:space="0" w:color="auto"/>
              <w:right w:val="single" w:sz="4" w:space="0" w:color="auto"/>
            </w:tcBorders>
          </w:tcPr>
          <w:p w14:paraId="618A1DEA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Gagal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Memvalidasi</w:t>
            </w:r>
            <w:proofErr w:type="spellEnd"/>
            <w:r w:rsidRPr="00562B08">
              <w:rPr>
                <w:sz w:val="24"/>
                <w:szCs w:val="24"/>
              </w:rPr>
              <w:t xml:space="preserve"> Voucher” dan “Voucher tidak </w:t>
            </w:r>
            <w:proofErr w:type="spellStart"/>
            <w:r w:rsidRPr="00562B08">
              <w:rPr>
                <w:sz w:val="24"/>
                <w:szCs w:val="24"/>
              </w:rPr>
              <w:t>aktif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left w:val="single" w:sz="4" w:space="0" w:color="auto"/>
              <w:right w:val="single" w:sz="4" w:space="0" w:color="auto"/>
            </w:tcBorders>
          </w:tcPr>
          <w:p w14:paraId="0AAA7F2A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F935B6" w:rsidRPr="00562B08" w14:paraId="6CDA596B" w14:textId="77777777" w:rsidTr="00F935B6">
        <w:trPr>
          <w:trHeight w:val="20"/>
          <w:jc w:val="center"/>
        </w:trPr>
        <w:tc>
          <w:tcPr>
            <w:tcW w:w="1185" w:type="dxa"/>
            <w:tcBorders>
              <w:left w:val="single" w:sz="4" w:space="0" w:color="auto"/>
              <w:right w:val="single" w:sz="4" w:space="0" w:color="auto"/>
            </w:tcBorders>
          </w:tcPr>
          <w:p w14:paraId="44A02CBE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UJ109</w:t>
            </w: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14:paraId="4FE15575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Menggunakan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kode</w:t>
            </w:r>
            <w:proofErr w:type="spellEnd"/>
            <w:r w:rsidRPr="00562B08">
              <w:rPr>
                <w:sz w:val="24"/>
                <w:szCs w:val="24"/>
              </w:rPr>
              <w:t xml:space="preserve"> voucher </w:t>
            </w:r>
            <w:proofErr w:type="spellStart"/>
            <w:r w:rsidRPr="00562B08">
              <w:rPr>
                <w:sz w:val="24"/>
                <w:szCs w:val="24"/>
              </w:rPr>
              <w:t>tanpa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memenuhi</w:t>
            </w:r>
            <w:proofErr w:type="spellEnd"/>
            <w:r w:rsidRPr="00562B08">
              <w:rPr>
                <w:sz w:val="24"/>
                <w:szCs w:val="24"/>
              </w:rPr>
              <w:t xml:space="preserve"> minimum </w:t>
            </w:r>
            <w:proofErr w:type="spellStart"/>
            <w:r w:rsidRPr="00562B08">
              <w:rPr>
                <w:sz w:val="24"/>
                <w:szCs w:val="24"/>
              </w:rPr>
              <w:t>pembelian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983A94" w14:textId="77777777" w:rsidR="00F935B6" w:rsidRPr="00562B08" w:rsidRDefault="00F935B6" w:rsidP="00F935B6">
            <w:pPr>
              <w:pStyle w:val="STTSTabelContent"/>
              <w:numPr>
                <w:ilvl w:val="0"/>
                <w:numId w:val="10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kode</w:t>
            </w:r>
            <w:proofErr w:type="spellEnd"/>
            <w:r w:rsidRPr="00562B08">
              <w:rPr>
                <w:sz w:val="24"/>
                <w:szCs w:val="24"/>
              </w:rPr>
              <w:t xml:space="preserve"> voucher yang </w:t>
            </w:r>
            <w:proofErr w:type="spellStart"/>
            <w:r w:rsidRPr="00562B08">
              <w:rPr>
                <w:sz w:val="24"/>
                <w:szCs w:val="24"/>
              </w:rPr>
              <w:t>tanpa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memenuhi</w:t>
            </w:r>
            <w:proofErr w:type="spellEnd"/>
            <w:r w:rsidRPr="00562B08">
              <w:rPr>
                <w:sz w:val="24"/>
                <w:szCs w:val="24"/>
              </w:rPr>
              <w:t xml:space="preserve"> minimum </w:t>
            </w:r>
            <w:proofErr w:type="spellStart"/>
            <w:r w:rsidRPr="00562B08">
              <w:rPr>
                <w:sz w:val="24"/>
                <w:szCs w:val="24"/>
              </w:rPr>
              <w:t>pembelian</w:t>
            </w:r>
            <w:proofErr w:type="spellEnd"/>
          </w:p>
          <w:p w14:paraId="750C07C5" w14:textId="77777777" w:rsidR="00F935B6" w:rsidRPr="00562B08" w:rsidRDefault="00F935B6" w:rsidP="00F935B6">
            <w:pPr>
              <w:pStyle w:val="STTSTabelContent"/>
              <w:numPr>
                <w:ilvl w:val="0"/>
                <w:numId w:val="10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Gunakan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6992FFC2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Gagal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Memvalidasi</w:t>
            </w:r>
            <w:proofErr w:type="spellEnd"/>
            <w:r w:rsidRPr="00562B08">
              <w:rPr>
                <w:sz w:val="24"/>
                <w:szCs w:val="24"/>
              </w:rPr>
              <w:t xml:space="preserve"> Voucher” dan “Minimum </w:t>
            </w:r>
            <w:proofErr w:type="spellStart"/>
            <w:r w:rsidRPr="00562B08">
              <w:rPr>
                <w:sz w:val="24"/>
                <w:szCs w:val="24"/>
              </w:rPr>
              <w:t>pembelian</w:t>
            </w:r>
            <w:proofErr w:type="spellEnd"/>
            <w:r w:rsidRPr="00562B08">
              <w:rPr>
                <w:sz w:val="24"/>
                <w:szCs w:val="24"/>
              </w:rPr>
              <w:t xml:space="preserve"> Rp……”</w:t>
            </w:r>
          </w:p>
        </w:tc>
        <w:tc>
          <w:tcPr>
            <w:tcW w:w="2624" w:type="dxa"/>
            <w:tcBorders>
              <w:left w:val="single" w:sz="4" w:space="0" w:color="auto"/>
              <w:right w:val="single" w:sz="4" w:space="0" w:color="auto"/>
            </w:tcBorders>
          </w:tcPr>
          <w:p w14:paraId="476AA498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Gagal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Memvalidasi</w:t>
            </w:r>
            <w:proofErr w:type="spellEnd"/>
            <w:r w:rsidRPr="00562B08">
              <w:rPr>
                <w:sz w:val="24"/>
                <w:szCs w:val="24"/>
              </w:rPr>
              <w:t xml:space="preserve"> Voucher” dan “Minimum </w:t>
            </w:r>
            <w:proofErr w:type="spellStart"/>
            <w:r w:rsidRPr="00562B08">
              <w:rPr>
                <w:sz w:val="24"/>
                <w:szCs w:val="24"/>
              </w:rPr>
              <w:t>pembelian</w:t>
            </w:r>
            <w:proofErr w:type="spellEnd"/>
            <w:r w:rsidRPr="00562B08">
              <w:rPr>
                <w:sz w:val="24"/>
                <w:szCs w:val="24"/>
              </w:rPr>
              <w:t xml:space="preserve"> Rp……”</w:t>
            </w:r>
          </w:p>
        </w:tc>
        <w:tc>
          <w:tcPr>
            <w:tcW w:w="1016" w:type="dxa"/>
            <w:tcBorders>
              <w:left w:val="single" w:sz="4" w:space="0" w:color="auto"/>
              <w:right w:val="single" w:sz="4" w:space="0" w:color="auto"/>
            </w:tcBorders>
          </w:tcPr>
          <w:p w14:paraId="6139435E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F935B6" w:rsidRPr="00562B08" w14:paraId="497393AD" w14:textId="77777777" w:rsidTr="00F935B6">
        <w:trPr>
          <w:trHeight w:val="20"/>
          <w:jc w:val="center"/>
        </w:trPr>
        <w:tc>
          <w:tcPr>
            <w:tcW w:w="1185" w:type="dxa"/>
            <w:tcBorders>
              <w:left w:val="single" w:sz="4" w:space="0" w:color="auto"/>
              <w:right w:val="single" w:sz="4" w:space="0" w:color="auto"/>
            </w:tcBorders>
          </w:tcPr>
          <w:p w14:paraId="0FA549C5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UJ110</w:t>
            </w: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14:paraId="530BD39F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Menggunakan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kode</w:t>
            </w:r>
            <w:proofErr w:type="spellEnd"/>
            <w:r w:rsidRPr="00562B08">
              <w:rPr>
                <w:sz w:val="24"/>
                <w:szCs w:val="24"/>
              </w:rPr>
              <w:t xml:space="preserve"> voucher yang sudah </w:t>
            </w:r>
            <w:proofErr w:type="spellStart"/>
            <w:r w:rsidRPr="00562B08">
              <w:rPr>
                <w:sz w:val="24"/>
                <w:szCs w:val="24"/>
              </w:rPr>
              <w:t>mencapai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maksimum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penggunaan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C2586D" w14:textId="77777777" w:rsidR="00F935B6" w:rsidRPr="00562B08" w:rsidRDefault="00F935B6" w:rsidP="00F935B6">
            <w:pPr>
              <w:pStyle w:val="STTSTabelContent"/>
              <w:numPr>
                <w:ilvl w:val="0"/>
                <w:numId w:val="10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kode</w:t>
            </w:r>
            <w:proofErr w:type="spellEnd"/>
            <w:r w:rsidRPr="00562B08">
              <w:rPr>
                <w:sz w:val="24"/>
                <w:szCs w:val="24"/>
              </w:rPr>
              <w:t xml:space="preserve"> voucher yang sudah </w:t>
            </w:r>
            <w:proofErr w:type="spellStart"/>
            <w:r w:rsidRPr="00562B08">
              <w:rPr>
                <w:sz w:val="24"/>
                <w:szCs w:val="24"/>
              </w:rPr>
              <w:t>mencapai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maksimum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penggunaan</w:t>
            </w:r>
            <w:proofErr w:type="spellEnd"/>
          </w:p>
          <w:p w14:paraId="45C70306" w14:textId="77777777" w:rsidR="00F935B6" w:rsidRPr="00562B08" w:rsidRDefault="00F935B6" w:rsidP="00F935B6">
            <w:pPr>
              <w:pStyle w:val="STTSTabelContent"/>
              <w:numPr>
                <w:ilvl w:val="0"/>
                <w:numId w:val="10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Gunakan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7ECBC435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Gagal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Memvalidasi</w:t>
            </w:r>
            <w:proofErr w:type="spellEnd"/>
            <w:r w:rsidRPr="00562B08">
              <w:rPr>
                <w:sz w:val="24"/>
                <w:szCs w:val="24"/>
              </w:rPr>
              <w:t xml:space="preserve"> Voucher” dan “Voucher sudah </w:t>
            </w:r>
            <w:proofErr w:type="spellStart"/>
            <w:r w:rsidRPr="00562B08">
              <w:rPr>
                <w:sz w:val="24"/>
                <w:szCs w:val="24"/>
              </w:rPr>
              <w:t>mencapai</w:t>
            </w:r>
            <w:proofErr w:type="spellEnd"/>
            <w:r w:rsidRPr="00562B08">
              <w:rPr>
                <w:sz w:val="24"/>
                <w:szCs w:val="24"/>
              </w:rPr>
              <w:t xml:space="preserve"> batas </w:t>
            </w:r>
            <w:proofErr w:type="spellStart"/>
            <w:r w:rsidRPr="00562B08">
              <w:rPr>
                <w:sz w:val="24"/>
                <w:szCs w:val="24"/>
              </w:rPr>
              <w:t>penggunaan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624" w:type="dxa"/>
            <w:tcBorders>
              <w:left w:val="single" w:sz="4" w:space="0" w:color="auto"/>
              <w:right w:val="single" w:sz="4" w:space="0" w:color="auto"/>
            </w:tcBorders>
          </w:tcPr>
          <w:p w14:paraId="6A332CF2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Gagal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Memvalidasi</w:t>
            </w:r>
            <w:proofErr w:type="spellEnd"/>
            <w:r w:rsidRPr="00562B08">
              <w:rPr>
                <w:sz w:val="24"/>
                <w:szCs w:val="24"/>
              </w:rPr>
              <w:t xml:space="preserve"> Voucher” dan “Voucher sudah </w:t>
            </w:r>
            <w:proofErr w:type="spellStart"/>
            <w:r w:rsidRPr="00562B08">
              <w:rPr>
                <w:sz w:val="24"/>
                <w:szCs w:val="24"/>
              </w:rPr>
              <w:t>mencapai</w:t>
            </w:r>
            <w:proofErr w:type="spellEnd"/>
            <w:r w:rsidRPr="00562B08">
              <w:rPr>
                <w:sz w:val="24"/>
                <w:szCs w:val="24"/>
              </w:rPr>
              <w:t xml:space="preserve"> batas </w:t>
            </w:r>
            <w:proofErr w:type="spellStart"/>
            <w:r w:rsidRPr="00562B08">
              <w:rPr>
                <w:sz w:val="24"/>
                <w:szCs w:val="24"/>
              </w:rPr>
              <w:t>penggunaan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left w:val="single" w:sz="4" w:space="0" w:color="auto"/>
              <w:right w:val="single" w:sz="4" w:space="0" w:color="auto"/>
            </w:tcBorders>
          </w:tcPr>
          <w:p w14:paraId="48503E51" w14:textId="77777777" w:rsidR="00F935B6" w:rsidRPr="00562B08" w:rsidRDefault="00F935B6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6BA65C01" w14:textId="77777777" w:rsidTr="009B4582">
        <w:trPr>
          <w:trHeight w:val="20"/>
          <w:jc w:val="center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86E14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UJ111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3B33C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Membuat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FC098" w14:textId="77777777" w:rsidR="009B4582" w:rsidRPr="00562B08" w:rsidRDefault="009B4582" w:rsidP="002476F9">
            <w:pPr>
              <w:pStyle w:val="STTSTabelContent"/>
              <w:numPr>
                <w:ilvl w:val="0"/>
                <w:numId w:val="110"/>
              </w:numPr>
              <w:jc w:val="lef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Memilih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tujuan</w:t>
            </w:r>
            <w:proofErr w:type="spellEnd"/>
          </w:p>
          <w:p w14:paraId="1E7C38C0" w14:textId="77777777" w:rsidR="009B4582" w:rsidRPr="00562B08" w:rsidRDefault="009B4582" w:rsidP="002476F9">
            <w:pPr>
              <w:pStyle w:val="STTSTabelContent"/>
              <w:numPr>
                <w:ilvl w:val="0"/>
                <w:numId w:val="110"/>
              </w:numPr>
              <w:jc w:val="lef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Memilih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metode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pengiriman</w:t>
            </w:r>
            <w:proofErr w:type="spellEnd"/>
          </w:p>
          <w:p w14:paraId="1E99D3B3" w14:textId="77777777" w:rsidR="009B4582" w:rsidRPr="00562B08" w:rsidRDefault="009B4582" w:rsidP="002476F9">
            <w:pPr>
              <w:pStyle w:val="STTSTabelContent"/>
              <w:numPr>
                <w:ilvl w:val="0"/>
                <w:numId w:val="110"/>
              </w:numPr>
              <w:jc w:val="lef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Memasukan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kode</w:t>
            </w:r>
            <w:proofErr w:type="spellEnd"/>
            <w:r w:rsidRPr="00562B08">
              <w:rPr>
                <w:sz w:val="24"/>
                <w:szCs w:val="24"/>
              </w:rPr>
              <w:t xml:space="preserve"> voucher (</w:t>
            </w:r>
            <w:proofErr w:type="spellStart"/>
            <w:r w:rsidRPr="00562B08">
              <w:rPr>
                <w:sz w:val="24"/>
                <w:szCs w:val="24"/>
              </w:rPr>
              <w:t>opsional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  <w:p w14:paraId="0E5B4B7A" w14:textId="77777777" w:rsidR="009B4582" w:rsidRPr="00562B08" w:rsidRDefault="009B4582" w:rsidP="002476F9">
            <w:pPr>
              <w:pStyle w:val="STTSTabelContent"/>
              <w:numPr>
                <w:ilvl w:val="0"/>
                <w:numId w:val="11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“Buat Pesanan”</w:t>
            </w:r>
          </w:p>
          <w:p w14:paraId="5F6B4BCE" w14:textId="77777777" w:rsidR="009B4582" w:rsidRPr="00562B08" w:rsidRDefault="009B4582" w:rsidP="002476F9">
            <w:pPr>
              <w:pStyle w:val="STTSTabelContent"/>
              <w:numPr>
                <w:ilvl w:val="0"/>
                <w:numId w:val="11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Konfirmasi</w:t>
            </w:r>
            <w:proofErr w:type="spellEnd"/>
            <w:r w:rsidRPr="00562B08">
              <w:rPr>
                <w:sz w:val="24"/>
                <w:szCs w:val="24"/>
              </w:rPr>
              <w:t xml:space="preserve"> &amp; Buat Pesanan” pada popup yang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7F86D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2383B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3DF9C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562B08" w14:paraId="0ED4C6E7" w14:textId="77777777" w:rsidTr="009B4582">
        <w:trPr>
          <w:trHeight w:val="20"/>
          <w:jc w:val="center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487C6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UJ112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9A90B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Membatal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6FD56" w14:textId="77777777" w:rsidR="009B4582" w:rsidRPr="00562B08" w:rsidRDefault="009B4582" w:rsidP="002476F9">
            <w:pPr>
              <w:pStyle w:val="STTSTabelContent"/>
              <w:numPr>
                <w:ilvl w:val="0"/>
                <w:numId w:val="113"/>
              </w:numPr>
              <w:jc w:val="lef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Memilih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tujuan</w:t>
            </w:r>
            <w:proofErr w:type="spellEnd"/>
          </w:p>
          <w:p w14:paraId="1E41AD20" w14:textId="77777777" w:rsidR="009B4582" w:rsidRPr="00562B08" w:rsidRDefault="009B4582" w:rsidP="002476F9">
            <w:pPr>
              <w:pStyle w:val="STTSTabelContent"/>
              <w:numPr>
                <w:ilvl w:val="0"/>
                <w:numId w:val="113"/>
              </w:numPr>
              <w:jc w:val="lef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Memilih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metode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pengiriman</w:t>
            </w:r>
            <w:proofErr w:type="spellEnd"/>
          </w:p>
          <w:p w14:paraId="589B7925" w14:textId="77777777" w:rsidR="009B4582" w:rsidRPr="00562B08" w:rsidRDefault="009B4582" w:rsidP="002476F9">
            <w:pPr>
              <w:pStyle w:val="STTSTabelContent"/>
              <w:numPr>
                <w:ilvl w:val="0"/>
                <w:numId w:val="113"/>
              </w:numPr>
              <w:jc w:val="lef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Memasukan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kode</w:t>
            </w:r>
            <w:proofErr w:type="spellEnd"/>
            <w:r w:rsidRPr="00562B08">
              <w:rPr>
                <w:sz w:val="24"/>
                <w:szCs w:val="24"/>
              </w:rPr>
              <w:t xml:space="preserve"> voucher (</w:t>
            </w:r>
            <w:proofErr w:type="spellStart"/>
            <w:r w:rsidRPr="00562B08">
              <w:rPr>
                <w:sz w:val="24"/>
                <w:szCs w:val="24"/>
              </w:rPr>
              <w:t>opsional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  <w:p w14:paraId="5F835615" w14:textId="77777777" w:rsidR="009B4582" w:rsidRPr="00562B08" w:rsidRDefault="009B4582" w:rsidP="002476F9">
            <w:pPr>
              <w:pStyle w:val="STTSTabelContent"/>
              <w:numPr>
                <w:ilvl w:val="0"/>
                <w:numId w:val="11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“Buat Pesanan”</w:t>
            </w:r>
          </w:p>
          <w:p w14:paraId="4C8A5512" w14:textId="77777777" w:rsidR="009B4582" w:rsidRPr="00562B08" w:rsidRDefault="009B4582" w:rsidP="002476F9">
            <w:pPr>
              <w:pStyle w:val="STTSTabelContent"/>
              <w:numPr>
                <w:ilvl w:val="0"/>
                <w:numId w:val="11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“Batal” pada popup yang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6D86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Kembali ke checkout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CB3A6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Kembali ke checkout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4DED1" w14:textId="77777777" w:rsidR="009B4582" w:rsidRPr="00562B08" w:rsidRDefault="009B4582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57A93046" w14:textId="77777777" w:rsidR="00F935B6" w:rsidRPr="00562B08" w:rsidRDefault="00F935B6" w:rsidP="00F935B6">
      <w:pPr>
        <w:pStyle w:val="STTSTabel"/>
        <w:jc w:val="left"/>
        <w:rPr>
          <w:szCs w:val="24"/>
        </w:rPr>
      </w:pPr>
    </w:p>
    <w:p w14:paraId="06A7619A" w14:textId="77777777" w:rsidR="00562B08" w:rsidRDefault="00562B08" w:rsidP="00562B08">
      <w:pPr>
        <w:pStyle w:val="STTSTabel"/>
        <w:rPr>
          <w:szCs w:val="24"/>
        </w:rPr>
      </w:pPr>
    </w:p>
    <w:p w14:paraId="6EA0EB04" w14:textId="77777777" w:rsidR="00E31608" w:rsidRDefault="00E31608" w:rsidP="00562B08">
      <w:pPr>
        <w:pStyle w:val="STTSTabel"/>
        <w:rPr>
          <w:szCs w:val="24"/>
        </w:rPr>
      </w:pPr>
    </w:p>
    <w:p w14:paraId="727BD896" w14:textId="77777777" w:rsidR="00E31608" w:rsidRDefault="00E31608" w:rsidP="00562B08">
      <w:pPr>
        <w:pStyle w:val="STTSTabel"/>
        <w:rPr>
          <w:szCs w:val="24"/>
        </w:rPr>
      </w:pPr>
    </w:p>
    <w:p w14:paraId="32FB5DEF" w14:textId="77777777" w:rsidR="00E31608" w:rsidRDefault="00E31608" w:rsidP="00562B08">
      <w:pPr>
        <w:pStyle w:val="STTSTabel"/>
        <w:rPr>
          <w:szCs w:val="24"/>
        </w:rPr>
      </w:pPr>
    </w:p>
    <w:p w14:paraId="32AAB737" w14:textId="77777777" w:rsidR="00E31608" w:rsidRDefault="00E31608" w:rsidP="00562B08">
      <w:pPr>
        <w:pStyle w:val="STTSTabel"/>
        <w:rPr>
          <w:szCs w:val="24"/>
        </w:rPr>
      </w:pPr>
    </w:p>
    <w:p w14:paraId="6D309649" w14:textId="77777777" w:rsidR="00E31608" w:rsidRDefault="00E31608" w:rsidP="00562B08">
      <w:pPr>
        <w:pStyle w:val="STTSTabel"/>
        <w:rPr>
          <w:szCs w:val="24"/>
        </w:rPr>
      </w:pPr>
    </w:p>
    <w:p w14:paraId="03EB8621" w14:textId="77777777" w:rsidR="00E31608" w:rsidRDefault="00E31608" w:rsidP="00562B08">
      <w:pPr>
        <w:pStyle w:val="STTSTabel"/>
        <w:rPr>
          <w:szCs w:val="24"/>
        </w:rPr>
      </w:pPr>
    </w:p>
    <w:p w14:paraId="0191AEDE" w14:textId="77777777" w:rsidR="00E31608" w:rsidRDefault="00E31608" w:rsidP="00562B08">
      <w:pPr>
        <w:pStyle w:val="STTSTabel"/>
        <w:rPr>
          <w:szCs w:val="24"/>
        </w:rPr>
      </w:pPr>
    </w:p>
    <w:p w14:paraId="69A2C554" w14:textId="77777777" w:rsidR="00E31608" w:rsidRDefault="00E31608" w:rsidP="00562B08">
      <w:pPr>
        <w:pStyle w:val="STTSTabel"/>
        <w:rPr>
          <w:szCs w:val="24"/>
        </w:rPr>
      </w:pPr>
    </w:p>
    <w:p w14:paraId="5526C456" w14:textId="77777777" w:rsidR="00E31608" w:rsidRDefault="00E31608" w:rsidP="00562B08">
      <w:pPr>
        <w:pStyle w:val="STTSTabel"/>
        <w:rPr>
          <w:szCs w:val="24"/>
        </w:rPr>
      </w:pPr>
    </w:p>
    <w:p w14:paraId="7D3C518C" w14:textId="77777777" w:rsidR="00E31608" w:rsidRDefault="00E31608" w:rsidP="00562B08">
      <w:pPr>
        <w:pStyle w:val="STTSTabel"/>
        <w:rPr>
          <w:szCs w:val="24"/>
        </w:rPr>
      </w:pPr>
    </w:p>
    <w:p w14:paraId="4970C690" w14:textId="77777777" w:rsidR="00E31608" w:rsidRDefault="00E31608" w:rsidP="00562B08">
      <w:pPr>
        <w:pStyle w:val="STTSTabel"/>
        <w:rPr>
          <w:szCs w:val="24"/>
        </w:rPr>
      </w:pPr>
    </w:p>
    <w:p w14:paraId="36D34AAA" w14:textId="77777777" w:rsidR="00E31608" w:rsidRDefault="00E31608" w:rsidP="00562B08">
      <w:pPr>
        <w:pStyle w:val="STTSTabel"/>
        <w:rPr>
          <w:szCs w:val="24"/>
        </w:rPr>
      </w:pPr>
    </w:p>
    <w:p w14:paraId="63CA0FB7" w14:textId="77777777" w:rsidR="00E31608" w:rsidRDefault="00E31608" w:rsidP="00562B08">
      <w:pPr>
        <w:pStyle w:val="STTSTabel"/>
        <w:rPr>
          <w:szCs w:val="24"/>
        </w:rPr>
      </w:pPr>
    </w:p>
    <w:p w14:paraId="2D35D52D" w14:textId="77777777" w:rsidR="00E31608" w:rsidRDefault="00E31608" w:rsidP="00562B08">
      <w:pPr>
        <w:pStyle w:val="STTSTabel"/>
        <w:rPr>
          <w:szCs w:val="24"/>
        </w:rPr>
      </w:pPr>
    </w:p>
    <w:p w14:paraId="1539E355" w14:textId="77777777" w:rsidR="00E31608" w:rsidRPr="00562B08" w:rsidRDefault="00E31608" w:rsidP="009B4582">
      <w:pPr>
        <w:pStyle w:val="STTSTabel"/>
        <w:jc w:val="left"/>
        <w:rPr>
          <w:szCs w:val="24"/>
        </w:rPr>
      </w:pPr>
    </w:p>
    <w:p w14:paraId="5E57F642" w14:textId="52107323" w:rsidR="00562B08" w:rsidRPr="00562B08" w:rsidRDefault="00562B08" w:rsidP="00562B08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11</w:t>
      </w:r>
    </w:p>
    <w:p w14:paraId="6F8F2D59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 xml:space="preserve">Tabel Uji Coba Halaman </w:t>
      </w:r>
      <w:proofErr w:type="spellStart"/>
      <w:r w:rsidRPr="00562B08">
        <w:rPr>
          <w:rFonts w:ascii="Times New Roman" w:hAnsi="Times New Roman" w:cs="Times New Roman"/>
          <w:b/>
          <w:sz w:val="24"/>
          <w:szCs w:val="24"/>
        </w:rPr>
        <w:t>Pesanan</w:t>
      </w:r>
      <w:proofErr w:type="spellEnd"/>
    </w:p>
    <w:tbl>
      <w:tblPr>
        <w:tblW w:w="149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2554"/>
        <w:gridCol w:w="3828"/>
        <w:gridCol w:w="3543"/>
        <w:gridCol w:w="3150"/>
        <w:gridCol w:w="1016"/>
      </w:tblGrid>
      <w:tr w:rsidR="00562B08" w:rsidRPr="00562B08" w14:paraId="2817048F" w14:textId="77777777" w:rsidTr="00E31608">
        <w:trPr>
          <w:jc w:val="center"/>
        </w:trPr>
        <w:tc>
          <w:tcPr>
            <w:tcW w:w="843" w:type="dxa"/>
            <w:shd w:val="clear" w:color="auto" w:fill="D9D9D9"/>
          </w:tcPr>
          <w:p w14:paraId="62CB9455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554" w:type="dxa"/>
            <w:shd w:val="clear" w:color="auto" w:fill="D9D9D9"/>
          </w:tcPr>
          <w:p w14:paraId="37067B63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3828" w:type="dxa"/>
            <w:shd w:val="clear" w:color="auto" w:fill="D9D9D9"/>
          </w:tcPr>
          <w:p w14:paraId="0EB85E22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543" w:type="dxa"/>
            <w:shd w:val="clear" w:color="auto" w:fill="D9D9D9"/>
          </w:tcPr>
          <w:p w14:paraId="51FFF7AC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3150" w:type="dxa"/>
            <w:shd w:val="clear" w:color="auto" w:fill="D9D9D9"/>
          </w:tcPr>
          <w:p w14:paraId="63CD5999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57F333CC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562B08" w:rsidRPr="00562B08" w14:paraId="07FB257A" w14:textId="77777777" w:rsidTr="00E31608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6A78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UJ113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6E8F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(</w:t>
            </w:r>
            <w:proofErr w:type="spellStart"/>
            <w:r w:rsidRPr="00562B08">
              <w:rPr>
                <w:sz w:val="24"/>
                <w:szCs w:val="24"/>
              </w:rPr>
              <w:t>jika</w:t>
            </w:r>
            <w:proofErr w:type="spellEnd"/>
            <w:r w:rsidRPr="00562B08">
              <w:rPr>
                <w:sz w:val="24"/>
                <w:szCs w:val="24"/>
              </w:rPr>
              <w:t xml:space="preserve"> belom </w:t>
            </w:r>
            <w:proofErr w:type="spellStart"/>
            <w:r w:rsidRPr="00562B08">
              <w:rPr>
                <w:sz w:val="24"/>
                <w:szCs w:val="24"/>
              </w:rPr>
              <w:t>ada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471FF" w14:textId="77777777" w:rsidR="00562B08" w:rsidRPr="00562B08" w:rsidRDefault="00562B08" w:rsidP="002476F9">
            <w:pPr>
              <w:pStyle w:val="STTSTabelContent"/>
              <w:numPr>
                <w:ilvl w:val="0"/>
                <w:numId w:val="11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“Mulai </w:t>
            </w:r>
            <w:proofErr w:type="spellStart"/>
            <w:r w:rsidRPr="00562B08">
              <w:rPr>
                <w:sz w:val="24"/>
                <w:szCs w:val="24"/>
              </w:rPr>
              <w:t>Belanja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61FD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19ED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8002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10252C73" w14:textId="77777777" w:rsidTr="00E31608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9611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UJ114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F4AF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B2A64" w14:textId="77777777" w:rsidR="00562B08" w:rsidRPr="00562B08" w:rsidRDefault="00562B08" w:rsidP="002476F9">
            <w:pPr>
              <w:pStyle w:val="STTSTabelContent"/>
              <w:numPr>
                <w:ilvl w:val="0"/>
                <w:numId w:val="11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09B5F734" w14:textId="77777777" w:rsidR="00562B08" w:rsidRPr="00562B08" w:rsidRDefault="00562B08" w:rsidP="002476F9">
            <w:pPr>
              <w:pStyle w:val="STTSTabelContent"/>
              <w:numPr>
                <w:ilvl w:val="0"/>
                <w:numId w:val="11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“Semua Status”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9343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445B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4733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76965006" w14:textId="77777777" w:rsidTr="00E31608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6E9F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UJ115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B107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menunggu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pembayaran</w:t>
            </w:r>
            <w:proofErr w:type="spell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437D8" w14:textId="77777777" w:rsidR="00562B08" w:rsidRPr="00562B08" w:rsidRDefault="00562B08" w:rsidP="002476F9">
            <w:pPr>
              <w:pStyle w:val="STTSTabelContent"/>
              <w:numPr>
                <w:ilvl w:val="0"/>
                <w:numId w:val="11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6A3F284B" w14:textId="77777777" w:rsidR="00562B08" w:rsidRPr="00562B08" w:rsidRDefault="00562B08" w:rsidP="002476F9">
            <w:pPr>
              <w:pStyle w:val="STTSTabelContent"/>
              <w:numPr>
                <w:ilvl w:val="0"/>
                <w:numId w:val="11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Menunggu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Pembayaran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9A26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yang status </w:t>
            </w:r>
            <w:proofErr w:type="spellStart"/>
            <w:r w:rsidRPr="00562B08">
              <w:rPr>
                <w:sz w:val="24"/>
                <w:szCs w:val="24"/>
              </w:rPr>
              <w:t>menunggu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pembayaran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75AF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yang status </w:t>
            </w:r>
            <w:proofErr w:type="spellStart"/>
            <w:r w:rsidRPr="00562B08">
              <w:rPr>
                <w:sz w:val="24"/>
                <w:szCs w:val="24"/>
              </w:rPr>
              <w:t>menunggu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pembayaran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9E65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07903633" w14:textId="77777777" w:rsidTr="00E31608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8EDC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UJ116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64E2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yang lagi </w:t>
            </w:r>
            <w:proofErr w:type="spellStart"/>
            <w:r w:rsidRPr="00562B08">
              <w:rPr>
                <w:sz w:val="24"/>
                <w:szCs w:val="24"/>
              </w:rPr>
              <w:t>dibayar</w:t>
            </w:r>
            <w:proofErr w:type="spell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0C878" w14:textId="77777777" w:rsidR="00562B08" w:rsidRPr="00562B08" w:rsidRDefault="00562B08" w:rsidP="002476F9">
            <w:pPr>
              <w:pStyle w:val="STTSTabelContent"/>
              <w:numPr>
                <w:ilvl w:val="0"/>
                <w:numId w:val="11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03D77412" w14:textId="77777777" w:rsidR="00562B08" w:rsidRPr="00562B08" w:rsidRDefault="00562B08" w:rsidP="002476F9">
            <w:pPr>
              <w:pStyle w:val="STTSTabelContent"/>
              <w:numPr>
                <w:ilvl w:val="0"/>
                <w:numId w:val="11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Dibayar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C8D2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yang status </w:t>
            </w:r>
            <w:proofErr w:type="spellStart"/>
            <w:r w:rsidRPr="00562B08">
              <w:rPr>
                <w:sz w:val="24"/>
                <w:szCs w:val="24"/>
              </w:rPr>
              <w:t>dibayar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047B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yang status </w:t>
            </w:r>
            <w:proofErr w:type="spellStart"/>
            <w:r w:rsidRPr="00562B08">
              <w:rPr>
                <w:sz w:val="24"/>
                <w:szCs w:val="24"/>
              </w:rPr>
              <w:t>dibayar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3D6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09FBA5B1" w14:textId="77777777" w:rsidTr="00E31608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BED7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UJ117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1A4C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sedang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diproses</w:t>
            </w:r>
            <w:proofErr w:type="spell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B4921" w14:textId="77777777" w:rsidR="00562B08" w:rsidRPr="00562B08" w:rsidRDefault="00562B08" w:rsidP="002476F9">
            <w:pPr>
              <w:pStyle w:val="STTSTabelContent"/>
              <w:numPr>
                <w:ilvl w:val="0"/>
                <w:numId w:val="11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51A11A81" w14:textId="77777777" w:rsidR="00562B08" w:rsidRPr="00562B08" w:rsidRDefault="00562B08" w:rsidP="002476F9">
            <w:pPr>
              <w:pStyle w:val="STTSTabelContent"/>
              <w:numPr>
                <w:ilvl w:val="0"/>
                <w:numId w:val="11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“Sedang </w:t>
            </w:r>
            <w:proofErr w:type="spellStart"/>
            <w:r w:rsidRPr="00562B08">
              <w:rPr>
                <w:sz w:val="24"/>
                <w:szCs w:val="24"/>
              </w:rPr>
              <w:t>Diproses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2A47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yang status </w:t>
            </w:r>
            <w:proofErr w:type="spellStart"/>
            <w:r w:rsidRPr="00562B08">
              <w:rPr>
                <w:sz w:val="24"/>
                <w:szCs w:val="24"/>
              </w:rPr>
              <w:t>diproses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BBB9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yang status </w:t>
            </w:r>
            <w:proofErr w:type="spellStart"/>
            <w:r w:rsidRPr="00562B08">
              <w:rPr>
                <w:sz w:val="24"/>
                <w:szCs w:val="24"/>
              </w:rPr>
              <w:t>diproses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8C50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148C9852" w14:textId="77777777" w:rsidTr="00E31608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02C5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UJ118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2434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sedang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dikirim</w:t>
            </w:r>
            <w:proofErr w:type="spell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ABDD2" w14:textId="77777777" w:rsidR="00562B08" w:rsidRPr="00562B08" w:rsidRDefault="00562B08" w:rsidP="002476F9">
            <w:pPr>
              <w:pStyle w:val="STTSTabelContent"/>
              <w:numPr>
                <w:ilvl w:val="0"/>
                <w:numId w:val="11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41311DBF" w14:textId="77777777" w:rsidR="00562B08" w:rsidRPr="00562B08" w:rsidRDefault="00562B08" w:rsidP="002476F9">
            <w:pPr>
              <w:pStyle w:val="STTSTabelContent"/>
              <w:numPr>
                <w:ilvl w:val="0"/>
                <w:numId w:val="11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Dikirim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EF6F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yang status </w:t>
            </w:r>
            <w:proofErr w:type="spellStart"/>
            <w:r w:rsidRPr="00562B08">
              <w:rPr>
                <w:sz w:val="24"/>
                <w:szCs w:val="24"/>
              </w:rPr>
              <w:t>dikirim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6102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yang status </w:t>
            </w:r>
            <w:proofErr w:type="spellStart"/>
            <w:r w:rsidRPr="00562B08">
              <w:rPr>
                <w:sz w:val="24"/>
                <w:szCs w:val="24"/>
              </w:rPr>
              <w:t>dikirim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612D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0BD2FA37" w14:textId="77777777" w:rsidTr="00E31608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C44B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UJ119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468B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yang sudah sampai </w:t>
            </w:r>
            <w:proofErr w:type="spellStart"/>
            <w:r w:rsidRPr="00562B08">
              <w:rPr>
                <w:sz w:val="24"/>
                <w:szCs w:val="24"/>
              </w:rPr>
              <w:t>tujuan</w:t>
            </w:r>
            <w:proofErr w:type="spell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2C8BE" w14:textId="77777777" w:rsidR="00562B08" w:rsidRPr="00562B08" w:rsidRDefault="00562B08" w:rsidP="002476F9">
            <w:pPr>
              <w:pStyle w:val="STTSTabelContent"/>
              <w:numPr>
                <w:ilvl w:val="0"/>
                <w:numId w:val="12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51EBEFB3" w14:textId="77777777" w:rsidR="00562B08" w:rsidRPr="00562B08" w:rsidRDefault="00562B08" w:rsidP="002476F9">
            <w:pPr>
              <w:pStyle w:val="STTSTabelContent"/>
              <w:numPr>
                <w:ilvl w:val="0"/>
                <w:numId w:val="12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“Sudah Sampai”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780B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yang status sudah sampai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247D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yang status sudah sampai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C09D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44223C7E" w14:textId="77777777" w:rsidTr="00E31608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5D9C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UJ120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0CAA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AA827" w14:textId="77777777" w:rsidR="00562B08" w:rsidRPr="00562B08" w:rsidRDefault="00562B08" w:rsidP="002476F9">
            <w:pPr>
              <w:pStyle w:val="STTSTabelContent"/>
              <w:numPr>
                <w:ilvl w:val="0"/>
                <w:numId w:val="12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5A51D14F" w14:textId="77777777" w:rsidR="00562B08" w:rsidRPr="00562B08" w:rsidRDefault="00562B08" w:rsidP="002476F9">
            <w:pPr>
              <w:pStyle w:val="STTSTabelContent"/>
              <w:numPr>
                <w:ilvl w:val="0"/>
                <w:numId w:val="12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Selesai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7A85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yang status </w:t>
            </w:r>
            <w:proofErr w:type="spellStart"/>
            <w:r w:rsidRPr="00562B08">
              <w:rPr>
                <w:sz w:val="24"/>
                <w:szCs w:val="24"/>
              </w:rPr>
              <w:t>selesai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1762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yang status </w:t>
            </w:r>
            <w:proofErr w:type="spellStart"/>
            <w:r w:rsidRPr="00562B08">
              <w:rPr>
                <w:sz w:val="24"/>
                <w:szCs w:val="24"/>
              </w:rPr>
              <w:t>selesai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FB07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2A781A34" w14:textId="77777777" w:rsidTr="00E31608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7977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UJ121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BC84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dibatalkan</w:t>
            </w:r>
            <w:proofErr w:type="spell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FA11C" w14:textId="77777777" w:rsidR="00562B08" w:rsidRPr="00562B08" w:rsidRDefault="00562B08" w:rsidP="002476F9">
            <w:pPr>
              <w:pStyle w:val="STTSTabelContent"/>
              <w:numPr>
                <w:ilvl w:val="0"/>
                <w:numId w:val="12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4814B465" w14:textId="77777777" w:rsidR="00562B08" w:rsidRPr="00562B08" w:rsidRDefault="00562B08" w:rsidP="002476F9">
            <w:pPr>
              <w:pStyle w:val="STTSTabelContent"/>
              <w:numPr>
                <w:ilvl w:val="0"/>
                <w:numId w:val="12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Dibatalkan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95F0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yang status </w:t>
            </w:r>
            <w:proofErr w:type="spellStart"/>
            <w:r w:rsidRPr="00562B08">
              <w:rPr>
                <w:sz w:val="24"/>
                <w:szCs w:val="24"/>
              </w:rPr>
              <w:t>dibatalkan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F95A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yang status </w:t>
            </w:r>
            <w:proofErr w:type="spellStart"/>
            <w:r w:rsidRPr="00562B08">
              <w:rPr>
                <w:sz w:val="24"/>
                <w:szCs w:val="24"/>
              </w:rPr>
              <w:t>dibatalkan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D79D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16C804AA" w14:textId="77777777" w:rsidTr="00E31608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2025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UJ122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0F8C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Mengonfirmasi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penerimaan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(</w:t>
            </w:r>
            <w:proofErr w:type="spellStart"/>
            <w:r w:rsidRPr="00562B08">
              <w:rPr>
                <w:sz w:val="24"/>
                <w:szCs w:val="24"/>
              </w:rPr>
              <w:t>jika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dalam status sudah sampai)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F270" w14:textId="77777777" w:rsidR="00562B08" w:rsidRPr="00562B08" w:rsidRDefault="00562B08" w:rsidP="002476F9">
            <w:pPr>
              <w:pStyle w:val="STTSTabelContent"/>
              <w:numPr>
                <w:ilvl w:val="0"/>
                <w:numId w:val="12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Konfirmasi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Diterima”</w:t>
            </w:r>
          </w:p>
          <w:p w14:paraId="45D58E1A" w14:textId="77777777" w:rsidR="00562B08" w:rsidRPr="00562B08" w:rsidRDefault="00562B08" w:rsidP="002476F9">
            <w:pPr>
              <w:pStyle w:val="STTSTabelContent"/>
              <w:numPr>
                <w:ilvl w:val="0"/>
                <w:numId w:val="12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“Ya, Sudah Diterima”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popup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9460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Dikonfirmasi</w:t>
            </w:r>
            <w:proofErr w:type="spellEnd"/>
            <w:r w:rsidRPr="00562B08">
              <w:rPr>
                <w:sz w:val="24"/>
                <w:szCs w:val="24"/>
              </w:rPr>
              <w:t xml:space="preserve">” dan status </w:t>
            </w:r>
            <w:proofErr w:type="spellStart"/>
            <w:r w:rsidRPr="00562B08">
              <w:rPr>
                <w:sz w:val="24"/>
                <w:szCs w:val="24"/>
              </w:rPr>
              <w:t>berubah</w:t>
            </w:r>
            <w:proofErr w:type="spellEnd"/>
            <w:r w:rsidRPr="00562B08">
              <w:rPr>
                <w:sz w:val="24"/>
                <w:szCs w:val="24"/>
              </w:rPr>
              <w:t xml:space="preserve"> menjadi </w:t>
            </w:r>
            <w:proofErr w:type="spellStart"/>
            <w:r w:rsidRPr="00562B08">
              <w:rPr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F3D9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Dikonfirmasi</w:t>
            </w:r>
            <w:proofErr w:type="spellEnd"/>
            <w:r w:rsidRPr="00562B08">
              <w:rPr>
                <w:sz w:val="24"/>
                <w:szCs w:val="24"/>
              </w:rPr>
              <w:t xml:space="preserve">” dan status </w:t>
            </w:r>
            <w:proofErr w:type="spellStart"/>
            <w:r w:rsidRPr="00562B08">
              <w:rPr>
                <w:sz w:val="24"/>
                <w:szCs w:val="24"/>
              </w:rPr>
              <w:t>berubah</w:t>
            </w:r>
            <w:proofErr w:type="spellEnd"/>
            <w:r w:rsidRPr="00562B08">
              <w:rPr>
                <w:sz w:val="24"/>
                <w:szCs w:val="24"/>
              </w:rPr>
              <w:t xml:space="preserve"> menjadi </w:t>
            </w:r>
            <w:proofErr w:type="spellStart"/>
            <w:r w:rsidRPr="00562B08">
              <w:rPr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A067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04764C30" w14:textId="77777777" w:rsidTr="00E31608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7AF0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UJ123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234A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Batal </w:t>
            </w:r>
            <w:proofErr w:type="spellStart"/>
            <w:r w:rsidRPr="00562B08">
              <w:rPr>
                <w:sz w:val="24"/>
                <w:szCs w:val="24"/>
              </w:rPr>
              <w:t>konfirmasi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penerimaan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(</w:t>
            </w:r>
            <w:proofErr w:type="spellStart"/>
            <w:r w:rsidRPr="00562B08">
              <w:rPr>
                <w:sz w:val="24"/>
                <w:szCs w:val="24"/>
              </w:rPr>
              <w:t>jika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dalam status sudah sampai)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B8CDE" w14:textId="77777777" w:rsidR="00562B08" w:rsidRPr="00562B08" w:rsidRDefault="00562B08" w:rsidP="002476F9">
            <w:pPr>
              <w:pStyle w:val="STTSTabelContent"/>
              <w:numPr>
                <w:ilvl w:val="0"/>
                <w:numId w:val="12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Konfirmasi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Diterima”</w:t>
            </w:r>
          </w:p>
          <w:p w14:paraId="3B77E715" w14:textId="77777777" w:rsidR="00562B08" w:rsidRPr="00562B08" w:rsidRDefault="00562B08" w:rsidP="002476F9">
            <w:pPr>
              <w:pStyle w:val="STTSTabelContent"/>
              <w:numPr>
                <w:ilvl w:val="0"/>
                <w:numId w:val="12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“Batal”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popup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8E09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Kembali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awal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C605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Kembali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awal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8A38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3B9E9870" w14:textId="77777777" w:rsidTr="009B4582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FC348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>UJ124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37E84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Mengajukan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pengembalian</w:t>
            </w:r>
            <w:proofErr w:type="spellEnd"/>
            <w:r w:rsidRPr="009B4582">
              <w:rPr>
                <w:sz w:val="24"/>
                <w:szCs w:val="24"/>
              </w:rPr>
              <w:t xml:space="preserve"> (</w:t>
            </w:r>
            <w:proofErr w:type="spellStart"/>
            <w:r w:rsidRPr="009B4582">
              <w:rPr>
                <w:sz w:val="24"/>
                <w:szCs w:val="24"/>
              </w:rPr>
              <w:t>jika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pesanan</w:t>
            </w:r>
            <w:proofErr w:type="spellEnd"/>
            <w:r w:rsidRPr="009B4582">
              <w:rPr>
                <w:sz w:val="24"/>
                <w:szCs w:val="24"/>
              </w:rPr>
              <w:t xml:space="preserve"> dalam status sudah sampai)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9743C" w14:textId="77777777" w:rsidR="009B4582" w:rsidRPr="009B4582" w:rsidRDefault="009B4582" w:rsidP="002476F9">
            <w:pPr>
              <w:pStyle w:val="STTSTabelContent"/>
              <w:numPr>
                <w:ilvl w:val="0"/>
                <w:numId w:val="125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Tekan </w:t>
            </w:r>
            <w:proofErr w:type="spellStart"/>
            <w:r w:rsidRPr="009B4582">
              <w:rPr>
                <w:sz w:val="24"/>
                <w:szCs w:val="24"/>
              </w:rPr>
              <w:t>tombol</w:t>
            </w:r>
            <w:proofErr w:type="spellEnd"/>
            <w:r w:rsidRPr="009B4582">
              <w:rPr>
                <w:sz w:val="24"/>
                <w:szCs w:val="24"/>
              </w:rPr>
              <w:t xml:space="preserve"> “</w:t>
            </w:r>
            <w:proofErr w:type="spellStart"/>
            <w:r w:rsidRPr="009B4582">
              <w:rPr>
                <w:sz w:val="24"/>
                <w:szCs w:val="24"/>
              </w:rPr>
              <w:t>Ajukan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Pengembalian</w:t>
            </w:r>
            <w:proofErr w:type="spellEnd"/>
            <w:r w:rsidRPr="009B4582">
              <w:rPr>
                <w:sz w:val="24"/>
                <w:szCs w:val="24"/>
              </w:rPr>
              <w:t>”</w:t>
            </w:r>
          </w:p>
          <w:p w14:paraId="731CD2F2" w14:textId="77777777" w:rsidR="009B4582" w:rsidRPr="009B4582" w:rsidRDefault="009B4582" w:rsidP="002476F9">
            <w:pPr>
              <w:pStyle w:val="STTSTabelContent"/>
              <w:numPr>
                <w:ilvl w:val="0"/>
                <w:numId w:val="125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Tekan </w:t>
            </w:r>
            <w:proofErr w:type="spellStart"/>
            <w:r w:rsidRPr="009B4582">
              <w:rPr>
                <w:sz w:val="24"/>
                <w:szCs w:val="24"/>
              </w:rPr>
              <w:t>combobox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kondisi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produk</w:t>
            </w:r>
            <w:proofErr w:type="spellEnd"/>
          </w:p>
          <w:p w14:paraId="33D5941D" w14:textId="77777777" w:rsidR="009B4582" w:rsidRPr="009B4582" w:rsidRDefault="009B4582" w:rsidP="002476F9">
            <w:pPr>
              <w:pStyle w:val="STTSTabelContent"/>
              <w:numPr>
                <w:ilvl w:val="0"/>
                <w:numId w:val="125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Tekan </w:t>
            </w:r>
            <w:proofErr w:type="spellStart"/>
            <w:r w:rsidRPr="009B4582">
              <w:rPr>
                <w:sz w:val="24"/>
                <w:szCs w:val="24"/>
              </w:rPr>
              <w:t>opsi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kondisi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produk</w:t>
            </w:r>
            <w:proofErr w:type="spellEnd"/>
          </w:p>
          <w:p w14:paraId="239FDC4D" w14:textId="77777777" w:rsidR="009B4582" w:rsidRPr="009B4582" w:rsidRDefault="009B4582" w:rsidP="002476F9">
            <w:pPr>
              <w:pStyle w:val="STTSTabelContent"/>
              <w:numPr>
                <w:ilvl w:val="0"/>
                <w:numId w:val="125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Masukkan </w:t>
            </w:r>
            <w:proofErr w:type="spellStart"/>
            <w:r w:rsidRPr="009B4582">
              <w:rPr>
                <w:sz w:val="24"/>
                <w:szCs w:val="24"/>
              </w:rPr>
              <w:t>alasan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pengembalian</w:t>
            </w:r>
            <w:proofErr w:type="spellEnd"/>
            <w:r w:rsidRPr="009B4582">
              <w:rPr>
                <w:sz w:val="24"/>
                <w:szCs w:val="24"/>
              </w:rPr>
              <w:t xml:space="preserve"> yang valid</w:t>
            </w:r>
          </w:p>
          <w:p w14:paraId="46D33F8D" w14:textId="77777777" w:rsidR="009B4582" w:rsidRPr="009B4582" w:rsidRDefault="009B4582" w:rsidP="002476F9">
            <w:pPr>
              <w:pStyle w:val="STTSTabelContent"/>
              <w:numPr>
                <w:ilvl w:val="0"/>
                <w:numId w:val="125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Tekan </w:t>
            </w:r>
            <w:proofErr w:type="spellStart"/>
            <w:r w:rsidRPr="009B4582">
              <w:rPr>
                <w:sz w:val="24"/>
                <w:szCs w:val="24"/>
              </w:rPr>
              <w:t>tombol</w:t>
            </w:r>
            <w:proofErr w:type="spellEnd"/>
            <w:r w:rsidRPr="009B4582">
              <w:rPr>
                <w:sz w:val="24"/>
                <w:szCs w:val="24"/>
              </w:rPr>
              <w:t xml:space="preserve"> “Kirim </w:t>
            </w:r>
            <w:proofErr w:type="spellStart"/>
            <w:r w:rsidRPr="009B4582">
              <w:rPr>
                <w:sz w:val="24"/>
                <w:szCs w:val="24"/>
              </w:rPr>
              <w:t>Pengajuan</w:t>
            </w:r>
            <w:proofErr w:type="spellEnd"/>
            <w:r w:rsidRPr="009B4582">
              <w:rPr>
                <w:sz w:val="24"/>
                <w:szCs w:val="24"/>
              </w:rPr>
              <w:t xml:space="preserve">”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9EC4D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Status </w:t>
            </w:r>
            <w:proofErr w:type="spellStart"/>
            <w:r w:rsidRPr="009B4582">
              <w:rPr>
                <w:sz w:val="24"/>
                <w:szCs w:val="24"/>
              </w:rPr>
              <w:t>bertambah</w:t>
            </w:r>
            <w:proofErr w:type="spellEnd"/>
            <w:r w:rsidRPr="009B4582">
              <w:rPr>
                <w:sz w:val="24"/>
                <w:szCs w:val="24"/>
              </w:rPr>
              <w:t xml:space="preserve"> “</w:t>
            </w:r>
            <w:proofErr w:type="spellStart"/>
            <w:r w:rsidRPr="009B4582">
              <w:rPr>
                <w:sz w:val="24"/>
                <w:szCs w:val="24"/>
              </w:rPr>
              <w:t>Mengajukan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Pengembalian</w:t>
            </w:r>
            <w:proofErr w:type="spellEnd"/>
            <w:r w:rsidRPr="009B4582">
              <w:rPr>
                <w:sz w:val="24"/>
                <w:szCs w:val="24"/>
              </w:rPr>
              <w:t>”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B04EA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Status </w:t>
            </w:r>
            <w:proofErr w:type="spellStart"/>
            <w:r w:rsidRPr="009B4582">
              <w:rPr>
                <w:sz w:val="24"/>
                <w:szCs w:val="24"/>
              </w:rPr>
              <w:t>bertambah</w:t>
            </w:r>
            <w:proofErr w:type="spellEnd"/>
            <w:r w:rsidRPr="009B4582">
              <w:rPr>
                <w:sz w:val="24"/>
                <w:szCs w:val="24"/>
              </w:rPr>
              <w:t xml:space="preserve"> “</w:t>
            </w:r>
            <w:proofErr w:type="spellStart"/>
            <w:r w:rsidRPr="009B4582">
              <w:rPr>
                <w:sz w:val="24"/>
                <w:szCs w:val="24"/>
              </w:rPr>
              <w:t>Mengajukan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Pengembalian</w:t>
            </w:r>
            <w:proofErr w:type="spellEnd"/>
            <w:r w:rsidRPr="009B4582">
              <w:rPr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84EAA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04A25618" w14:textId="77777777" w:rsidTr="009B4582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AE1DE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>UJ125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7F20B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Batal </w:t>
            </w:r>
            <w:proofErr w:type="spellStart"/>
            <w:r w:rsidRPr="009B4582">
              <w:rPr>
                <w:sz w:val="24"/>
                <w:szCs w:val="24"/>
              </w:rPr>
              <w:t>pengajukan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pengembalian</w:t>
            </w:r>
            <w:proofErr w:type="spellEnd"/>
            <w:r w:rsidRPr="009B4582">
              <w:rPr>
                <w:sz w:val="24"/>
                <w:szCs w:val="24"/>
              </w:rPr>
              <w:t xml:space="preserve"> (</w:t>
            </w:r>
            <w:proofErr w:type="spellStart"/>
            <w:r w:rsidRPr="009B4582">
              <w:rPr>
                <w:sz w:val="24"/>
                <w:szCs w:val="24"/>
              </w:rPr>
              <w:t>jika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pesanan</w:t>
            </w:r>
            <w:proofErr w:type="spellEnd"/>
            <w:r w:rsidRPr="009B4582">
              <w:rPr>
                <w:sz w:val="24"/>
                <w:szCs w:val="24"/>
              </w:rPr>
              <w:t xml:space="preserve"> dalam status sudah sampai)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D5527" w14:textId="77777777" w:rsidR="009B4582" w:rsidRPr="009B4582" w:rsidRDefault="009B4582" w:rsidP="002476F9">
            <w:pPr>
              <w:pStyle w:val="STTSTabelContent"/>
              <w:numPr>
                <w:ilvl w:val="0"/>
                <w:numId w:val="126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Tekan </w:t>
            </w:r>
            <w:proofErr w:type="spellStart"/>
            <w:r w:rsidRPr="009B4582">
              <w:rPr>
                <w:sz w:val="24"/>
                <w:szCs w:val="24"/>
              </w:rPr>
              <w:t>tombol</w:t>
            </w:r>
            <w:proofErr w:type="spellEnd"/>
            <w:r w:rsidRPr="009B4582">
              <w:rPr>
                <w:sz w:val="24"/>
                <w:szCs w:val="24"/>
              </w:rPr>
              <w:t xml:space="preserve"> “</w:t>
            </w:r>
            <w:proofErr w:type="spellStart"/>
            <w:r w:rsidRPr="009B4582">
              <w:rPr>
                <w:sz w:val="24"/>
                <w:szCs w:val="24"/>
              </w:rPr>
              <w:t>Ajukan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Pengembalian</w:t>
            </w:r>
            <w:proofErr w:type="spellEnd"/>
            <w:r w:rsidRPr="009B4582">
              <w:rPr>
                <w:sz w:val="24"/>
                <w:szCs w:val="24"/>
              </w:rPr>
              <w:t>”</w:t>
            </w:r>
          </w:p>
          <w:p w14:paraId="0CD8AC1D" w14:textId="77777777" w:rsidR="009B4582" w:rsidRPr="009B4582" w:rsidRDefault="009B4582" w:rsidP="002476F9">
            <w:pPr>
              <w:pStyle w:val="STTSTabelContent"/>
              <w:numPr>
                <w:ilvl w:val="0"/>
                <w:numId w:val="126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Tekan </w:t>
            </w:r>
            <w:proofErr w:type="spellStart"/>
            <w:r w:rsidRPr="009B4582">
              <w:rPr>
                <w:sz w:val="24"/>
                <w:szCs w:val="24"/>
              </w:rPr>
              <w:t>tombol</w:t>
            </w:r>
            <w:proofErr w:type="spellEnd"/>
            <w:r w:rsidRPr="009B4582">
              <w:rPr>
                <w:sz w:val="24"/>
                <w:szCs w:val="24"/>
              </w:rPr>
              <w:t xml:space="preserve"> “Batal”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F7A39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Kembali ke </w:t>
            </w:r>
            <w:proofErr w:type="spellStart"/>
            <w:r w:rsidRPr="009B4582">
              <w:rPr>
                <w:sz w:val="24"/>
                <w:szCs w:val="24"/>
              </w:rPr>
              <w:t>halaman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pesanan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awal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0C48E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Kembali ke </w:t>
            </w:r>
            <w:proofErr w:type="spellStart"/>
            <w:r w:rsidRPr="009B4582">
              <w:rPr>
                <w:sz w:val="24"/>
                <w:szCs w:val="24"/>
              </w:rPr>
              <w:t>halaman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pesanan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awal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1727F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511EAB5B" w14:textId="77777777" w:rsidTr="009B4582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D9608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>UJ126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19D68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Mengajukan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pengembalian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tanpa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memilih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kondisi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produk</w:t>
            </w:r>
            <w:proofErr w:type="spellEnd"/>
            <w:r w:rsidRPr="009B4582">
              <w:rPr>
                <w:sz w:val="24"/>
                <w:szCs w:val="24"/>
              </w:rPr>
              <w:t xml:space="preserve"> (</w:t>
            </w:r>
            <w:proofErr w:type="spellStart"/>
            <w:r w:rsidRPr="009B4582">
              <w:rPr>
                <w:sz w:val="24"/>
                <w:szCs w:val="24"/>
              </w:rPr>
              <w:t>jika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pesanan</w:t>
            </w:r>
            <w:proofErr w:type="spellEnd"/>
            <w:r w:rsidRPr="009B4582">
              <w:rPr>
                <w:sz w:val="24"/>
                <w:szCs w:val="24"/>
              </w:rPr>
              <w:t xml:space="preserve"> dalam status sudah sampai)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052DB" w14:textId="77777777" w:rsidR="009B4582" w:rsidRPr="009B4582" w:rsidRDefault="009B4582" w:rsidP="002476F9">
            <w:pPr>
              <w:pStyle w:val="STTSTabelContent"/>
              <w:numPr>
                <w:ilvl w:val="0"/>
                <w:numId w:val="127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Tekan </w:t>
            </w:r>
            <w:proofErr w:type="spellStart"/>
            <w:r w:rsidRPr="009B4582">
              <w:rPr>
                <w:sz w:val="24"/>
                <w:szCs w:val="24"/>
              </w:rPr>
              <w:t>tombol</w:t>
            </w:r>
            <w:proofErr w:type="spellEnd"/>
            <w:r w:rsidRPr="009B4582">
              <w:rPr>
                <w:sz w:val="24"/>
                <w:szCs w:val="24"/>
              </w:rPr>
              <w:t xml:space="preserve"> “</w:t>
            </w:r>
            <w:proofErr w:type="spellStart"/>
            <w:r w:rsidRPr="009B4582">
              <w:rPr>
                <w:sz w:val="24"/>
                <w:szCs w:val="24"/>
              </w:rPr>
              <w:t>Ajukan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Pengembalian</w:t>
            </w:r>
            <w:proofErr w:type="spellEnd"/>
            <w:r w:rsidRPr="009B4582">
              <w:rPr>
                <w:sz w:val="24"/>
                <w:szCs w:val="24"/>
              </w:rPr>
              <w:t>”</w:t>
            </w:r>
          </w:p>
          <w:p w14:paraId="20777E9E" w14:textId="77777777" w:rsidR="009B4582" w:rsidRPr="009B4582" w:rsidRDefault="009B4582" w:rsidP="002476F9">
            <w:pPr>
              <w:pStyle w:val="STTSTabelContent"/>
              <w:numPr>
                <w:ilvl w:val="0"/>
                <w:numId w:val="127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Masukkan </w:t>
            </w:r>
            <w:proofErr w:type="spellStart"/>
            <w:r w:rsidRPr="009B4582">
              <w:rPr>
                <w:sz w:val="24"/>
                <w:szCs w:val="24"/>
              </w:rPr>
              <w:t>alasan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pengembalian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2BD2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Tombol</w:t>
            </w:r>
            <w:proofErr w:type="spellEnd"/>
            <w:r w:rsidRPr="009B4582">
              <w:rPr>
                <w:sz w:val="24"/>
                <w:szCs w:val="24"/>
              </w:rPr>
              <w:t xml:space="preserve"> “Kirim </w:t>
            </w:r>
            <w:proofErr w:type="spellStart"/>
            <w:r w:rsidRPr="009B4582">
              <w:rPr>
                <w:sz w:val="24"/>
                <w:szCs w:val="24"/>
              </w:rPr>
              <w:t>Pengajuan</w:t>
            </w:r>
            <w:proofErr w:type="spellEnd"/>
            <w:r w:rsidRPr="009B4582">
              <w:rPr>
                <w:sz w:val="24"/>
                <w:szCs w:val="24"/>
              </w:rPr>
              <w:t xml:space="preserve">” di </w:t>
            </w:r>
            <w:proofErr w:type="spellStart"/>
            <w:r w:rsidRPr="009B4582">
              <w:rPr>
                <w:sz w:val="24"/>
                <w:szCs w:val="24"/>
              </w:rPr>
              <w:t>nonaktifkan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AE884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Tombol</w:t>
            </w:r>
            <w:proofErr w:type="spellEnd"/>
            <w:r w:rsidRPr="009B4582">
              <w:rPr>
                <w:sz w:val="24"/>
                <w:szCs w:val="24"/>
              </w:rPr>
              <w:t xml:space="preserve"> “Kirim </w:t>
            </w:r>
            <w:proofErr w:type="spellStart"/>
            <w:r w:rsidRPr="009B4582">
              <w:rPr>
                <w:sz w:val="24"/>
                <w:szCs w:val="24"/>
              </w:rPr>
              <w:t>Pengajuan</w:t>
            </w:r>
            <w:proofErr w:type="spellEnd"/>
            <w:r w:rsidRPr="009B4582">
              <w:rPr>
                <w:sz w:val="24"/>
                <w:szCs w:val="24"/>
              </w:rPr>
              <w:t xml:space="preserve">” di </w:t>
            </w:r>
            <w:proofErr w:type="spellStart"/>
            <w:r w:rsidRPr="009B4582">
              <w:rPr>
                <w:sz w:val="24"/>
                <w:szCs w:val="24"/>
              </w:rPr>
              <w:t>nonaktifkan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BF88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5134F9E2" w14:textId="77777777" w:rsidR="00562B08" w:rsidRDefault="00562B08" w:rsidP="00562B08">
      <w:pPr>
        <w:pStyle w:val="STTSTabelContent"/>
        <w:jc w:val="both"/>
        <w:rPr>
          <w:sz w:val="24"/>
          <w:szCs w:val="24"/>
        </w:rPr>
      </w:pPr>
    </w:p>
    <w:p w14:paraId="4FDC71F2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4A39D8DB" w14:textId="77777777" w:rsidR="00E31608" w:rsidRPr="00562B08" w:rsidRDefault="00E31608" w:rsidP="00E31608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11</w:t>
      </w:r>
    </w:p>
    <w:p w14:paraId="28412CEA" w14:textId="77777777" w:rsidR="00E31608" w:rsidRPr="00562B08" w:rsidRDefault="00E31608" w:rsidP="00E316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 xml:space="preserve">Tabel Uji Coba Halaman </w:t>
      </w:r>
      <w:proofErr w:type="spellStart"/>
      <w:r w:rsidRPr="00562B08">
        <w:rPr>
          <w:rFonts w:ascii="Times New Roman" w:hAnsi="Times New Roman" w:cs="Times New Roman"/>
          <w:b/>
          <w:sz w:val="24"/>
          <w:szCs w:val="24"/>
        </w:rPr>
        <w:t>Pesanan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Lanjutan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49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2554"/>
        <w:gridCol w:w="3828"/>
        <w:gridCol w:w="3543"/>
        <w:gridCol w:w="3150"/>
        <w:gridCol w:w="1016"/>
      </w:tblGrid>
      <w:tr w:rsidR="00E31608" w:rsidRPr="00562B08" w14:paraId="06FB5803" w14:textId="77777777" w:rsidTr="002476F9">
        <w:trPr>
          <w:jc w:val="center"/>
        </w:trPr>
        <w:tc>
          <w:tcPr>
            <w:tcW w:w="843" w:type="dxa"/>
            <w:shd w:val="clear" w:color="auto" w:fill="D9D9D9"/>
          </w:tcPr>
          <w:p w14:paraId="6764E14D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554" w:type="dxa"/>
            <w:shd w:val="clear" w:color="auto" w:fill="D9D9D9"/>
          </w:tcPr>
          <w:p w14:paraId="24242E13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3828" w:type="dxa"/>
            <w:shd w:val="clear" w:color="auto" w:fill="D9D9D9"/>
          </w:tcPr>
          <w:p w14:paraId="1B086659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543" w:type="dxa"/>
            <w:shd w:val="clear" w:color="auto" w:fill="D9D9D9"/>
          </w:tcPr>
          <w:p w14:paraId="2C4B16D6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3150" w:type="dxa"/>
            <w:shd w:val="clear" w:color="auto" w:fill="D9D9D9"/>
          </w:tcPr>
          <w:p w14:paraId="57B7D38D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423BB0D3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E31608" w:rsidRPr="00562B08" w14:paraId="6319D27A" w14:textId="77777777" w:rsidTr="00E31608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8E1C16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UJ127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D82C11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Mengajukan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pengembalian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dengan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yang tidak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(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jika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dalam status sudah sampai)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1F6B3C" w14:textId="77777777" w:rsidR="00E31608" w:rsidRPr="00E31608" w:rsidRDefault="00E31608" w:rsidP="002476F9">
            <w:pPr>
              <w:pStyle w:val="STTSTabelContent"/>
              <w:numPr>
                <w:ilvl w:val="0"/>
                <w:numId w:val="128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E31608">
              <w:rPr>
                <w:bCs/>
                <w:sz w:val="24"/>
                <w:szCs w:val="24"/>
              </w:rPr>
              <w:t>Ajukan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Pengembalian</w:t>
            </w:r>
            <w:proofErr w:type="spellEnd"/>
            <w:r w:rsidRPr="00E31608">
              <w:rPr>
                <w:bCs/>
                <w:sz w:val="24"/>
                <w:szCs w:val="24"/>
              </w:rPr>
              <w:t>”</w:t>
            </w:r>
          </w:p>
          <w:p w14:paraId="7C619537" w14:textId="77777777" w:rsidR="00E31608" w:rsidRPr="00E31608" w:rsidRDefault="00E31608" w:rsidP="002476F9">
            <w:pPr>
              <w:pStyle w:val="STTSTabelContent"/>
              <w:numPr>
                <w:ilvl w:val="0"/>
                <w:numId w:val="128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combobox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kondisi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produk</w:t>
            </w:r>
            <w:proofErr w:type="spellEnd"/>
          </w:p>
          <w:p w14:paraId="46A65691" w14:textId="77777777" w:rsidR="00E31608" w:rsidRPr="00E31608" w:rsidRDefault="00E31608" w:rsidP="002476F9">
            <w:pPr>
              <w:pStyle w:val="STTSTabelContent"/>
              <w:numPr>
                <w:ilvl w:val="0"/>
                <w:numId w:val="128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opsi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kondisi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produk</w:t>
            </w:r>
            <w:proofErr w:type="spellEnd"/>
          </w:p>
          <w:p w14:paraId="7653CE9E" w14:textId="77777777" w:rsidR="00E31608" w:rsidRPr="00E31608" w:rsidRDefault="00E31608" w:rsidP="002476F9">
            <w:pPr>
              <w:pStyle w:val="STTSTabelContent"/>
              <w:numPr>
                <w:ilvl w:val="0"/>
                <w:numId w:val="128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alasan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pengembalian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tidak valid (</w:t>
            </w:r>
            <w:proofErr w:type="spellStart"/>
            <w:r w:rsidRPr="00E31608">
              <w:rPr>
                <w:bCs/>
                <w:sz w:val="24"/>
                <w:szCs w:val="24"/>
              </w:rPr>
              <w:t>kurang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dari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10 </w:t>
            </w:r>
            <w:proofErr w:type="spellStart"/>
            <w:r w:rsidRPr="00E31608">
              <w:rPr>
                <w:bCs/>
                <w:sz w:val="24"/>
                <w:szCs w:val="24"/>
              </w:rPr>
              <w:t>karakter</w:t>
            </w:r>
            <w:proofErr w:type="spellEnd"/>
            <w:r w:rsidRPr="00E31608">
              <w:rPr>
                <w:bCs/>
                <w:sz w:val="24"/>
                <w:szCs w:val="24"/>
              </w:rPr>
              <w:t>)</w:t>
            </w:r>
          </w:p>
          <w:p w14:paraId="082A6A5B" w14:textId="77777777" w:rsidR="00E31608" w:rsidRPr="00E31608" w:rsidRDefault="00E31608" w:rsidP="002476F9">
            <w:pPr>
              <w:pStyle w:val="STTSTabelContent"/>
              <w:numPr>
                <w:ilvl w:val="0"/>
                <w:numId w:val="128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“Kirim </w:t>
            </w:r>
            <w:proofErr w:type="spellStart"/>
            <w:r w:rsidRPr="00E31608">
              <w:rPr>
                <w:bCs/>
                <w:sz w:val="24"/>
                <w:szCs w:val="24"/>
              </w:rPr>
              <w:t>Pengajuan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”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3EC859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“Kirim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Pengajuan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” di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nonaktifkan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98ED61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“Kirim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Pengajuan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” di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nonaktifkan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D75D0E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E31608" w:rsidRPr="00562B08" w14:paraId="263ABB71" w14:textId="77777777" w:rsidTr="00E31608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AC7DD7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UJ128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64940C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Navigasi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ke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halaman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detail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905C69" w14:textId="77777777" w:rsidR="00E31608" w:rsidRPr="00E31608" w:rsidRDefault="00E31608" w:rsidP="002476F9">
            <w:pPr>
              <w:pStyle w:val="STTSTabelContent"/>
              <w:numPr>
                <w:ilvl w:val="0"/>
                <w:numId w:val="129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“Lihat Detail” pada </w:t>
            </w:r>
            <w:proofErr w:type="spellStart"/>
            <w:r w:rsidRPr="00E31608">
              <w:rPr>
                <w:bCs/>
                <w:sz w:val="24"/>
                <w:szCs w:val="24"/>
              </w:rPr>
              <w:t>pesanan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360FFE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Berpindah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ke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halaman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detail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dari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107A08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Berpindah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ke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halaman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detail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dari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268149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0548F173" w14:textId="77777777" w:rsidTr="009B4582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D6D9E7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UJ129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7222DF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Memberi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rating pada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B0A872" w14:textId="77777777" w:rsidR="009B4582" w:rsidRPr="00E31608" w:rsidRDefault="009B4582" w:rsidP="002476F9">
            <w:pPr>
              <w:pStyle w:val="STTSTabelContent"/>
              <w:numPr>
                <w:ilvl w:val="0"/>
                <w:numId w:val="130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“Beri Rating” </w:t>
            </w:r>
          </w:p>
          <w:p w14:paraId="593AD250" w14:textId="77777777" w:rsidR="009B4582" w:rsidRPr="00E31608" w:rsidRDefault="009B4582" w:rsidP="002476F9">
            <w:pPr>
              <w:pStyle w:val="STTSTabelContent"/>
              <w:numPr>
                <w:ilvl w:val="0"/>
                <w:numId w:val="130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symbol </w:t>
            </w:r>
            <w:proofErr w:type="spellStart"/>
            <w:r w:rsidRPr="00E31608">
              <w:rPr>
                <w:bCs/>
                <w:sz w:val="24"/>
                <w:szCs w:val="24"/>
              </w:rPr>
              <w:t>bintang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untuk </w:t>
            </w:r>
            <w:proofErr w:type="spellStart"/>
            <w:r w:rsidRPr="00E31608">
              <w:rPr>
                <w:bCs/>
                <w:sz w:val="24"/>
                <w:szCs w:val="24"/>
              </w:rPr>
              <w:t>beri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rating 1-5</w:t>
            </w:r>
          </w:p>
          <w:p w14:paraId="40A32A0B" w14:textId="77777777" w:rsidR="009B4582" w:rsidRPr="00E31608" w:rsidRDefault="009B4582" w:rsidP="002476F9">
            <w:pPr>
              <w:pStyle w:val="STTSTabelContent"/>
              <w:numPr>
                <w:ilvl w:val="0"/>
                <w:numId w:val="130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ulasan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(</w:t>
            </w:r>
            <w:proofErr w:type="spellStart"/>
            <w:r w:rsidRPr="00E31608">
              <w:rPr>
                <w:bCs/>
                <w:sz w:val="24"/>
                <w:szCs w:val="24"/>
              </w:rPr>
              <w:t>opsional</w:t>
            </w:r>
            <w:proofErr w:type="spellEnd"/>
            <w:r w:rsidRPr="00E31608">
              <w:rPr>
                <w:bCs/>
                <w:sz w:val="24"/>
                <w:szCs w:val="24"/>
              </w:rPr>
              <w:t>)</w:t>
            </w:r>
          </w:p>
          <w:p w14:paraId="4E90BFD0" w14:textId="77777777" w:rsidR="009B4582" w:rsidRPr="00E31608" w:rsidRDefault="009B4582" w:rsidP="002476F9">
            <w:pPr>
              <w:pStyle w:val="STTSTabelContent"/>
              <w:numPr>
                <w:ilvl w:val="0"/>
                <w:numId w:val="130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“Kirim Rating”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1B63E8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Berpindah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ke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halaman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detail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dari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D490DA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Berpindah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ke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halaman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detail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dari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ditekan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C5BF4E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1D5A1047" w14:textId="77777777" w:rsidTr="009B4582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6381A6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UJ130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7191F9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Membatal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pemberian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rating pada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F9E10A" w14:textId="77777777" w:rsidR="009B4582" w:rsidRPr="00E31608" w:rsidRDefault="009B4582" w:rsidP="002476F9">
            <w:pPr>
              <w:pStyle w:val="STTSTabelContent"/>
              <w:numPr>
                <w:ilvl w:val="0"/>
                <w:numId w:val="131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“Beri Rating” </w:t>
            </w:r>
          </w:p>
          <w:p w14:paraId="363AFF78" w14:textId="77777777" w:rsidR="009B4582" w:rsidRPr="00E31608" w:rsidRDefault="009B4582" w:rsidP="002476F9">
            <w:pPr>
              <w:pStyle w:val="STTSTabelContent"/>
              <w:numPr>
                <w:ilvl w:val="0"/>
                <w:numId w:val="131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“Batal”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677956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 xml:space="preserve">Kembali ke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tampilan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halaman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A68A71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 xml:space="preserve">Kembali ke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tampilan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halaman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1A05B7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7EC63DFF" w14:textId="77777777" w:rsidTr="009B4582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2F429F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UJ131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1B8488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Memberi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rating pada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tanpa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mengisi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bintang</w:t>
            </w:r>
            <w:proofErr w:type="spell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B84D25" w14:textId="77777777" w:rsidR="009B4582" w:rsidRPr="00E31608" w:rsidRDefault="009B4582" w:rsidP="002476F9">
            <w:pPr>
              <w:pStyle w:val="STTSTabelContent"/>
              <w:numPr>
                <w:ilvl w:val="0"/>
                <w:numId w:val="132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“Beri Rating” </w:t>
            </w:r>
          </w:p>
          <w:p w14:paraId="2A7441F6" w14:textId="77777777" w:rsidR="009B4582" w:rsidRPr="00E31608" w:rsidRDefault="009B4582" w:rsidP="002476F9">
            <w:pPr>
              <w:pStyle w:val="STTSTabelContent"/>
              <w:numPr>
                <w:ilvl w:val="0"/>
                <w:numId w:val="132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ulasan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(</w:t>
            </w:r>
            <w:proofErr w:type="spellStart"/>
            <w:r w:rsidRPr="00E31608">
              <w:rPr>
                <w:bCs/>
                <w:sz w:val="24"/>
                <w:szCs w:val="24"/>
              </w:rPr>
              <w:t>opsional</w:t>
            </w:r>
            <w:proofErr w:type="spellEnd"/>
            <w:r w:rsidRPr="00E31608">
              <w:rPr>
                <w:bCs/>
                <w:sz w:val="24"/>
                <w:szCs w:val="24"/>
              </w:rPr>
              <w:t>)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1332B7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“Kirim Rating” di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nonaktifkan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8D60BD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“Kirim Rating” di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nonaktifkan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C4E65C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</w:tbl>
    <w:p w14:paraId="57649F23" w14:textId="77777777" w:rsidR="00E31608" w:rsidRDefault="00E31608" w:rsidP="00562B08">
      <w:pPr>
        <w:pStyle w:val="STTSTabelContent"/>
        <w:jc w:val="both"/>
        <w:rPr>
          <w:b/>
          <w:bCs/>
          <w:sz w:val="24"/>
          <w:szCs w:val="24"/>
        </w:rPr>
      </w:pPr>
    </w:p>
    <w:p w14:paraId="2EB30DB4" w14:textId="77777777" w:rsidR="00E31608" w:rsidRDefault="00E31608" w:rsidP="00562B08">
      <w:pPr>
        <w:pStyle w:val="STTSTabelContent"/>
        <w:jc w:val="both"/>
        <w:rPr>
          <w:b/>
          <w:bCs/>
          <w:sz w:val="24"/>
          <w:szCs w:val="24"/>
        </w:rPr>
      </w:pPr>
    </w:p>
    <w:p w14:paraId="7E46CF2D" w14:textId="77777777" w:rsidR="009B4582" w:rsidRDefault="009B4582" w:rsidP="00562B08">
      <w:pPr>
        <w:pStyle w:val="STTSTabelContent"/>
        <w:jc w:val="both"/>
        <w:rPr>
          <w:b/>
          <w:bCs/>
          <w:sz w:val="24"/>
          <w:szCs w:val="24"/>
        </w:rPr>
      </w:pPr>
    </w:p>
    <w:p w14:paraId="3D85D90A" w14:textId="77777777" w:rsidR="009B4582" w:rsidRDefault="009B4582" w:rsidP="00562B08">
      <w:pPr>
        <w:pStyle w:val="STTSTabelContent"/>
        <w:jc w:val="both"/>
        <w:rPr>
          <w:b/>
          <w:bCs/>
          <w:sz w:val="24"/>
          <w:szCs w:val="24"/>
        </w:rPr>
      </w:pPr>
    </w:p>
    <w:p w14:paraId="188C95F9" w14:textId="77777777" w:rsidR="009B4582" w:rsidRDefault="009B4582" w:rsidP="00562B08">
      <w:pPr>
        <w:pStyle w:val="STTSTabelContent"/>
        <w:jc w:val="both"/>
        <w:rPr>
          <w:b/>
          <w:bCs/>
          <w:sz w:val="24"/>
          <w:szCs w:val="24"/>
        </w:rPr>
      </w:pPr>
    </w:p>
    <w:p w14:paraId="27FB4AC9" w14:textId="77777777" w:rsidR="009B4582" w:rsidRDefault="009B4582" w:rsidP="00562B08">
      <w:pPr>
        <w:pStyle w:val="STTSTabelContent"/>
        <w:jc w:val="both"/>
        <w:rPr>
          <w:b/>
          <w:bCs/>
          <w:sz w:val="24"/>
          <w:szCs w:val="24"/>
        </w:rPr>
      </w:pPr>
    </w:p>
    <w:p w14:paraId="78B190CD" w14:textId="77777777" w:rsidR="009B4582" w:rsidRDefault="009B4582" w:rsidP="00562B08">
      <w:pPr>
        <w:pStyle w:val="STTSTabelContent"/>
        <w:jc w:val="both"/>
        <w:rPr>
          <w:b/>
          <w:bCs/>
          <w:sz w:val="24"/>
          <w:szCs w:val="24"/>
        </w:rPr>
      </w:pPr>
    </w:p>
    <w:p w14:paraId="3FD3C076" w14:textId="77777777" w:rsidR="009B4582" w:rsidRDefault="009B4582" w:rsidP="00562B08">
      <w:pPr>
        <w:pStyle w:val="STTSTabelContent"/>
        <w:jc w:val="both"/>
        <w:rPr>
          <w:b/>
          <w:bCs/>
          <w:sz w:val="24"/>
          <w:szCs w:val="24"/>
        </w:rPr>
      </w:pPr>
    </w:p>
    <w:p w14:paraId="2D745051" w14:textId="77777777" w:rsidR="009B4582" w:rsidRDefault="009B4582" w:rsidP="00562B08">
      <w:pPr>
        <w:pStyle w:val="STTSTabelContent"/>
        <w:jc w:val="both"/>
        <w:rPr>
          <w:b/>
          <w:bCs/>
          <w:sz w:val="24"/>
          <w:szCs w:val="24"/>
        </w:rPr>
      </w:pPr>
    </w:p>
    <w:p w14:paraId="681E9B3E" w14:textId="77777777" w:rsidR="009B4582" w:rsidRDefault="009B4582" w:rsidP="00562B08">
      <w:pPr>
        <w:pStyle w:val="STTSTabelContent"/>
        <w:jc w:val="both"/>
        <w:rPr>
          <w:b/>
          <w:bCs/>
          <w:sz w:val="24"/>
          <w:szCs w:val="24"/>
        </w:rPr>
      </w:pPr>
    </w:p>
    <w:p w14:paraId="3E04EE22" w14:textId="77777777" w:rsidR="009B4582" w:rsidRDefault="009B4582" w:rsidP="00562B08">
      <w:pPr>
        <w:pStyle w:val="STTSTabelContent"/>
        <w:jc w:val="both"/>
        <w:rPr>
          <w:b/>
          <w:bCs/>
          <w:sz w:val="24"/>
          <w:szCs w:val="24"/>
        </w:rPr>
      </w:pPr>
    </w:p>
    <w:p w14:paraId="7F794FBB" w14:textId="77777777" w:rsidR="009B4582" w:rsidRDefault="009B4582" w:rsidP="00562B08">
      <w:pPr>
        <w:pStyle w:val="STTSTabelContent"/>
        <w:jc w:val="both"/>
        <w:rPr>
          <w:b/>
          <w:bCs/>
          <w:sz w:val="24"/>
          <w:szCs w:val="24"/>
        </w:rPr>
      </w:pPr>
    </w:p>
    <w:p w14:paraId="27273D30" w14:textId="77777777" w:rsidR="009B4582" w:rsidRDefault="009B4582" w:rsidP="00562B08">
      <w:pPr>
        <w:pStyle w:val="STTSTabelContent"/>
        <w:jc w:val="both"/>
        <w:rPr>
          <w:b/>
          <w:bCs/>
          <w:sz w:val="24"/>
          <w:szCs w:val="24"/>
        </w:rPr>
      </w:pPr>
    </w:p>
    <w:p w14:paraId="1FCE8806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7091BF27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3ABA7A28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09268B37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68E8CD13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7A1F5381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322BCB45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12F77DB4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3E6B6CC6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2C662BA6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6D1537BF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7ACCB677" w14:textId="77777777" w:rsidR="00E31608" w:rsidRPr="00562B08" w:rsidRDefault="00E31608" w:rsidP="00562B08">
      <w:pPr>
        <w:pStyle w:val="STTSTabelContent"/>
        <w:jc w:val="both"/>
        <w:rPr>
          <w:sz w:val="24"/>
          <w:szCs w:val="24"/>
        </w:rPr>
      </w:pPr>
    </w:p>
    <w:p w14:paraId="0F279215" w14:textId="02580DC7" w:rsidR="00562B08" w:rsidRPr="00562B08" w:rsidRDefault="00562B08" w:rsidP="00562B08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12</w:t>
      </w:r>
    </w:p>
    <w:p w14:paraId="7C1BD6F7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 xml:space="preserve">Tabel Uji Coba Halaman Detail </w:t>
      </w:r>
      <w:proofErr w:type="spellStart"/>
      <w:r w:rsidRPr="00562B08">
        <w:rPr>
          <w:rFonts w:ascii="Times New Roman" w:hAnsi="Times New Roman" w:cs="Times New Roman"/>
          <w:b/>
          <w:sz w:val="24"/>
          <w:szCs w:val="24"/>
        </w:rPr>
        <w:t>Pesanan</w:t>
      </w:r>
      <w:proofErr w:type="spellEnd"/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835"/>
        <w:gridCol w:w="4394"/>
        <w:gridCol w:w="3119"/>
        <w:gridCol w:w="2723"/>
        <w:gridCol w:w="1016"/>
      </w:tblGrid>
      <w:tr w:rsidR="00562B08" w:rsidRPr="00562B08" w14:paraId="03E3B615" w14:textId="77777777" w:rsidTr="00E31608">
        <w:trPr>
          <w:jc w:val="center"/>
        </w:trPr>
        <w:tc>
          <w:tcPr>
            <w:tcW w:w="846" w:type="dxa"/>
            <w:shd w:val="clear" w:color="auto" w:fill="D9D9D9"/>
          </w:tcPr>
          <w:p w14:paraId="5312A96E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835" w:type="dxa"/>
            <w:shd w:val="clear" w:color="auto" w:fill="D9D9D9"/>
          </w:tcPr>
          <w:p w14:paraId="0DFAC9CA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4394" w:type="dxa"/>
            <w:shd w:val="clear" w:color="auto" w:fill="D9D9D9"/>
          </w:tcPr>
          <w:p w14:paraId="691C0247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119" w:type="dxa"/>
            <w:shd w:val="clear" w:color="auto" w:fill="D9D9D9"/>
          </w:tcPr>
          <w:p w14:paraId="72904AF6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723" w:type="dxa"/>
            <w:shd w:val="clear" w:color="auto" w:fill="D9D9D9"/>
          </w:tcPr>
          <w:p w14:paraId="2498B229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10F78CDD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562B08" w:rsidRPr="00562B08" w14:paraId="168895DF" w14:textId="77777777" w:rsidTr="00E31608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CF52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UJ132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5DBD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FBEEB" w14:textId="77777777" w:rsidR="00562B08" w:rsidRPr="00562B08" w:rsidRDefault="00562B08" w:rsidP="002476F9">
            <w:pPr>
              <w:pStyle w:val="STTSTabelContent"/>
              <w:numPr>
                <w:ilvl w:val="0"/>
                <w:numId w:val="13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“&lt; Kembali ke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C01D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0092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BC17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72ADDD0A" w14:textId="77777777" w:rsidTr="00E31608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A37A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UJ133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49DA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Melakukan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Pembayaran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pakai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qris</w:t>
            </w:r>
            <w:proofErr w:type="spellEnd"/>
            <w:r w:rsidRPr="00562B08">
              <w:rPr>
                <w:sz w:val="24"/>
                <w:szCs w:val="24"/>
              </w:rPr>
              <w:t xml:space="preserve"> (</w:t>
            </w:r>
            <w:proofErr w:type="spellStart"/>
            <w:r w:rsidRPr="00562B08">
              <w:rPr>
                <w:sz w:val="24"/>
                <w:szCs w:val="24"/>
              </w:rPr>
              <w:t>jika</w:t>
            </w:r>
            <w:proofErr w:type="spellEnd"/>
            <w:r w:rsidRPr="00562B08">
              <w:rPr>
                <w:sz w:val="24"/>
                <w:szCs w:val="24"/>
              </w:rPr>
              <w:t xml:space="preserve"> status </w:t>
            </w:r>
            <w:proofErr w:type="spellStart"/>
            <w:r w:rsidRPr="00562B08">
              <w:rPr>
                <w:sz w:val="24"/>
                <w:szCs w:val="24"/>
              </w:rPr>
              <w:t>menunggu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pembayaran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14080" w14:textId="77777777" w:rsidR="00562B08" w:rsidRPr="00562B08" w:rsidRDefault="00562B08" w:rsidP="002476F9">
            <w:pPr>
              <w:pStyle w:val="STTSTabelContent"/>
              <w:numPr>
                <w:ilvl w:val="0"/>
                <w:numId w:val="13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“Bayar </w:t>
            </w:r>
            <w:proofErr w:type="spellStart"/>
            <w:r w:rsidRPr="00562B08">
              <w:rPr>
                <w:sz w:val="24"/>
                <w:szCs w:val="24"/>
              </w:rPr>
              <w:t>Sekarang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  <w:p w14:paraId="02143BC1" w14:textId="77777777" w:rsidR="00562B08" w:rsidRPr="00562B08" w:rsidRDefault="00562B08" w:rsidP="002476F9">
            <w:pPr>
              <w:pStyle w:val="STTSTabelContent"/>
              <w:numPr>
                <w:ilvl w:val="0"/>
                <w:numId w:val="13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opsi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memakai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qris</w:t>
            </w:r>
            <w:proofErr w:type="spellEnd"/>
          </w:p>
          <w:p w14:paraId="5D451901" w14:textId="77777777" w:rsidR="00562B08" w:rsidRPr="00562B08" w:rsidRDefault="00562B08" w:rsidP="002476F9">
            <w:pPr>
              <w:pStyle w:val="STTSTabelContent"/>
              <w:numPr>
                <w:ilvl w:val="0"/>
                <w:numId w:val="134"/>
              </w:numPr>
              <w:jc w:val="lef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Memindai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kode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qr</w:t>
            </w:r>
            <w:proofErr w:type="spellEnd"/>
          </w:p>
          <w:p w14:paraId="3EDD168E" w14:textId="77777777" w:rsidR="00562B08" w:rsidRPr="00562B08" w:rsidRDefault="00562B08" w:rsidP="002476F9">
            <w:pPr>
              <w:pStyle w:val="STTSTabelContent"/>
              <w:numPr>
                <w:ilvl w:val="0"/>
                <w:numId w:val="13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“OK”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7123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“Payment Successful”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3810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“Payment Successful”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9E5B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Belom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7098F265" w14:textId="77777777" w:rsidTr="00E31608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5C0B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UJ134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0197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Melakukan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Pembayaran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pakai</w:t>
            </w:r>
            <w:proofErr w:type="spellEnd"/>
            <w:r w:rsidRPr="00562B08">
              <w:rPr>
                <w:sz w:val="24"/>
                <w:szCs w:val="24"/>
              </w:rPr>
              <w:t xml:space="preserve"> debit (</w:t>
            </w:r>
            <w:proofErr w:type="spellStart"/>
            <w:r w:rsidRPr="00562B08">
              <w:rPr>
                <w:sz w:val="24"/>
                <w:szCs w:val="24"/>
              </w:rPr>
              <w:t>jika</w:t>
            </w:r>
            <w:proofErr w:type="spellEnd"/>
            <w:r w:rsidRPr="00562B08">
              <w:rPr>
                <w:sz w:val="24"/>
                <w:szCs w:val="24"/>
              </w:rPr>
              <w:t xml:space="preserve"> status </w:t>
            </w:r>
            <w:proofErr w:type="spellStart"/>
            <w:r w:rsidRPr="00562B08">
              <w:rPr>
                <w:sz w:val="24"/>
                <w:szCs w:val="24"/>
              </w:rPr>
              <w:t>menunggu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pembayaran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D6E94" w14:textId="77777777" w:rsidR="00562B08" w:rsidRPr="00562B08" w:rsidRDefault="00562B08" w:rsidP="002476F9">
            <w:pPr>
              <w:pStyle w:val="STTSTabelContent"/>
              <w:numPr>
                <w:ilvl w:val="0"/>
                <w:numId w:val="13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“Bayar </w:t>
            </w:r>
            <w:proofErr w:type="spellStart"/>
            <w:r w:rsidRPr="00562B08">
              <w:rPr>
                <w:sz w:val="24"/>
                <w:szCs w:val="24"/>
              </w:rPr>
              <w:t>Sekarang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  <w:p w14:paraId="54A7EBC5" w14:textId="77777777" w:rsidR="00562B08" w:rsidRPr="00562B08" w:rsidRDefault="00562B08" w:rsidP="002476F9">
            <w:pPr>
              <w:pStyle w:val="STTSTabelContent"/>
              <w:numPr>
                <w:ilvl w:val="0"/>
                <w:numId w:val="13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opsi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memakai</w:t>
            </w:r>
            <w:proofErr w:type="spellEnd"/>
            <w:r w:rsidRPr="00562B08">
              <w:rPr>
                <w:sz w:val="24"/>
                <w:szCs w:val="24"/>
              </w:rPr>
              <w:t xml:space="preserve"> debit</w:t>
            </w:r>
          </w:p>
          <w:p w14:paraId="490CD3C2" w14:textId="77777777" w:rsidR="00562B08" w:rsidRPr="00562B08" w:rsidRDefault="00562B08" w:rsidP="002476F9">
            <w:pPr>
              <w:pStyle w:val="STTSTabelContent"/>
              <w:numPr>
                <w:ilvl w:val="0"/>
                <w:numId w:val="13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kartu</w:t>
            </w:r>
            <w:proofErr w:type="spellEnd"/>
          </w:p>
          <w:p w14:paraId="0C24A899" w14:textId="77777777" w:rsidR="00562B08" w:rsidRPr="00562B08" w:rsidRDefault="00562B08" w:rsidP="002476F9">
            <w:pPr>
              <w:pStyle w:val="STTSTabelContent"/>
              <w:numPr>
                <w:ilvl w:val="0"/>
                <w:numId w:val="13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tanggal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r w:rsidRPr="00562B08">
              <w:rPr>
                <w:sz w:val="24"/>
                <w:szCs w:val="24"/>
                <w:lang w:val="id-ID"/>
              </w:rPr>
              <w:t>kedaluwarsa</w:t>
            </w:r>
          </w:p>
          <w:p w14:paraId="7564B75E" w14:textId="77777777" w:rsidR="00562B08" w:rsidRPr="00562B08" w:rsidRDefault="00562B08" w:rsidP="002476F9">
            <w:pPr>
              <w:pStyle w:val="STTSTabelContent"/>
              <w:numPr>
                <w:ilvl w:val="0"/>
                <w:numId w:val="13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CVV</w:t>
            </w:r>
          </w:p>
          <w:p w14:paraId="33DB7D6C" w14:textId="77777777" w:rsidR="00562B08" w:rsidRPr="00562B08" w:rsidRDefault="00562B08" w:rsidP="002476F9">
            <w:pPr>
              <w:pStyle w:val="STTSTabelContent"/>
              <w:numPr>
                <w:ilvl w:val="0"/>
                <w:numId w:val="13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“Pay now”</w:t>
            </w:r>
          </w:p>
          <w:p w14:paraId="06675DD9" w14:textId="77777777" w:rsidR="00562B08" w:rsidRPr="00562B08" w:rsidRDefault="00562B08" w:rsidP="002476F9">
            <w:pPr>
              <w:pStyle w:val="STTSTabelContent"/>
              <w:numPr>
                <w:ilvl w:val="0"/>
                <w:numId w:val="13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password token</w:t>
            </w:r>
          </w:p>
          <w:p w14:paraId="4687F77E" w14:textId="77777777" w:rsidR="00562B08" w:rsidRPr="00562B08" w:rsidRDefault="00562B08" w:rsidP="002476F9">
            <w:pPr>
              <w:pStyle w:val="STTSTabelContent"/>
              <w:numPr>
                <w:ilvl w:val="0"/>
                <w:numId w:val="13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“OK”</w:t>
            </w:r>
          </w:p>
          <w:p w14:paraId="692E7650" w14:textId="77777777" w:rsidR="00562B08" w:rsidRPr="00562B08" w:rsidRDefault="00562B08" w:rsidP="002476F9">
            <w:pPr>
              <w:pStyle w:val="STTSTabelContent"/>
              <w:numPr>
                <w:ilvl w:val="0"/>
                <w:numId w:val="13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“OK” lagi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DB73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“Payment Successful”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AEF9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“Payment Successful”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5F3D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55B7EC9A" w14:textId="77777777" w:rsidTr="00E31608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804B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UJ135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A2D1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Melakukan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Pembayaran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pakai</w:t>
            </w:r>
            <w:proofErr w:type="spellEnd"/>
            <w:r w:rsidRPr="00562B08">
              <w:rPr>
                <w:sz w:val="24"/>
                <w:szCs w:val="24"/>
              </w:rPr>
              <w:t xml:space="preserve"> debit </w:t>
            </w:r>
            <w:proofErr w:type="spellStart"/>
            <w:r w:rsidRPr="00562B08">
              <w:rPr>
                <w:sz w:val="24"/>
                <w:szCs w:val="24"/>
              </w:rPr>
              <w:t>tanpa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mengisi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kartu</w:t>
            </w:r>
            <w:proofErr w:type="spellEnd"/>
            <w:r w:rsidRPr="00562B08">
              <w:rPr>
                <w:sz w:val="24"/>
                <w:szCs w:val="24"/>
              </w:rPr>
              <w:t xml:space="preserve"> (</w:t>
            </w:r>
            <w:proofErr w:type="spellStart"/>
            <w:r w:rsidRPr="00562B08">
              <w:rPr>
                <w:sz w:val="24"/>
                <w:szCs w:val="24"/>
              </w:rPr>
              <w:t>jika</w:t>
            </w:r>
            <w:proofErr w:type="spellEnd"/>
            <w:r w:rsidRPr="00562B08">
              <w:rPr>
                <w:sz w:val="24"/>
                <w:szCs w:val="24"/>
              </w:rPr>
              <w:t xml:space="preserve"> status </w:t>
            </w:r>
            <w:proofErr w:type="spellStart"/>
            <w:r w:rsidRPr="00562B08">
              <w:rPr>
                <w:sz w:val="24"/>
                <w:szCs w:val="24"/>
              </w:rPr>
              <w:t>menunggu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pembayaran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6756" w14:textId="77777777" w:rsidR="00562B08" w:rsidRPr="00562B08" w:rsidRDefault="00562B08" w:rsidP="002476F9">
            <w:pPr>
              <w:pStyle w:val="STTSTabelContent"/>
              <w:numPr>
                <w:ilvl w:val="0"/>
                <w:numId w:val="13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“Bayar </w:t>
            </w:r>
            <w:proofErr w:type="spellStart"/>
            <w:r w:rsidRPr="00562B08">
              <w:rPr>
                <w:sz w:val="24"/>
                <w:szCs w:val="24"/>
              </w:rPr>
              <w:t>Sekarang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  <w:p w14:paraId="030611C2" w14:textId="77777777" w:rsidR="00562B08" w:rsidRPr="00562B08" w:rsidRDefault="00562B08" w:rsidP="002476F9">
            <w:pPr>
              <w:pStyle w:val="STTSTabelContent"/>
              <w:numPr>
                <w:ilvl w:val="0"/>
                <w:numId w:val="13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opsi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memakai</w:t>
            </w:r>
            <w:proofErr w:type="spellEnd"/>
            <w:r w:rsidRPr="00562B08">
              <w:rPr>
                <w:sz w:val="24"/>
                <w:szCs w:val="24"/>
              </w:rPr>
              <w:t xml:space="preserve"> debit</w:t>
            </w:r>
          </w:p>
          <w:p w14:paraId="1AE3F158" w14:textId="77777777" w:rsidR="00562B08" w:rsidRPr="00562B08" w:rsidRDefault="00562B08" w:rsidP="002476F9">
            <w:pPr>
              <w:pStyle w:val="STTSTabelContent"/>
              <w:numPr>
                <w:ilvl w:val="0"/>
                <w:numId w:val="13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tanggal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r w:rsidRPr="00562B08">
              <w:rPr>
                <w:sz w:val="24"/>
                <w:szCs w:val="24"/>
                <w:lang w:val="id-ID"/>
              </w:rPr>
              <w:t>kedaluwarsa</w:t>
            </w:r>
          </w:p>
          <w:p w14:paraId="35AE7F19" w14:textId="77777777" w:rsidR="00562B08" w:rsidRPr="00562B08" w:rsidRDefault="00562B08" w:rsidP="002476F9">
            <w:pPr>
              <w:pStyle w:val="STTSTabelContent"/>
              <w:numPr>
                <w:ilvl w:val="0"/>
                <w:numId w:val="13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CVV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EA4C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“Pay now” di </w:t>
            </w:r>
            <w:proofErr w:type="spellStart"/>
            <w:r w:rsidRPr="00562B08">
              <w:rPr>
                <w:sz w:val="24"/>
                <w:szCs w:val="24"/>
              </w:rPr>
              <w:t>nonaktifkan</w:t>
            </w:r>
            <w:proofErr w:type="spellEnd"/>
            <w:r w:rsidRPr="00562B08">
              <w:rPr>
                <w:sz w:val="24"/>
                <w:szCs w:val="24"/>
              </w:rPr>
              <w:t xml:space="preserve"> dan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“Please enter your card number”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5565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“Pay now” di </w:t>
            </w:r>
            <w:proofErr w:type="spellStart"/>
            <w:r w:rsidRPr="00562B08">
              <w:rPr>
                <w:sz w:val="24"/>
                <w:szCs w:val="24"/>
              </w:rPr>
              <w:t>nonaktifkan</w:t>
            </w:r>
            <w:proofErr w:type="spellEnd"/>
            <w:r w:rsidRPr="00562B08">
              <w:rPr>
                <w:sz w:val="24"/>
                <w:szCs w:val="24"/>
              </w:rPr>
              <w:t xml:space="preserve"> dan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“Please enter your card number”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E29D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16ADAF6E" w14:textId="77777777" w:rsidTr="00E31608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CC57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UJ136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F05F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Melakukan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Pembayaran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pakai</w:t>
            </w:r>
            <w:proofErr w:type="spellEnd"/>
            <w:r w:rsidRPr="00562B08">
              <w:rPr>
                <w:sz w:val="24"/>
                <w:szCs w:val="24"/>
              </w:rPr>
              <w:t xml:space="preserve"> debit </w:t>
            </w:r>
            <w:proofErr w:type="spellStart"/>
            <w:r w:rsidRPr="00562B08">
              <w:rPr>
                <w:sz w:val="24"/>
                <w:szCs w:val="24"/>
              </w:rPr>
              <w:t>tanpa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mengisi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tanggal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kadaluwarsa</w:t>
            </w:r>
            <w:proofErr w:type="spellEnd"/>
            <w:r w:rsidRPr="00562B08">
              <w:rPr>
                <w:sz w:val="24"/>
                <w:szCs w:val="24"/>
              </w:rPr>
              <w:t xml:space="preserve"> (</w:t>
            </w:r>
            <w:proofErr w:type="spellStart"/>
            <w:r w:rsidRPr="00562B08">
              <w:rPr>
                <w:sz w:val="24"/>
                <w:szCs w:val="24"/>
              </w:rPr>
              <w:t>jika</w:t>
            </w:r>
            <w:proofErr w:type="spellEnd"/>
            <w:r w:rsidRPr="00562B08">
              <w:rPr>
                <w:sz w:val="24"/>
                <w:szCs w:val="24"/>
              </w:rPr>
              <w:t xml:space="preserve"> status </w:t>
            </w:r>
            <w:proofErr w:type="spellStart"/>
            <w:r w:rsidRPr="00562B08">
              <w:rPr>
                <w:sz w:val="24"/>
                <w:szCs w:val="24"/>
              </w:rPr>
              <w:t>menunggu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pembayaran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4E258" w14:textId="77777777" w:rsidR="00562B08" w:rsidRPr="00562B08" w:rsidRDefault="00562B08" w:rsidP="002476F9">
            <w:pPr>
              <w:pStyle w:val="STTSTabelContent"/>
              <w:numPr>
                <w:ilvl w:val="0"/>
                <w:numId w:val="13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“Bayar </w:t>
            </w:r>
            <w:proofErr w:type="spellStart"/>
            <w:r w:rsidRPr="00562B08">
              <w:rPr>
                <w:sz w:val="24"/>
                <w:szCs w:val="24"/>
              </w:rPr>
              <w:t>Sekarang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  <w:p w14:paraId="146C2F80" w14:textId="77777777" w:rsidR="00562B08" w:rsidRPr="00562B08" w:rsidRDefault="00562B08" w:rsidP="002476F9">
            <w:pPr>
              <w:pStyle w:val="STTSTabelContent"/>
              <w:numPr>
                <w:ilvl w:val="0"/>
                <w:numId w:val="13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opsi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memakai</w:t>
            </w:r>
            <w:proofErr w:type="spellEnd"/>
            <w:r w:rsidRPr="00562B08">
              <w:rPr>
                <w:sz w:val="24"/>
                <w:szCs w:val="24"/>
              </w:rPr>
              <w:t xml:space="preserve"> debit</w:t>
            </w:r>
          </w:p>
          <w:p w14:paraId="1566F9B3" w14:textId="77777777" w:rsidR="00562B08" w:rsidRPr="00562B08" w:rsidRDefault="00562B08" w:rsidP="002476F9">
            <w:pPr>
              <w:pStyle w:val="STTSTabelContent"/>
              <w:numPr>
                <w:ilvl w:val="0"/>
                <w:numId w:val="13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kartu</w:t>
            </w:r>
            <w:proofErr w:type="spellEnd"/>
          </w:p>
          <w:p w14:paraId="2A860459" w14:textId="77777777" w:rsidR="00562B08" w:rsidRPr="00562B08" w:rsidRDefault="00562B08" w:rsidP="002476F9">
            <w:pPr>
              <w:pStyle w:val="STTSTabelContent"/>
              <w:numPr>
                <w:ilvl w:val="0"/>
                <w:numId w:val="13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CVV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864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“Pay now” di </w:t>
            </w:r>
            <w:proofErr w:type="spellStart"/>
            <w:r w:rsidRPr="00562B08">
              <w:rPr>
                <w:sz w:val="24"/>
                <w:szCs w:val="24"/>
              </w:rPr>
              <w:t>nonaktifkan</w:t>
            </w:r>
            <w:proofErr w:type="spellEnd"/>
            <w:r w:rsidRPr="00562B08">
              <w:rPr>
                <w:sz w:val="24"/>
                <w:szCs w:val="24"/>
              </w:rPr>
              <w:t xml:space="preserve"> dan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“Expiry can’t be empty”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9114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“Pay now” di </w:t>
            </w:r>
            <w:proofErr w:type="spellStart"/>
            <w:r w:rsidRPr="00562B08">
              <w:rPr>
                <w:sz w:val="24"/>
                <w:szCs w:val="24"/>
              </w:rPr>
              <w:t>nonaktifkan</w:t>
            </w:r>
            <w:proofErr w:type="spellEnd"/>
            <w:r w:rsidRPr="00562B08">
              <w:rPr>
                <w:sz w:val="24"/>
                <w:szCs w:val="24"/>
              </w:rPr>
              <w:t xml:space="preserve"> dan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“Expiry can’t be empty”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7E51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4CAB1272" w14:textId="77777777" w:rsidTr="00E31608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C84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UJ137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34A4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Melakukan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Pembayaran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pakai</w:t>
            </w:r>
            <w:proofErr w:type="spellEnd"/>
            <w:r w:rsidRPr="00562B08">
              <w:rPr>
                <w:sz w:val="24"/>
                <w:szCs w:val="24"/>
              </w:rPr>
              <w:t xml:space="preserve"> debit </w:t>
            </w:r>
            <w:proofErr w:type="spellStart"/>
            <w:r w:rsidRPr="00562B08">
              <w:rPr>
                <w:sz w:val="24"/>
                <w:szCs w:val="24"/>
              </w:rPr>
              <w:t>tanpa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mengisi</w:t>
            </w:r>
            <w:proofErr w:type="spellEnd"/>
            <w:r w:rsidRPr="00562B08">
              <w:rPr>
                <w:sz w:val="24"/>
                <w:szCs w:val="24"/>
              </w:rPr>
              <w:t xml:space="preserve"> CVV (</w:t>
            </w:r>
            <w:proofErr w:type="spellStart"/>
            <w:r w:rsidRPr="00562B08">
              <w:rPr>
                <w:sz w:val="24"/>
                <w:szCs w:val="24"/>
              </w:rPr>
              <w:t>jika</w:t>
            </w:r>
            <w:proofErr w:type="spellEnd"/>
            <w:r w:rsidRPr="00562B08">
              <w:rPr>
                <w:sz w:val="24"/>
                <w:szCs w:val="24"/>
              </w:rPr>
              <w:t xml:space="preserve"> status </w:t>
            </w:r>
            <w:proofErr w:type="spellStart"/>
            <w:r w:rsidRPr="00562B08">
              <w:rPr>
                <w:sz w:val="24"/>
                <w:szCs w:val="24"/>
              </w:rPr>
              <w:t>menunggu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pembayaran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52A49" w14:textId="77777777" w:rsidR="00562B08" w:rsidRPr="00562B08" w:rsidRDefault="00562B08" w:rsidP="002476F9">
            <w:pPr>
              <w:pStyle w:val="STTSTabelContent"/>
              <w:numPr>
                <w:ilvl w:val="0"/>
                <w:numId w:val="13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“Bayar </w:t>
            </w:r>
            <w:proofErr w:type="spellStart"/>
            <w:r w:rsidRPr="00562B08">
              <w:rPr>
                <w:sz w:val="24"/>
                <w:szCs w:val="24"/>
              </w:rPr>
              <w:t>Sekarang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  <w:p w14:paraId="4A93F79A" w14:textId="77777777" w:rsidR="00562B08" w:rsidRPr="00562B08" w:rsidRDefault="00562B08" w:rsidP="002476F9">
            <w:pPr>
              <w:pStyle w:val="STTSTabelContent"/>
              <w:numPr>
                <w:ilvl w:val="0"/>
                <w:numId w:val="13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opsi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memakai</w:t>
            </w:r>
            <w:proofErr w:type="spellEnd"/>
            <w:r w:rsidRPr="00562B08">
              <w:rPr>
                <w:sz w:val="24"/>
                <w:szCs w:val="24"/>
              </w:rPr>
              <w:t xml:space="preserve"> debit</w:t>
            </w:r>
          </w:p>
          <w:p w14:paraId="298EBAEB" w14:textId="77777777" w:rsidR="00562B08" w:rsidRPr="00562B08" w:rsidRDefault="00562B08" w:rsidP="002476F9">
            <w:pPr>
              <w:pStyle w:val="STTSTabelContent"/>
              <w:numPr>
                <w:ilvl w:val="0"/>
                <w:numId w:val="13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kartu</w:t>
            </w:r>
            <w:proofErr w:type="spellEnd"/>
          </w:p>
          <w:p w14:paraId="63A59965" w14:textId="77777777" w:rsidR="00562B08" w:rsidRPr="00562B08" w:rsidRDefault="00562B08" w:rsidP="002476F9">
            <w:pPr>
              <w:pStyle w:val="STTSTabelContent"/>
              <w:numPr>
                <w:ilvl w:val="0"/>
                <w:numId w:val="13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tanggal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r w:rsidRPr="00562B08">
              <w:rPr>
                <w:sz w:val="24"/>
                <w:szCs w:val="24"/>
                <w:lang w:val="id-ID"/>
              </w:rPr>
              <w:t>kedaluwarsa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A913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“Pay now” di </w:t>
            </w:r>
            <w:proofErr w:type="spellStart"/>
            <w:r w:rsidRPr="00562B08">
              <w:rPr>
                <w:sz w:val="24"/>
                <w:szCs w:val="24"/>
              </w:rPr>
              <w:t>nonaktifkan</w:t>
            </w:r>
            <w:proofErr w:type="spellEnd"/>
            <w:r w:rsidRPr="00562B08">
              <w:rPr>
                <w:sz w:val="24"/>
                <w:szCs w:val="24"/>
              </w:rPr>
              <w:t xml:space="preserve"> dan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“CVV can’t be empty”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2609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“Pay now” di </w:t>
            </w:r>
            <w:proofErr w:type="spellStart"/>
            <w:r w:rsidRPr="00562B08">
              <w:rPr>
                <w:sz w:val="24"/>
                <w:szCs w:val="24"/>
              </w:rPr>
              <w:t>nonaktifkan</w:t>
            </w:r>
            <w:proofErr w:type="spellEnd"/>
            <w:r w:rsidRPr="00562B08">
              <w:rPr>
                <w:sz w:val="24"/>
                <w:szCs w:val="24"/>
              </w:rPr>
              <w:t xml:space="preserve"> dan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“CVV can’t be empty”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0911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6DFD220C" w14:textId="77777777" w:rsidTr="009B458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F4824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>UJ138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F4DF7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Melakukan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Pembayaran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pakai</w:t>
            </w:r>
            <w:proofErr w:type="spellEnd"/>
            <w:r w:rsidRPr="009B4582">
              <w:rPr>
                <w:sz w:val="24"/>
                <w:szCs w:val="24"/>
              </w:rPr>
              <w:t xml:space="preserve"> debit dengan </w:t>
            </w:r>
            <w:proofErr w:type="spellStart"/>
            <w:r w:rsidRPr="009B4582">
              <w:rPr>
                <w:sz w:val="24"/>
                <w:szCs w:val="24"/>
              </w:rPr>
              <w:t>nomor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kartu</w:t>
            </w:r>
            <w:proofErr w:type="spellEnd"/>
            <w:r w:rsidRPr="009B4582">
              <w:rPr>
                <w:sz w:val="24"/>
                <w:szCs w:val="24"/>
              </w:rPr>
              <w:t xml:space="preserve"> yang invalid (</w:t>
            </w:r>
            <w:proofErr w:type="spellStart"/>
            <w:r w:rsidRPr="009B4582">
              <w:rPr>
                <w:sz w:val="24"/>
                <w:szCs w:val="24"/>
              </w:rPr>
              <w:t>jika</w:t>
            </w:r>
            <w:proofErr w:type="spellEnd"/>
            <w:r w:rsidRPr="009B4582">
              <w:rPr>
                <w:sz w:val="24"/>
                <w:szCs w:val="24"/>
              </w:rPr>
              <w:t xml:space="preserve"> status </w:t>
            </w:r>
            <w:proofErr w:type="spellStart"/>
            <w:r w:rsidRPr="009B4582">
              <w:rPr>
                <w:sz w:val="24"/>
                <w:szCs w:val="24"/>
              </w:rPr>
              <w:t>menunggu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pembayaran</w:t>
            </w:r>
            <w:proofErr w:type="spellEnd"/>
            <w:r w:rsidRPr="009B4582">
              <w:rPr>
                <w:sz w:val="24"/>
                <w:szCs w:val="24"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EE21B" w14:textId="77777777" w:rsidR="009B4582" w:rsidRPr="009B4582" w:rsidRDefault="009B4582" w:rsidP="002476F9">
            <w:pPr>
              <w:pStyle w:val="STTSTabelContent"/>
              <w:numPr>
                <w:ilvl w:val="0"/>
                <w:numId w:val="140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Tekan </w:t>
            </w:r>
            <w:proofErr w:type="spellStart"/>
            <w:r w:rsidRPr="009B4582">
              <w:rPr>
                <w:sz w:val="24"/>
                <w:szCs w:val="24"/>
              </w:rPr>
              <w:t>tombol</w:t>
            </w:r>
            <w:proofErr w:type="spellEnd"/>
            <w:r w:rsidRPr="009B4582">
              <w:rPr>
                <w:sz w:val="24"/>
                <w:szCs w:val="24"/>
              </w:rPr>
              <w:t xml:space="preserve"> “Bayar </w:t>
            </w:r>
            <w:proofErr w:type="spellStart"/>
            <w:r w:rsidRPr="009B4582">
              <w:rPr>
                <w:sz w:val="24"/>
                <w:szCs w:val="24"/>
              </w:rPr>
              <w:t>Sekarang</w:t>
            </w:r>
            <w:proofErr w:type="spellEnd"/>
            <w:r w:rsidRPr="009B4582">
              <w:rPr>
                <w:sz w:val="24"/>
                <w:szCs w:val="24"/>
              </w:rPr>
              <w:t>”</w:t>
            </w:r>
          </w:p>
          <w:p w14:paraId="16E51CCC" w14:textId="77777777" w:rsidR="009B4582" w:rsidRPr="009B4582" w:rsidRDefault="009B4582" w:rsidP="002476F9">
            <w:pPr>
              <w:pStyle w:val="STTSTabelContent"/>
              <w:numPr>
                <w:ilvl w:val="0"/>
                <w:numId w:val="140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Tekan </w:t>
            </w:r>
            <w:proofErr w:type="spellStart"/>
            <w:r w:rsidRPr="009B4582">
              <w:rPr>
                <w:sz w:val="24"/>
                <w:szCs w:val="24"/>
              </w:rPr>
              <w:t>opsi</w:t>
            </w:r>
            <w:proofErr w:type="spellEnd"/>
            <w:r w:rsidRPr="009B4582">
              <w:rPr>
                <w:sz w:val="24"/>
                <w:szCs w:val="24"/>
              </w:rPr>
              <w:t xml:space="preserve"> yang </w:t>
            </w:r>
            <w:proofErr w:type="spellStart"/>
            <w:r w:rsidRPr="009B4582">
              <w:rPr>
                <w:sz w:val="24"/>
                <w:szCs w:val="24"/>
              </w:rPr>
              <w:t>memakai</w:t>
            </w:r>
            <w:proofErr w:type="spellEnd"/>
            <w:r w:rsidRPr="009B4582">
              <w:rPr>
                <w:sz w:val="24"/>
                <w:szCs w:val="24"/>
              </w:rPr>
              <w:t xml:space="preserve"> debit</w:t>
            </w:r>
          </w:p>
          <w:p w14:paraId="6E8E82AB" w14:textId="77777777" w:rsidR="009B4582" w:rsidRPr="009B4582" w:rsidRDefault="009B4582" w:rsidP="002476F9">
            <w:pPr>
              <w:pStyle w:val="STTSTabelContent"/>
              <w:numPr>
                <w:ilvl w:val="0"/>
                <w:numId w:val="140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Masukkan </w:t>
            </w:r>
            <w:proofErr w:type="spellStart"/>
            <w:r w:rsidRPr="009B4582">
              <w:rPr>
                <w:sz w:val="24"/>
                <w:szCs w:val="24"/>
              </w:rPr>
              <w:t>nomor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kartu</w:t>
            </w:r>
            <w:proofErr w:type="spellEnd"/>
            <w:r w:rsidRPr="009B4582">
              <w:rPr>
                <w:sz w:val="24"/>
                <w:szCs w:val="24"/>
              </w:rPr>
              <w:t xml:space="preserve"> yang invalid</w:t>
            </w:r>
          </w:p>
          <w:p w14:paraId="6C37BBAD" w14:textId="77777777" w:rsidR="009B4582" w:rsidRPr="009B4582" w:rsidRDefault="009B4582" w:rsidP="002476F9">
            <w:pPr>
              <w:pStyle w:val="STTSTabelContent"/>
              <w:numPr>
                <w:ilvl w:val="0"/>
                <w:numId w:val="140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Masukkan </w:t>
            </w:r>
            <w:proofErr w:type="spellStart"/>
            <w:r w:rsidRPr="009B4582">
              <w:rPr>
                <w:sz w:val="24"/>
                <w:szCs w:val="24"/>
              </w:rPr>
              <w:t>tanggal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kedaluwarsa</w:t>
            </w:r>
            <w:proofErr w:type="spellEnd"/>
          </w:p>
          <w:p w14:paraId="3127C8DF" w14:textId="77777777" w:rsidR="009B4582" w:rsidRPr="009B4582" w:rsidRDefault="009B4582" w:rsidP="002476F9">
            <w:pPr>
              <w:pStyle w:val="STTSTabelContent"/>
              <w:numPr>
                <w:ilvl w:val="0"/>
                <w:numId w:val="140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>Masukkan CVV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1D193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Tombol</w:t>
            </w:r>
            <w:proofErr w:type="spellEnd"/>
            <w:r w:rsidRPr="009B4582">
              <w:rPr>
                <w:sz w:val="24"/>
                <w:szCs w:val="24"/>
              </w:rPr>
              <w:t xml:space="preserve"> “Pay now” di </w:t>
            </w:r>
            <w:proofErr w:type="spellStart"/>
            <w:r w:rsidRPr="009B4582">
              <w:rPr>
                <w:sz w:val="24"/>
                <w:szCs w:val="24"/>
              </w:rPr>
              <w:t>nonaktifkan</w:t>
            </w:r>
            <w:proofErr w:type="spellEnd"/>
            <w:r w:rsidRPr="009B4582">
              <w:rPr>
                <w:sz w:val="24"/>
                <w:szCs w:val="24"/>
              </w:rPr>
              <w:t xml:space="preserve"> dan </w:t>
            </w:r>
            <w:proofErr w:type="spellStart"/>
            <w:r w:rsidRPr="009B4582">
              <w:rPr>
                <w:sz w:val="24"/>
                <w:szCs w:val="24"/>
              </w:rPr>
              <w:t>muncul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pesan</w:t>
            </w:r>
            <w:proofErr w:type="spellEnd"/>
            <w:r w:rsidRPr="009B4582">
              <w:rPr>
                <w:sz w:val="24"/>
                <w:szCs w:val="24"/>
              </w:rPr>
              <w:t xml:space="preserve"> “Make sure your card info is correct”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1E7F2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Tombol</w:t>
            </w:r>
            <w:proofErr w:type="spellEnd"/>
            <w:r w:rsidRPr="009B4582">
              <w:rPr>
                <w:sz w:val="24"/>
                <w:szCs w:val="24"/>
              </w:rPr>
              <w:t xml:space="preserve"> “Pay now” di </w:t>
            </w:r>
            <w:proofErr w:type="spellStart"/>
            <w:r w:rsidRPr="009B4582">
              <w:rPr>
                <w:sz w:val="24"/>
                <w:szCs w:val="24"/>
              </w:rPr>
              <w:t>nonaktifkan</w:t>
            </w:r>
            <w:proofErr w:type="spellEnd"/>
            <w:r w:rsidRPr="009B4582">
              <w:rPr>
                <w:sz w:val="24"/>
                <w:szCs w:val="24"/>
              </w:rPr>
              <w:t xml:space="preserve"> dan </w:t>
            </w:r>
            <w:proofErr w:type="spellStart"/>
            <w:r w:rsidRPr="009B4582">
              <w:rPr>
                <w:sz w:val="24"/>
                <w:szCs w:val="24"/>
              </w:rPr>
              <w:t>muncul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pesan</w:t>
            </w:r>
            <w:proofErr w:type="spellEnd"/>
            <w:r w:rsidRPr="009B4582">
              <w:rPr>
                <w:sz w:val="24"/>
                <w:szCs w:val="24"/>
              </w:rPr>
              <w:t xml:space="preserve"> “Make sure your card info is correct”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BE5D7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3FAAC7E4" w14:textId="77777777" w:rsidTr="009B458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285D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>UJ139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930F5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Melakukan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Pembayaran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pakai</w:t>
            </w:r>
            <w:proofErr w:type="spellEnd"/>
            <w:r w:rsidRPr="009B4582">
              <w:rPr>
                <w:sz w:val="24"/>
                <w:szCs w:val="24"/>
              </w:rPr>
              <w:t xml:space="preserve"> debit dengan </w:t>
            </w:r>
            <w:proofErr w:type="spellStart"/>
            <w:r w:rsidRPr="009B4582">
              <w:rPr>
                <w:sz w:val="24"/>
                <w:szCs w:val="24"/>
              </w:rPr>
              <w:t>kartu</w:t>
            </w:r>
            <w:proofErr w:type="spellEnd"/>
            <w:r w:rsidRPr="009B4582">
              <w:rPr>
                <w:sz w:val="24"/>
                <w:szCs w:val="24"/>
              </w:rPr>
              <w:t xml:space="preserve"> yang sudah </w:t>
            </w:r>
            <w:proofErr w:type="spellStart"/>
            <w:r w:rsidRPr="009B4582">
              <w:rPr>
                <w:sz w:val="24"/>
                <w:szCs w:val="24"/>
              </w:rPr>
              <w:t>kadaluwarsa</w:t>
            </w:r>
            <w:proofErr w:type="spellEnd"/>
            <w:r w:rsidRPr="009B4582">
              <w:rPr>
                <w:sz w:val="24"/>
                <w:szCs w:val="24"/>
              </w:rPr>
              <w:t xml:space="preserve"> (</w:t>
            </w:r>
            <w:proofErr w:type="spellStart"/>
            <w:r w:rsidRPr="009B4582">
              <w:rPr>
                <w:sz w:val="24"/>
                <w:szCs w:val="24"/>
              </w:rPr>
              <w:t>jika</w:t>
            </w:r>
            <w:proofErr w:type="spellEnd"/>
            <w:r w:rsidRPr="009B4582">
              <w:rPr>
                <w:sz w:val="24"/>
                <w:szCs w:val="24"/>
              </w:rPr>
              <w:t xml:space="preserve"> status </w:t>
            </w:r>
            <w:proofErr w:type="spellStart"/>
            <w:r w:rsidRPr="009B4582">
              <w:rPr>
                <w:sz w:val="24"/>
                <w:szCs w:val="24"/>
              </w:rPr>
              <w:t>menunggu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pembayaran</w:t>
            </w:r>
            <w:proofErr w:type="spellEnd"/>
            <w:r w:rsidRPr="009B4582">
              <w:rPr>
                <w:sz w:val="24"/>
                <w:szCs w:val="24"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7F12F" w14:textId="77777777" w:rsidR="009B4582" w:rsidRPr="009B4582" w:rsidRDefault="009B4582" w:rsidP="002476F9">
            <w:pPr>
              <w:pStyle w:val="STTSTabelContent"/>
              <w:numPr>
                <w:ilvl w:val="0"/>
                <w:numId w:val="141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Tekan </w:t>
            </w:r>
            <w:proofErr w:type="spellStart"/>
            <w:r w:rsidRPr="009B4582">
              <w:rPr>
                <w:sz w:val="24"/>
                <w:szCs w:val="24"/>
              </w:rPr>
              <w:t>tombol</w:t>
            </w:r>
            <w:proofErr w:type="spellEnd"/>
            <w:r w:rsidRPr="009B4582">
              <w:rPr>
                <w:sz w:val="24"/>
                <w:szCs w:val="24"/>
              </w:rPr>
              <w:t xml:space="preserve"> “Bayar </w:t>
            </w:r>
            <w:proofErr w:type="spellStart"/>
            <w:r w:rsidRPr="009B4582">
              <w:rPr>
                <w:sz w:val="24"/>
                <w:szCs w:val="24"/>
              </w:rPr>
              <w:t>Sekarang</w:t>
            </w:r>
            <w:proofErr w:type="spellEnd"/>
            <w:r w:rsidRPr="009B4582">
              <w:rPr>
                <w:sz w:val="24"/>
                <w:szCs w:val="24"/>
              </w:rPr>
              <w:t>”</w:t>
            </w:r>
          </w:p>
          <w:p w14:paraId="69BC6B2B" w14:textId="77777777" w:rsidR="009B4582" w:rsidRPr="009B4582" w:rsidRDefault="009B4582" w:rsidP="002476F9">
            <w:pPr>
              <w:pStyle w:val="STTSTabelContent"/>
              <w:numPr>
                <w:ilvl w:val="0"/>
                <w:numId w:val="141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Tekan </w:t>
            </w:r>
            <w:proofErr w:type="spellStart"/>
            <w:r w:rsidRPr="009B4582">
              <w:rPr>
                <w:sz w:val="24"/>
                <w:szCs w:val="24"/>
              </w:rPr>
              <w:t>opsi</w:t>
            </w:r>
            <w:proofErr w:type="spellEnd"/>
            <w:r w:rsidRPr="009B4582">
              <w:rPr>
                <w:sz w:val="24"/>
                <w:szCs w:val="24"/>
              </w:rPr>
              <w:t xml:space="preserve"> yang </w:t>
            </w:r>
            <w:proofErr w:type="spellStart"/>
            <w:r w:rsidRPr="009B4582">
              <w:rPr>
                <w:sz w:val="24"/>
                <w:szCs w:val="24"/>
              </w:rPr>
              <w:t>memakai</w:t>
            </w:r>
            <w:proofErr w:type="spellEnd"/>
            <w:r w:rsidRPr="009B4582">
              <w:rPr>
                <w:sz w:val="24"/>
                <w:szCs w:val="24"/>
              </w:rPr>
              <w:t xml:space="preserve"> debit</w:t>
            </w:r>
          </w:p>
          <w:p w14:paraId="7C683B51" w14:textId="77777777" w:rsidR="009B4582" w:rsidRPr="009B4582" w:rsidRDefault="009B4582" w:rsidP="002476F9">
            <w:pPr>
              <w:pStyle w:val="STTSTabelContent"/>
              <w:numPr>
                <w:ilvl w:val="0"/>
                <w:numId w:val="141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Masukkan </w:t>
            </w:r>
            <w:proofErr w:type="spellStart"/>
            <w:r w:rsidRPr="009B4582">
              <w:rPr>
                <w:sz w:val="24"/>
                <w:szCs w:val="24"/>
              </w:rPr>
              <w:t>nomor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kartu</w:t>
            </w:r>
            <w:proofErr w:type="spellEnd"/>
          </w:p>
          <w:p w14:paraId="45B88571" w14:textId="77777777" w:rsidR="009B4582" w:rsidRPr="009B4582" w:rsidRDefault="009B4582" w:rsidP="002476F9">
            <w:pPr>
              <w:pStyle w:val="STTSTabelContent"/>
              <w:numPr>
                <w:ilvl w:val="0"/>
                <w:numId w:val="141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Masukkan </w:t>
            </w:r>
            <w:proofErr w:type="spellStart"/>
            <w:r w:rsidRPr="009B4582">
              <w:rPr>
                <w:sz w:val="24"/>
                <w:szCs w:val="24"/>
              </w:rPr>
              <w:t>tanggal</w:t>
            </w:r>
            <w:proofErr w:type="spellEnd"/>
            <w:r w:rsidRPr="009B4582">
              <w:rPr>
                <w:sz w:val="24"/>
                <w:szCs w:val="24"/>
              </w:rPr>
              <w:t xml:space="preserve"> yang sudah </w:t>
            </w:r>
            <w:proofErr w:type="spellStart"/>
            <w:r w:rsidRPr="009B4582">
              <w:rPr>
                <w:sz w:val="24"/>
                <w:szCs w:val="24"/>
              </w:rPr>
              <w:t>kedaluwarsa</w:t>
            </w:r>
            <w:proofErr w:type="spellEnd"/>
          </w:p>
          <w:p w14:paraId="52E412FF" w14:textId="77777777" w:rsidR="009B4582" w:rsidRPr="009B4582" w:rsidRDefault="009B4582" w:rsidP="002476F9">
            <w:pPr>
              <w:pStyle w:val="STTSTabelContent"/>
              <w:numPr>
                <w:ilvl w:val="0"/>
                <w:numId w:val="141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>Masukkan CVV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99D67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Tombol</w:t>
            </w:r>
            <w:proofErr w:type="spellEnd"/>
            <w:r w:rsidRPr="009B4582">
              <w:rPr>
                <w:sz w:val="24"/>
                <w:szCs w:val="24"/>
              </w:rPr>
              <w:t xml:space="preserve"> “Pay now” di </w:t>
            </w:r>
            <w:proofErr w:type="spellStart"/>
            <w:r w:rsidRPr="009B4582">
              <w:rPr>
                <w:sz w:val="24"/>
                <w:szCs w:val="24"/>
              </w:rPr>
              <w:t>nonaktifkan</w:t>
            </w:r>
            <w:proofErr w:type="spellEnd"/>
            <w:r w:rsidRPr="009B4582">
              <w:rPr>
                <w:sz w:val="24"/>
                <w:szCs w:val="24"/>
              </w:rPr>
              <w:t xml:space="preserve"> dan </w:t>
            </w:r>
            <w:proofErr w:type="spellStart"/>
            <w:r w:rsidRPr="009B4582">
              <w:rPr>
                <w:sz w:val="24"/>
                <w:szCs w:val="24"/>
              </w:rPr>
              <w:t>muncul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pesan</w:t>
            </w:r>
            <w:proofErr w:type="spellEnd"/>
            <w:r w:rsidRPr="009B4582">
              <w:rPr>
                <w:sz w:val="24"/>
                <w:szCs w:val="24"/>
              </w:rPr>
              <w:t xml:space="preserve"> “Invalid expiry”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826F2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Tombol</w:t>
            </w:r>
            <w:proofErr w:type="spellEnd"/>
            <w:r w:rsidRPr="009B4582">
              <w:rPr>
                <w:sz w:val="24"/>
                <w:szCs w:val="24"/>
              </w:rPr>
              <w:t xml:space="preserve"> “Pay now” di </w:t>
            </w:r>
            <w:proofErr w:type="spellStart"/>
            <w:r w:rsidRPr="009B4582">
              <w:rPr>
                <w:sz w:val="24"/>
                <w:szCs w:val="24"/>
              </w:rPr>
              <w:t>nonaktifkan</w:t>
            </w:r>
            <w:proofErr w:type="spellEnd"/>
            <w:r w:rsidRPr="009B4582">
              <w:rPr>
                <w:sz w:val="24"/>
                <w:szCs w:val="24"/>
              </w:rPr>
              <w:t xml:space="preserve"> dan </w:t>
            </w:r>
            <w:proofErr w:type="spellStart"/>
            <w:r w:rsidRPr="009B4582">
              <w:rPr>
                <w:sz w:val="24"/>
                <w:szCs w:val="24"/>
              </w:rPr>
              <w:t>muncul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pesan</w:t>
            </w:r>
            <w:proofErr w:type="spellEnd"/>
            <w:r w:rsidRPr="009B4582">
              <w:rPr>
                <w:sz w:val="24"/>
                <w:szCs w:val="24"/>
              </w:rPr>
              <w:t xml:space="preserve"> “Invalid expiry”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B0A67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170C822F" w14:textId="77777777" w:rsidTr="009B458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351B2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>UJ140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1CFB1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Melakukan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Pembayaran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pakai</w:t>
            </w:r>
            <w:proofErr w:type="spellEnd"/>
            <w:r w:rsidRPr="009B4582">
              <w:rPr>
                <w:sz w:val="24"/>
                <w:szCs w:val="24"/>
              </w:rPr>
              <w:t xml:space="preserve"> debit dengan </w:t>
            </w:r>
            <w:proofErr w:type="spellStart"/>
            <w:r w:rsidRPr="009B4582">
              <w:rPr>
                <w:sz w:val="24"/>
                <w:szCs w:val="24"/>
              </w:rPr>
              <w:t>informasi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kartu</w:t>
            </w:r>
            <w:proofErr w:type="spellEnd"/>
            <w:r w:rsidRPr="009B4582">
              <w:rPr>
                <w:sz w:val="24"/>
                <w:szCs w:val="24"/>
              </w:rPr>
              <w:t xml:space="preserve"> yang salah (</w:t>
            </w:r>
            <w:proofErr w:type="spellStart"/>
            <w:r w:rsidRPr="009B4582">
              <w:rPr>
                <w:sz w:val="24"/>
                <w:szCs w:val="24"/>
              </w:rPr>
              <w:t>jika</w:t>
            </w:r>
            <w:proofErr w:type="spellEnd"/>
            <w:r w:rsidRPr="009B4582">
              <w:rPr>
                <w:sz w:val="24"/>
                <w:szCs w:val="24"/>
              </w:rPr>
              <w:t xml:space="preserve"> status </w:t>
            </w:r>
            <w:proofErr w:type="spellStart"/>
            <w:r w:rsidRPr="009B4582">
              <w:rPr>
                <w:sz w:val="24"/>
                <w:szCs w:val="24"/>
              </w:rPr>
              <w:t>menunggu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pembayaran</w:t>
            </w:r>
            <w:proofErr w:type="spellEnd"/>
            <w:r w:rsidRPr="009B4582">
              <w:rPr>
                <w:sz w:val="24"/>
                <w:szCs w:val="24"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96B5B" w14:textId="77777777" w:rsidR="009B4582" w:rsidRPr="009B4582" w:rsidRDefault="009B4582" w:rsidP="002476F9">
            <w:pPr>
              <w:pStyle w:val="STTSTabelContent"/>
              <w:numPr>
                <w:ilvl w:val="0"/>
                <w:numId w:val="142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Tekan </w:t>
            </w:r>
            <w:proofErr w:type="spellStart"/>
            <w:r w:rsidRPr="009B4582">
              <w:rPr>
                <w:sz w:val="24"/>
                <w:szCs w:val="24"/>
              </w:rPr>
              <w:t>tombol</w:t>
            </w:r>
            <w:proofErr w:type="spellEnd"/>
            <w:r w:rsidRPr="009B4582">
              <w:rPr>
                <w:sz w:val="24"/>
                <w:szCs w:val="24"/>
              </w:rPr>
              <w:t xml:space="preserve"> “Bayar </w:t>
            </w:r>
            <w:proofErr w:type="spellStart"/>
            <w:r w:rsidRPr="009B4582">
              <w:rPr>
                <w:sz w:val="24"/>
                <w:szCs w:val="24"/>
              </w:rPr>
              <w:t>Sekarang</w:t>
            </w:r>
            <w:proofErr w:type="spellEnd"/>
            <w:r w:rsidRPr="009B4582">
              <w:rPr>
                <w:sz w:val="24"/>
                <w:szCs w:val="24"/>
              </w:rPr>
              <w:t>”</w:t>
            </w:r>
          </w:p>
          <w:p w14:paraId="1508426D" w14:textId="77777777" w:rsidR="009B4582" w:rsidRPr="009B4582" w:rsidRDefault="009B4582" w:rsidP="002476F9">
            <w:pPr>
              <w:pStyle w:val="STTSTabelContent"/>
              <w:numPr>
                <w:ilvl w:val="0"/>
                <w:numId w:val="142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Tekan </w:t>
            </w:r>
            <w:proofErr w:type="spellStart"/>
            <w:r w:rsidRPr="009B4582">
              <w:rPr>
                <w:sz w:val="24"/>
                <w:szCs w:val="24"/>
              </w:rPr>
              <w:t>opsi</w:t>
            </w:r>
            <w:proofErr w:type="spellEnd"/>
            <w:r w:rsidRPr="009B4582">
              <w:rPr>
                <w:sz w:val="24"/>
                <w:szCs w:val="24"/>
              </w:rPr>
              <w:t xml:space="preserve"> yang </w:t>
            </w:r>
            <w:proofErr w:type="spellStart"/>
            <w:r w:rsidRPr="009B4582">
              <w:rPr>
                <w:sz w:val="24"/>
                <w:szCs w:val="24"/>
              </w:rPr>
              <w:t>memakai</w:t>
            </w:r>
            <w:proofErr w:type="spellEnd"/>
            <w:r w:rsidRPr="009B4582">
              <w:rPr>
                <w:sz w:val="24"/>
                <w:szCs w:val="24"/>
              </w:rPr>
              <w:t xml:space="preserve"> debit</w:t>
            </w:r>
          </w:p>
          <w:p w14:paraId="78E90FB2" w14:textId="77777777" w:rsidR="009B4582" w:rsidRPr="009B4582" w:rsidRDefault="009B4582" w:rsidP="002476F9">
            <w:pPr>
              <w:pStyle w:val="STTSTabelContent"/>
              <w:numPr>
                <w:ilvl w:val="0"/>
                <w:numId w:val="142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Masukkan </w:t>
            </w:r>
            <w:proofErr w:type="spellStart"/>
            <w:r w:rsidRPr="009B4582">
              <w:rPr>
                <w:sz w:val="24"/>
                <w:szCs w:val="24"/>
              </w:rPr>
              <w:t>nomor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kartu</w:t>
            </w:r>
            <w:proofErr w:type="spellEnd"/>
          </w:p>
          <w:p w14:paraId="200C1BC9" w14:textId="77777777" w:rsidR="009B4582" w:rsidRPr="009B4582" w:rsidRDefault="009B4582" w:rsidP="002476F9">
            <w:pPr>
              <w:pStyle w:val="STTSTabelContent"/>
              <w:numPr>
                <w:ilvl w:val="0"/>
                <w:numId w:val="142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Masukkan </w:t>
            </w:r>
            <w:proofErr w:type="spellStart"/>
            <w:r w:rsidRPr="009B4582">
              <w:rPr>
                <w:sz w:val="24"/>
                <w:szCs w:val="24"/>
              </w:rPr>
              <w:t>tanggal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kedaluwarsa</w:t>
            </w:r>
            <w:proofErr w:type="spellEnd"/>
          </w:p>
          <w:p w14:paraId="0B92B07C" w14:textId="77777777" w:rsidR="009B4582" w:rsidRPr="009B4582" w:rsidRDefault="009B4582" w:rsidP="002476F9">
            <w:pPr>
              <w:pStyle w:val="STTSTabelContent"/>
              <w:numPr>
                <w:ilvl w:val="0"/>
                <w:numId w:val="142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>Masukkan CVV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93CF2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Tombol</w:t>
            </w:r>
            <w:proofErr w:type="spellEnd"/>
            <w:r w:rsidRPr="009B4582">
              <w:rPr>
                <w:sz w:val="24"/>
                <w:szCs w:val="24"/>
              </w:rPr>
              <w:t xml:space="preserve"> “Pay now” di </w:t>
            </w:r>
            <w:proofErr w:type="spellStart"/>
            <w:r w:rsidRPr="009B4582">
              <w:rPr>
                <w:sz w:val="24"/>
                <w:szCs w:val="24"/>
              </w:rPr>
              <w:t>nonaktifkan</w:t>
            </w:r>
            <w:proofErr w:type="spellEnd"/>
            <w:r w:rsidRPr="009B4582">
              <w:rPr>
                <w:sz w:val="24"/>
                <w:szCs w:val="24"/>
              </w:rPr>
              <w:t xml:space="preserve"> dan </w:t>
            </w:r>
            <w:proofErr w:type="spellStart"/>
            <w:r w:rsidRPr="009B4582">
              <w:rPr>
                <w:sz w:val="24"/>
                <w:szCs w:val="24"/>
              </w:rPr>
              <w:t>muncul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pesan</w:t>
            </w:r>
            <w:proofErr w:type="spellEnd"/>
            <w:r w:rsidRPr="009B4582">
              <w:rPr>
                <w:sz w:val="24"/>
                <w:szCs w:val="24"/>
              </w:rPr>
              <w:t xml:space="preserve"> “Card got declined by bank”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3D6B9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Tombol</w:t>
            </w:r>
            <w:proofErr w:type="spellEnd"/>
            <w:r w:rsidRPr="009B4582">
              <w:rPr>
                <w:sz w:val="24"/>
                <w:szCs w:val="24"/>
              </w:rPr>
              <w:t xml:space="preserve"> “Pay now” di </w:t>
            </w:r>
            <w:proofErr w:type="spellStart"/>
            <w:r w:rsidRPr="009B4582">
              <w:rPr>
                <w:sz w:val="24"/>
                <w:szCs w:val="24"/>
              </w:rPr>
              <w:t>nonaktifkan</w:t>
            </w:r>
            <w:proofErr w:type="spellEnd"/>
            <w:r w:rsidRPr="009B4582">
              <w:rPr>
                <w:sz w:val="24"/>
                <w:szCs w:val="24"/>
              </w:rPr>
              <w:t xml:space="preserve"> dan </w:t>
            </w:r>
            <w:proofErr w:type="spellStart"/>
            <w:r w:rsidRPr="009B4582">
              <w:rPr>
                <w:sz w:val="24"/>
                <w:szCs w:val="24"/>
              </w:rPr>
              <w:t>muncul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pesan</w:t>
            </w:r>
            <w:proofErr w:type="spellEnd"/>
            <w:r w:rsidRPr="009B4582">
              <w:rPr>
                <w:sz w:val="24"/>
                <w:szCs w:val="24"/>
              </w:rPr>
              <w:t xml:space="preserve"> “Card got declined by bank”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143A2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4CA55B28" w14:textId="77777777" w:rsidR="00562B08" w:rsidRDefault="00562B08" w:rsidP="00562B08">
      <w:pPr>
        <w:pStyle w:val="STTSTabelContent"/>
        <w:jc w:val="both"/>
        <w:rPr>
          <w:sz w:val="24"/>
          <w:szCs w:val="24"/>
        </w:rPr>
      </w:pPr>
    </w:p>
    <w:p w14:paraId="6E9FC462" w14:textId="77777777" w:rsidR="00E31608" w:rsidRPr="00562B08" w:rsidRDefault="00E31608" w:rsidP="00562B08">
      <w:pPr>
        <w:pStyle w:val="STTSTabelContent"/>
        <w:jc w:val="both"/>
        <w:rPr>
          <w:sz w:val="24"/>
          <w:szCs w:val="24"/>
        </w:rPr>
      </w:pPr>
    </w:p>
    <w:p w14:paraId="79E2E3AF" w14:textId="77777777" w:rsidR="00E31608" w:rsidRPr="00562B08" w:rsidRDefault="00E31608" w:rsidP="00E31608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12</w:t>
      </w:r>
    </w:p>
    <w:p w14:paraId="1045A71D" w14:textId="028398A7" w:rsidR="00E31608" w:rsidRPr="00562B08" w:rsidRDefault="00E31608" w:rsidP="00E316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 xml:space="preserve">Tabel Uji Coba Halaman Detail </w:t>
      </w:r>
      <w:proofErr w:type="spellStart"/>
      <w:r w:rsidRPr="00562B08">
        <w:rPr>
          <w:rFonts w:ascii="Times New Roman" w:hAnsi="Times New Roman" w:cs="Times New Roman"/>
          <w:b/>
          <w:sz w:val="24"/>
          <w:szCs w:val="24"/>
        </w:rPr>
        <w:t>Pesanan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Lanjutan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835"/>
        <w:gridCol w:w="4394"/>
        <w:gridCol w:w="3119"/>
        <w:gridCol w:w="2723"/>
        <w:gridCol w:w="1016"/>
      </w:tblGrid>
      <w:tr w:rsidR="00E31608" w:rsidRPr="00562B08" w14:paraId="16F873F6" w14:textId="77777777" w:rsidTr="002476F9">
        <w:trPr>
          <w:jc w:val="center"/>
        </w:trPr>
        <w:tc>
          <w:tcPr>
            <w:tcW w:w="846" w:type="dxa"/>
            <w:shd w:val="clear" w:color="auto" w:fill="D9D9D9"/>
          </w:tcPr>
          <w:p w14:paraId="5B28C4CC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835" w:type="dxa"/>
            <w:shd w:val="clear" w:color="auto" w:fill="D9D9D9"/>
          </w:tcPr>
          <w:p w14:paraId="4612A7F7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4394" w:type="dxa"/>
            <w:shd w:val="clear" w:color="auto" w:fill="D9D9D9"/>
          </w:tcPr>
          <w:p w14:paraId="54C2911C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119" w:type="dxa"/>
            <w:shd w:val="clear" w:color="auto" w:fill="D9D9D9"/>
          </w:tcPr>
          <w:p w14:paraId="4745CBF8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723" w:type="dxa"/>
            <w:shd w:val="clear" w:color="auto" w:fill="D9D9D9"/>
          </w:tcPr>
          <w:p w14:paraId="5BAEB90A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58FDAD91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E31608" w:rsidRPr="00562B08" w14:paraId="6A1FC6A0" w14:textId="77777777" w:rsidTr="00E31608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AB8170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UJ141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9196FB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Melakukan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Pembayaran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pakai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debit dengan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memasukkan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token password salah atau tidak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memasukkan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token password (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jika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status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menunggu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pembayaran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59E73C" w14:textId="77777777" w:rsidR="00E31608" w:rsidRPr="00E31608" w:rsidRDefault="00E31608" w:rsidP="002476F9">
            <w:pPr>
              <w:pStyle w:val="STTSTabelContent"/>
              <w:numPr>
                <w:ilvl w:val="0"/>
                <w:numId w:val="143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“Bayar </w:t>
            </w:r>
            <w:proofErr w:type="spellStart"/>
            <w:r w:rsidRPr="00E31608">
              <w:rPr>
                <w:bCs/>
                <w:sz w:val="24"/>
                <w:szCs w:val="24"/>
              </w:rPr>
              <w:t>Sekarang</w:t>
            </w:r>
            <w:proofErr w:type="spellEnd"/>
            <w:r w:rsidRPr="00E31608">
              <w:rPr>
                <w:bCs/>
                <w:sz w:val="24"/>
                <w:szCs w:val="24"/>
              </w:rPr>
              <w:t>”</w:t>
            </w:r>
          </w:p>
          <w:p w14:paraId="5F08D0A5" w14:textId="77777777" w:rsidR="00E31608" w:rsidRPr="00E31608" w:rsidRDefault="00E31608" w:rsidP="002476F9">
            <w:pPr>
              <w:pStyle w:val="STTSTabelContent"/>
              <w:numPr>
                <w:ilvl w:val="0"/>
                <w:numId w:val="143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opsi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E31608">
              <w:rPr>
                <w:bCs/>
                <w:sz w:val="24"/>
                <w:szCs w:val="24"/>
              </w:rPr>
              <w:t>memakai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debit</w:t>
            </w:r>
          </w:p>
          <w:p w14:paraId="703940B3" w14:textId="77777777" w:rsidR="00E31608" w:rsidRPr="00E31608" w:rsidRDefault="00E31608" w:rsidP="002476F9">
            <w:pPr>
              <w:pStyle w:val="STTSTabelContent"/>
              <w:numPr>
                <w:ilvl w:val="0"/>
                <w:numId w:val="143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nomor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kartu</w:t>
            </w:r>
            <w:proofErr w:type="spellEnd"/>
          </w:p>
          <w:p w14:paraId="5F740F68" w14:textId="77777777" w:rsidR="00E31608" w:rsidRPr="00E31608" w:rsidRDefault="00E31608" w:rsidP="002476F9">
            <w:pPr>
              <w:pStyle w:val="STTSTabelContent"/>
              <w:numPr>
                <w:ilvl w:val="0"/>
                <w:numId w:val="143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tanggal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kedaluwarsa</w:t>
            </w:r>
            <w:proofErr w:type="spellEnd"/>
          </w:p>
          <w:p w14:paraId="027FF6B5" w14:textId="77777777" w:rsidR="00E31608" w:rsidRPr="00E31608" w:rsidRDefault="00E31608" w:rsidP="002476F9">
            <w:pPr>
              <w:pStyle w:val="STTSTabelContent"/>
              <w:numPr>
                <w:ilvl w:val="0"/>
                <w:numId w:val="143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>Masukkan CVV</w:t>
            </w:r>
          </w:p>
          <w:p w14:paraId="02281CC7" w14:textId="77777777" w:rsidR="00E31608" w:rsidRPr="00E31608" w:rsidRDefault="00E31608" w:rsidP="002476F9">
            <w:pPr>
              <w:pStyle w:val="STTSTabelContent"/>
              <w:numPr>
                <w:ilvl w:val="0"/>
                <w:numId w:val="143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“Pay now”</w:t>
            </w:r>
          </w:p>
          <w:p w14:paraId="57E4B96A" w14:textId="77777777" w:rsidR="00E31608" w:rsidRPr="00E31608" w:rsidRDefault="00E31608" w:rsidP="002476F9">
            <w:pPr>
              <w:pStyle w:val="STTSTabelContent"/>
              <w:numPr>
                <w:ilvl w:val="0"/>
                <w:numId w:val="143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>Masukkan password token</w:t>
            </w:r>
          </w:p>
          <w:p w14:paraId="7CA9EE0B" w14:textId="77777777" w:rsidR="00E31608" w:rsidRPr="00E31608" w:rsidRDefault="00E31608" w:rsidP="002476F9">
            <w:pPr>
              <w:pStyle w:val="STTSTabelContent"/>
              <w:numPr>
                <w:ilvl w:val="0"/>
                <w:numId w:val="143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“OK”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1E0CB1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“Payment declined by bank”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D99CF9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“Payment declined by bank”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67B88D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7FB47DEF" w14:textId="77777777" w:rsidTr="009B458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82A38C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UJ142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C8E231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Meminta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ulang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token password (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jika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status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menunggu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pembayaran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9A2B58" w14:textId="77777777" w:rsidR="009B4582" w:rsidRPr="00E31608" w:rsidRDefault="009B4582" w:rsidP="002476F9">
            <w:pPr>
              <w:pStyle w:val="STTSTabelContent"/>
              <w:numPr>
                <w:ilvl w:val="0"/>
                <w:numId w:val="144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“Bayar </w:t>
            </w:r>
            <w:proofErr w:type="spellStart"/>
            <w:r w:rsidRPr="00E31608">
              <w:rPr>
                <w:bCs/>
                <w:sz w:val="24"/>
                <w:szCs w:val="24"/>
              </w:rPr>
              <w:t>Sekarang</w:t>
            </w:r>
            <w:proofErr w:type="spellEnd"/>
            <w:r w:rsidRPr="00E31608">
              <w:rPr>
                <w:bCs/>
                <w:sz w:val="24"/>
                <w:szCs w:val="24"/>
              </w:rPr>
              <w:t>”</w:t>
            </w:r>
          </w:p>
          <w:p w14:paraId="2A7DBBFE" w14:textId="77777777" w:rsidR="009B4582" w:rsidRPr="00E31608" w:rsidRDefault="009B4582" w:rsidP="002476F9">
            <w:pPr>
              <w:pStyle w:val="STTSTabelContent"/>
              <w:numPr>
                <w:ilvl w:val="0"/>
                <w:numId w:val="144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opsi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E31608">
              <w:rPr>
                <w:bCs/>
                <w:sz w:val="24"/>
                <w:szCs w:val="24"/>
              </w:rPr>
              <w:t>memakai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debit</w:t>
            </w:r>
          </w:p>
          <w:p w14:paraId="34A1BDD7" w14:textId="77777777" w:rsidR="009B4582" w:rsidRPr="00E31608" w:rsidRDefault="009B4582" w:rsidP="002476F9">
            <w:pPr>
              <w:pStyle w:val="STTSTabelContent"/>
              <w:numPr>
                <w:ilvl w:val="0"/>
                <w:numId w:val="144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nomor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kartu</w:t>
            </w:r>
            <w:proofErr w:type="spellEnd"/>
          </w:p>
          <w:p w14:paraId="3BFCAE48" w14:textId="77777777" w:rsidR="009B4582" w:rsidRPr="00E31608" w:rsidRDefault="009B4582" w:rsidP="002476F9">
            <w:pPr>
              <w:pStyle w:val="STTSTabelContent"/>
              <w:numPr>
                <w:ilvl w:val="0"/>
                <w:numId w:val="144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tanggal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kedaluwarsa</w:t>
            </w:r>
            <w:proofErr w:type="spellEnd"/>
          </w:p>
          <w:p w14:paraId="67B6DD71" w14:textId="77777777" w:rsidR="009B4582" w:rsidRPr="00E31608" w:rsidRDefault="009B4582" w:rsidP="002476F9">
            <w:pPr>
              <w:pStyle w:val="STTSTabelContent"/>
              <w:numPr>
                <w:ilvl w:val="0"/>
                <w:numId w:val="144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>Masukkan CVV</w:t>
            </w:r>
          </w:p>
          <w:p w14:paraId="6D5A175B" w14:textId="77777777" w:rsidR="009B4582" w:rsidRPr="00E31608" w:rsidRDefault="009B4582" w:rsidP="002476F9">
            <w:pPr>
              <w:pStyle w:val="STTSTabelContent"/>
              <w:numPr>
                <w:ilvl w:val="0"/>
                <w:numId w:val="144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“Pay now”</w:t>
            </w:r>
          </w:p>
          <w:p w14:paraId="343F000F" w14:textId="77777777" w:rsidR="009B4582" w:rsidRPr="00E31608" w:rsidRDefault="009B4582" w:rsidP="002476F9">
            <w:pPr>
              <w:pStyle w:val="STTSTabelContent"/>
              <w:numPr>
                <w:ilvl w:val="0"/>
                <w:numId w:val="144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>Masukkan password token</w:t>
            </w:r>
          </w:p>
          <w:p w14:paraId="6FF21EFB" w14:textId="77777777" w:rsidR="009B4582" w:rsidRPr="00E31608" w:rsidRDefault="009B4582" w:rsidP="002476F9">
            <w:pPr>
              <w:pStyle w:val="STTSTabelContent"/>
              <w:numPr>
                <w:ilvl w:val="0"/>
                <w:numId w:val="144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“Resend”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9B73BA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 xml:space="preserve">Waktu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pengisian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token di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ulang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79D2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 xml:space="preserve">Waktu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pengisian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token di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ulang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551932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025019D2" w14:textId="77777777" w:rsidTr="009B458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5033E2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UJ143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E33AE6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Menunggu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waktu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pembayaran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habis (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jika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status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menunggu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pembayaran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573C36" w14:textId="77777777" w:rsidR="009B4582" w:rsidRPr="00E31608" w:rsidRDefault="009B4582" w:rsidP="002476F9">
            <w:pPr>
              <w:pStyle w:val="STTSTabelContent"/>
              <w:numPr>
                <w:ilvl w:val="0"/>
                <w:numId w:val="145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“Bayar </w:t>
            </w:r>
            <w:proofErr w:type="spellStart"/>
            <w:r w:rsidRPr="00E31608">
              <w:rPr>
                <w:bCs/>
                <w:sz w:val="24"/>
                <w:szCs w:val="24"/>
              </w:rPr>
              <w:t>Sekarang</w:t>
            </w:r>
            <w:proofErr w:type="spellEnd"/>
            <w:r w:rsidRPr="00E31608">
              <w:rPr>
                <w:bCs/>
                <w:sz w:val="24"/>
                <w:szCs w:val="24"/>
              </w:rPr>
              <w:t>”</w:t>
            </w:r>
          </w:p>
          <w:p w14:paraId="7EAD8F00" w14:textId="77777777" w:rsidR="009B4582" w:rsidRPr="00E31608" w:rsidRDefault="009B4582" w:rsidP="002476F9">
            <w:pPr>
              <w:pStyle w:val="STTSTabelContent"/>
              <w:numPr>
                <w:ilvl w:val="0"/>
                <w:numId w:val="145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opsi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E31608">
              <w:rPr>
                <w:bCs/>
                <w:sz w:val="24"/>
                <w:szCs w:val="24"/>
              </w:rPr>
              <w:t>memakai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debit</w:t>
            </w:r>
          </w:p>
          <w:p w14:paraId="6353EA59" w14:textId="77777777" w:rsidR="009B4582" w:rsidRPr="00E31608" w:rsidRDefault="009B4582" w:rsidP="002476F9">
            <w:pPr>
              <w:pStyle w:val="STTSTabelContent"/>
              <w:numPr>
                <w:ilvl w:val="0"/>
                <w:numId w:val="145"/>
              </w:numPr>
              <w:jc w:val="left"/>
              <w:rPr>
                <w:bCs/>
                <w:sz w:val="24"/>
                <w:szCs w:val="24"/>
              </w:rPr>
            </w:pPr>
            <w:proofErr w:type="spellStart"/>
            <w:r w:rsidRPr="00E31608">
              <w:rPr>
                <w:bCs/>
                <w:sz w:val="24"/>
                <w:szCs w:val="24"/>
              </w:rPr>
              <w:t>Tunggu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waktu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habis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5256E3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“Your transaction has expired”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DC1449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“Your transaction has expired”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031BD9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6A44462C" w14:textId="77777777" w:rsidTr="009B458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FB336D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UJ144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F0C7E6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Mengunduh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nota (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jika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sudah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membayar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31913B" w14:textId="77777777" w:rsidR="009B4582" w:rsidRPr="00E31608" w:rsidRDefault="009B4582" w:rsidP="002476F9">
            <w:pPr>
              <w:pStyle w:val="STTSTabelContent"/>
              <w:numPr>
                <w:ilvl w:val="0"/>
                <w:numId w:val="146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“Download Invoice”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9D53A3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 xml:space="preserve">Nota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diunduh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dalam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bentuk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pdf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9E4777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 xml:space="preserve">Nota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diunduh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dalam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bentuk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pdf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28835C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774CDC9A" w14:textId="77777777" w:rsidTr="009B458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44F973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UJ145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228718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Navigasi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ke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halaman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A58725" w14:textId="77777777" w:rsidR="009B4582" w:rsidRPr="00E31608" w:rsidRDefault="009B4582" w:rsidP="002476F9">
            <w:pPr>
              <w:pStyle w:val="STTSTabelContent"/>
              <w:numPr>
                <w:ilvl w:val="0"/>
                <w:numId w:val="147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E31608">
              <w:rPr>
                <w:bCs/>
                <w:sz w:val="24"/>
                <w:szCs w:val="24"/>
              </w:rPr>
              <w:t>Belanja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Lagi”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3E9812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Berpindah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ke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halaman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5CA74E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Berpindah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ke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halaman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8B4117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</w:tbl>
    <w:p w14:paraId="7EA6F827" w14:textId="77777777" w:rsidR="00562B08" w:rsidRDefault="00562B08" w:rsidP="00562B08">
      <w:pPr>
        <w:pStyle w:val="STTSTabelContent"/>
        <w:jc w:val="both"/>
        <w:rPr>
          <w:sz w:val="24"/>
          <w:szCs w:val="24"/>
        </w:rPr>
      </w:pPr>
    </w:p>
    <w:p w14:paraId="22CDBD43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10C54C9D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7174D724" w14:textId="77777777" w:rsidR="00562B08" w:rsidRDefault="00562B08" w:rsidP="00562B08">
      <w:pPr>
        <w:pStyle w:val="STTSTabelContent"/>
        <w:jc w:val="both"/>
        <w:rPr>
          <w:sz w:val="24"/>
          <w:szCs w:val="24"/>
        </w:rPr>
      </w:pPr>
    </w:p>
    <w:p w14:paraId="617A11A6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6A314C4E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166C02EC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73C05D82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107F517D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0346B2E8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1817EB80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1A7EDC78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1D32F358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04BEF165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16C6918C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2364AE38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04C21774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1F04B2C0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43DF7B18" w14:textId="77777777" w:rsidR="00E31608" w:rsidRPr="00562B08" w:rsidRDefault="00E31608" w:rsidP="00562B08">
      <w:pPr>
        <w:pStyle w:val="STTSTabelContent"/>
        <w:jc w:val="both"/>
        <w:rPr>
          <w:sz w:val="24"/>
          <w:szCs w:val="24"/>
        </w:rPr>
      </w:pPr>
    </w:p>
    <w:p w14:paraId="2A6E75A4" w14:textId="77777777" w:rsidR="00562B08" w:rsidRPr="00562B08" w:rsidRDefault="00562B08" w:rsidP="00562B08">
      <w:pPr>
        <w:pStyle w:val="STTSTabelContent"/>
        <w:jc w:val="both"/>
        <w:rPr>
          <w:sz w:val="24"/>
          <w:szCs w:val="24"/>
        </w:rPr>
      </w:pPr>
    </w:p>
    <w:p w14:paraId="6AA3EE44" w14:textId="77777777" w:rsidR="00562B08" w:rsidRPr="00562B08" w:rsidRDefault="00562B08" w:rsidP="00562B08">
      <w:pPr>
        <w:pStyle w:val="STTSTabelContent"/>
        <w:jc w:val="both"/>
        <w:rPr>
          <w:sz w:val="24"/>
          <w:szCs w:val="24"/>
        </w:rPr>
      </w:pPr>
    </w:p>
    <w:p w14:paraId="2DF890CE" w14:textId="77777777" w:rsidR="00562B08" w:rsidRPr="00562B08" w:rsidRDefault="00562B08" w:rsidP="00562B08">
      <w:pPr>
        <w:pStyle w:val="STTSTabelContent"/>
        <w:jc w:val="both"/>
        <w:rPr>
          <w:sz w:val="24"/>
          <w:szCs w:val="24"/>
        </w:rPr>
      </w:pPr>
    </w:p>
    <w:p w14:paraId="33D7EA1B" w14:textId="54D6A016" w:rsidR="00562B08" w:rsidRPr="00562B08" w:rsidRDefault="00562B08" w:rsidP="00562B08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13</w:t>
      </w:r>
    </w:p>
    <w:p w14:paraId="7D3CDB48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 xml:space="preserve">Tabel Uji Coba Halaman </w:t>
      </w:r>
      <w:proofErr w:type="spellStart"/>
      <w:r w:rsidRPr="00562B08">
        <w:rPr>
          <w:rFonts w:ascii="Times New Roman" w:hAnsi="Times New Roman" w:cs="Times New Roman"/>
          <w:b/>
          <w:sz w:val="24"/>
          <w:szCs w:val="24"/>
        </w:rPr>
        <w:t>Profil</w:t>
      </w:r>
      <w:proofErr w:type="spellEnd"/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4"/>
        <w:gridCol w:w="2979"/>
        <w:gridCol w:w="4252"/>
        <w:gridCol w:w="2977"/>
        <w:gridCol w:w="2865"/>
        <w:gridCol w:w="1016"/>
      </w:tblGrid>
      <w:tr w:rsidR="00562B08" w:rsidRPr="00562B08" w14:paraId="29FDA0A9" w14:textId="77777777" w:rsidTr="00E31608">
        <w:trPr>
          <w:jc w:val="center"/>
        </w:trPr>
        <w:tc>
          <w:tcPr>
            <w:tcW w:w="844" w:type="dxa"/>
            <w:shd w:val="clear" w:color="auto" w:fill="D9D9D9"/>
          </w:tcPr>
          <w:p w14:paraId="22B55251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979" w:type="dxa"/>
            <w:shd w:val="clear" w:color="auto" w:fill="D9D9D9"/>
          </w:tcPr>
          <w:p w14:paraId="2123BC54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4252" w:type="dxa"/>
            <w:shd w:val="clear" w:color="auto" w:fill="D9D9D9"/>
          </w:tcPr>
          <w:p w14:paraId="72FCA041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2977" w:type="dxa"/>
            <w:shd w:val="clear" w:color="auto" w:fill="D9D9D9"/>
          </w:tcPr>
          <w:p w14:paraId="609CD13A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865" w:type="dxa"/>
            <w:shd w:val="clear" w:color="auto" w:fill="D9D9D9"/>
          </w:tcPr>
          <w:p w14:paraId="7B138265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367E6536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562B08" w:rsidRPr="00562B08" w14:paraId="736C9418" w14:textId="77777777" w:rsidTr="00E31608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9374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UJ146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A8E5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bagian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profil</w:t>
            </w:r>
            <w:proofErr w:type="spellEnd"/>
            <w:r w:rsidRPr="00562B08">
              <w:rPr>
                <w:sz w:val="24"/>
                <w:szCs w:val="24"/>
              </w:rPr>
              <w:t xml:space="preserve"> user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44B05" w14:textId="77777777" w:rsidR="00562B08" w:rsidRPr="00562B08" w:rsidRDefault="00562B08" w:rsidP="002476F9">
            <w:pPr>
              <w:pStyle w:val="STTSTabelContent"/>
              <w:numPr>
                <w:ilvl w:val="0"/>
                <w:numId w:val="14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Profil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E95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Bagian </w:t>
            </w:r>
            <w:proofErr w:type="spellStart"/>
            <w:r w:rsidRPr="00562B08">
              <w:rPr>
                <w:sz w:val="24"/>
                <w:szCs w:val="24"/>
              </w:rPr>
              <w:t>profil</w:t>
            </w:r>
            <w:proofErr w:type="spellEnd"/>
            <w:r w:rsidRPr="00562B08">
              <w:rPr>
                <w:sz w:val="24"/>
                <w:szCs w:val="24"/>
              </w:rPr>
              <w:t xml:space="preserve"> user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B79D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Bagian </w:t>
            </w:r>
            <w:proofErr w:type="spellStart"/>
            <w:r w:rsidRPr="00562B08">
              <w:rPr>
                <w:sz w:val="24"/>
                <w:szCs w:val="24"/>
              </w:rPr>
              <w:t>profil</w:t>
            </w:r>
            <w:proofErr w:type="spellEnd"/>
            <w:r w:rsidRPr="00562B08">
              <w:rPr>
                <w:sz w:val="24"/>
                <w:szCs w:val="24"/>
              </w:rPr>
              <w:t xml:space="preserve"> user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EEE6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4168AE00" w14:textId="77777777" w:rsidTr="00E31608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A632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UJ147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A30D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bagian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FD2D6" w14:textId="77777777" w:rsidR="00562B08" w:rsidRPr="00562B08" w:rsidRDefault="00562B08" w:rsidP="002476F9">
            <w:pPr>
              <w:pStyle w:val="STTSTabelContent"/>
              <w:numPr>
                <w:ilvl w:val="0"/>
                <w:numId w:val="14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“Alamat”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840D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Bagian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936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Bagian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2AB7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7BEB87DE" w14:textId="77777777" w:rsidTr="00E31608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8118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UJ148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699C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bagian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keamanan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3B2B" w14:textId="77777777" w:rsidR="00562B08" w:rsidRPr="00562B08" w:rsidRDefault="00562B08" w:rsidP="002476F9">
            <w:pPr>
              <w:pStyle w:val="STTSTabelContent"/>
              <w:numPr>
                <w:ilvl w:val="0"/>
                <w:numId w:val="15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Keamanan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5B77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Bagian </w:t>
            </w:r>
            <w:proofErr w:type="spellStart"/>
            <w:r w:rsidRPr="00562B08">
              <w:rPr>
                <w:sz w:val="24"/>
                <w:szCs w:val="24"/>
              </w:rPr>
              <w:t>keamanan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C17B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Bagian </w:t>
            </w:r>
            <w:proofErr w:type="spellStart"/>
            <w:r w:rsidRPr="00562B08">
              <w:rPr>
                <w:sz w:val="24"/>
                <w:szCs w:val="24"/>
              </w:rPr>
              <w:t>keamanan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85E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4565B117" w14:textId="77777777" w:rsidTr="00E31608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83C2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UJ149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831E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Mengedit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profil</w:t>
            </w:r>
            <w:proofErr w:type="spellEnd"/>
            <w:r w:rsidRPr="00562B08">
              <w:rPr>
                <w:sz w:val="24"/>
                <w:szCs w:val="24"/>
              </w:rPr>
              <w:t xml:space="preserve"> user (pada </w:t>
            </w:r>
            <w:proofErr w:type="spellStart"/>
            <w:r w:rsidRPr="00562B08">
              <w:rPr>
                <w:sz w:val="24"/>
                <w:szCs w:val="24"/>
              </w:rPr>
              <w:t>bagian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profil</w:t>
            </w:r>
            <w:proofErr w:type="spellEnd"/>
            <w:r w:rsidRPr="00562B08">
              <w:rPr>
                <w:sz w:val="24"/>
                <w:szCs w:val="24"/>
              </w:rPr>
              <w:t xml:space="preserve"> user)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E67CB" w14:textId="77777777" w:rsidR="00562B08" w:rsidRPr="00562B08" w:rsidRDefault="00562B08" w:rsidP="002476F9">
            <w:pPr>
              <w:pStyle w:val="STTSTabelContent"/>
              <w:numPr>
                <w:ilvl w:val="0"/>
                <w:numId w:val="15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“Edit </w:t>
            </w:r>
            <w:proofErr w:type="spellStart"/>
            <w:r w:rsidRPr="00562B08">
              <w:rPr>
                <w:sz w:val="24"/>
                <w:szCs w:val="24"/>
              </w:rPr>
              <w:t>Profil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  <w:p w14:paraId="66C0B587" w14:textId="77777777" w:rsidR="00562B08" w:rsidRPr="00562B08" w:rsidRDefault="00562B08" w:rsidP="002476F9">
            <w:pPr>
              <w:pStyle w:val="STTSTabelContent"/>
              <w:numPr>
                <w:ilvl w:val="0"/>
                <w:numId w:val="151"/>
              </w:numPr>
              <w:jc w:val="lef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Mengubah</w:t>
            </w:r>
            <w:proofErr w:type="spellEnd"/>
            <w:r w:rsidRPr="00562B08">
              <w:rPr>
                <w:sz w:val="24"/>
                <w:szCs w:val="24"/>
              </w:rPr>
              <w:t xml:space="preserve"> nama </w:t>
            </w:r>
            <w:proofErr w:type="spellStart"/>
            <w:r w:rsidRPr="00562B08">
              <w:rPr>
                <w:sz w:val="24"/>
                <w:szCs w:val="24"/>
              </w:rPr>
              <w:t>lengkap</w:t>
            </w:r>
            <w:proofErr w:type="spellEnd"/>
          </w:p>
          <w:p w14:paraId="0A00F3A2" w14:textId="77777777" w:rsidR="00562B08" w:rsidRPr="00562B08" w:rsidRDefault="00562B08" w:rsidP="002476F9">
            <w:pPr>
              <w:pStyle w:val="STTSTabelContent"/>
              <w:numPr>
                <w:ilvl w:val="0"/>
                <w:numId w:val="151"/>
              </w:numPr>
              <w:jc w:val="lef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Mengubah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Telepon</w:t>
            </w:r>
            <w:proofErr w:type="spellEnd"/>
          </w:p>
          <w:p w14:paraId="618F3D6E" w14:textId="77777777" w:rsidR="00562B08" w:rsidRPr="00562B08" w:rsidRDefault="00562B08" w:rsidP="002476F9">
            <w:pPr>
              <w:pStyle w:val="STTSTabelContent"/>
              <w:numPr>
                <w:ilvl w:val="0"/>
                <w:numId w:val="15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Simpan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Perubahan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48BE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Data user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diubah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8598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Data user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diubah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ED7B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66DA34B4" w14:textId="77777777" w:rsidTr="00E31608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788A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UJ150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A16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Membatal</w:t>
            </w:r>
            <w:proofErr w:type="spellEnd"/>
            <w:r w:rsidRPr="00562B08">
              <w:rPr>
                <w:sz w:val="24"/>
                <w:szCs w:val="24"/>
              </w:rPr>
              <w:t xml:space="preserve"> edit </w:t>
            </w:r>
            <w:proofErr w:type="spellStart"/>
            <w:r w:rsidRPr="00562B08">
              <w:rPr>
                <w:sz w:val="24"/>
                <w:szCs w:val="24"/>
              </w:rPr>
              <w:t>profil</w:t>
            </w:r>
            <w:proofErr w:type="spellEnd"/>
            <w:r w:rsidRPr="00562B08">
              <w:rPr>
                <w:sz w:val="24"/>
                <w:szCs w:val="24"/>
              </w:rPr>
              <w:t xml:space="preserve"> user (pada </w:t>
            </w:r>
            <w:proofErr w:type="spellStart"/>
            <w:r w:rsidRPr="00562B08">
              <w:rPr>
                <w:sz w:val="24"/>
                <w:szCs w:val="24"/>
              </w:rPr>
              <w:t>bagian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profil</w:t>
            </w:r>
            <w:proofErr w:type="spellEnd"/>
            <w:r w:rsidRPr="00562B08">
              <w:rPr>
                <w:sz w:val="24"/>
                <w:szCs w:val="24"/>
              </w:rPr>
              <w:t xml:space="preserve"> user)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A554B" w14:textId="77777777" w:rsidR="00562B08" w:rsidRPr="00562B08" w:rsidRDefault="00562B08" w:rsidP="002476F9">
            <w:pPr>
              <w:pStyle w:val="STTSTabelContent"/>
              <w:numPr>
                <w:ilvl w:val="0"/>
                <w:numId w:val="15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“Edit </w:t>
            </w:r>
            <w:proofErr w:type="spellStart"/>
            <w:r w:rsidRPr="00562B08">
              <w:rPr>
                <w:sz w:val="24"/>
                <w:szCs w:val="24"/>
              </w:rPr>
              <w:t>Profil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  <w:p w14:paraId="17970CC5" w14:textId="77777777" w:rsidR="00562B08" w:rsidRPr="00562B08" w:rsidRDefault="00562B08" w:rsidP="002476F9">
            <w:pPr>
              <w:pStyle w:val="STTSTabelContent"/>
              <w:numPr>
                <w:ilvl w:val="0"/>
                <w:numId w:val="15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“Batal”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1920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Edit </w:t>
            </w:r>
            <w:proofErr w:type="spellStart"/>
            <w:r w:rsidRPr="00562B08">
              <w:rPr>
                <w:sz w:val="24"/>
                <w:szCs w:val="24"/>
              </w:rPr>
              <w:t>profil</w:t>
            </w:r>
            <w:proofErr w:type="spellEnd"/>
            <w:r w:rsidRPr="00562B08">
              <w:rPr>
                <w:sz w:val="24"/>
                <w:szCs w:val="24"/>
              </w:rPr>
              <w:t xml:space="preserve"> user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dibatalkan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C9DD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Edit </w:t>
            </w:r>
            <w:proofErr w:type="spellStart"/>
            <w:r w:rsidRPr="00562B08">
              <w:rPr>
                <w:sz w:val="24"/>
                <w:szCs w:val="24"/>
              </w:rPr>
              <w:t>profil</w:t>
            </w:r>
            <w:proofErr w:type="spellEnd"/>
            <w:r w:rsidRPr="00562B08">
              <w:rPr>
                <w:sz w:val="24"/>
                <w:szCs w:val="24"/>
              </w:rPr>
              <w:t xml:space="preserve"> user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dibatalkan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025E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0CDAD0FF" w14:textId="77777777" w:rsidTr="00E31608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4C2E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UJ151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68FE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Mengedit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profil</w:t>
            </w:r>
            <w:proofErr w:type="spellEnd"/>
            <w:r w:rsidRPr="00562B08">
              <w:rPr>
                <w:sz w:val="24"/>
                <w:szCs w:val="24"/>
              </w:rPr>
              <w:t xml:space="preserve"> user dengan nama </w:t>
            </w:r>
            <w:proofErr w:type="spellStart"/>
            <w:r w:rsidRPr="00562B08">
              <w:rPr>
                <w:sz w:val="24"/>
                <w:szCs w:val="24"/>
              </w:rPr>
              <w:t>lengkap</w:t>
            </w:r>
            <w:proofErr w:type="spellEnd"/>
            <w:r w:rsidRPr="00562B08">
              <w:rPr>
                <w:sz w:val="24"/>
                <w:szCs w:val="24"/>
              </w:rPr>
              <w:t xml:space="preserve"> yang salah (pada </w:t>
            </w:r>
            <w:proofErr w:type="spellStart"/>
            <w:r w:rsidRPr="00562B08">
              <w:rPr>
                <w:sz w:val="24"/>
                <w:szCs w:val="24"/>
              </w:rPr>
              <w:t>bagian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profil</w:t>
            </w:r>
            <w:proofErr w:type="spellEnd"/>
            <w:r w:rsidRPr="00562B08">
              <w:rPr>
                <w:sz w:val="24"/>
                <w:szCs w:val="24"/>
              </w:rPr>
              <w:t xml:space="preserve"> user)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C8024" w14:textId="77777777" w:rsidR="00562B08" w:rsidRPr="00562B08" w:rsidRDefault="00562B08" w:rsidP="002476F9">
            <w:pPr>
              <w:pStyle w:val="STTSTabelContent"/>
              <w:numPr>
                <w:ilvl w:val="0"/>
                <w:numId w:val="15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“Edit </w:t>
            </w:r>
            <w:proofErr w:type="spellStart"/>
            <w:r w:rsidRPr="00562B08">
              <w:rPr>
                <w:sz w:val="24"/>
                <w:szCs w:val="24"/>
              </w:rPr>
              <w:t>Profil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  <w:p w14:paraId="1E2CC763" w14:textId="77777777" w:rsidR="00562B08" w:rsidRPr="00562B08" w:rsidRDefault="00562B08" w:rsidP="002476F9">
            <w:pPr>
              <w:pStyle w:val="STTSTabelContent"/>
              <w:numPr>
                <w:ilvl w:val="0"/>
                <w:numId w:val="153"/>
              </w:numPr>
              <w:jc w:val="lef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Mengubah</w:t>
            </w:r>
            <w:proofErr w:type="spellEnd"/>
            <w:r w:rsidRPr="00562B08">
              <w:rPr>
                <w:sz w:val="24"/>
                <w:szCs w:val="24"/>
              </w:rPr>
              <w:t xml:space="preserve"> nama </w:t>
            </w:r>
            <w:proofErr w:type="spellStart"/>
            <w:r w:rsidRPr="00562B08">
              <w:rPr>
                <w:sz w:val="24"/>
                <w:szCs w:val="24"/>
              </w:rPr>
              <w:t>lengkap</w:t>
            </w:r>
            <w:proofErr w:type="spellEnd"/>
            <w:r w:rsidRPr="00562B08">
              <w:rPr>
                <w:sz w:val="24"/>
                <w:szCs w:val="24"/>
              </w:rPr>
              <w:t xml:space="preserve"> yang salah</w:t>
            </w:r>
          </w:p>
          <w:p w14:paraId="36E9E06E" w14:textId="77777777" w:rsidR="00562B08" w:rsidRPr="00562B08" w:rsidRDefault="00562B08" w:rsidP="002476F9">
            <w:pPr>
              <w:pStyle w:val="STTSTabelContent"/>
              <w:numPr>
                <w:ilvl w:val="0"/>
                <w:numId w:val="15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Simpan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Perubahan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3B00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Gagal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memperbarui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profil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4F51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Gagal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memperbarui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profil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CA4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787FB1AB" w14:textId="77777777" w:rsidTr="00E31608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06EA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UJ152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1AFF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Mengedit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profil</w:t>
            </w:r>
            <w:proofErr w:type="spellEnd"/>
            <w:r w:rsidRPr="00562B08">
              <w:rPr>
                <w:sz w:val="24"/>
                <w:szCs w:val="24"/>
              </w:rPr>
              <w:t xml:space="preserve"> user dengan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telepon</w:t>
            </w:r>
            <w:proofErr w:type="spellEnd"/>
            <w:r w:rsidRPr="00562B08">
              <w:rPr>
                <w:sz w:val="24"/>
                <w:szCs w:val="24"/>
              </w:rPr>
              <w:t xml:space="preserve"> yang salah (pada </w:t>
            </w:r>
            <w:proofErr w:type="spellStart"/>
            <w:r w:rsidRPr="00562B08">
              <w:rPr>
                <w:sz w:val="24"/>
                <w:szCs w:val="24"/>
              </w:rPr>
              <w:t>bagian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profil</w:t>
            </w:r>
            <w:proofErr w:type="spellEnd"/>
            <w:r w:rsidRPr="00562B08">
              <w:rPr>
                <w:sz w:val="24"/>
                <w:szCs w:val="24"/>
              </w:rPr>
              <w:t xml:space="preserve"> user)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98D5F" w14:textId="77777777" w:rsidR="00562B08" w:rsidRPr="00562B08" w:rsidRDefault="00562B08" w:rsidP="002476F9">
            <w:pPr>
              <w:pStyle w:val="STTSTabelContent"/>
              <w:numPr>
                <w:ilvl w:val="0"/>
                <w:numId w:val="15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“Edit </w:t>
            </w:r>
            <w:proofErr w:type="spellStart"/>
            <w:r w:rsidRPr="00562B08">
              <w:rPr>
                <w:sz w:val="24"/>
                <w:szCs w:val="24"/>
              </w:rPr>
              <w:t>Profil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  <w:p w14:paraId="06B15726" w14:textId="77777777" w:rsidR="00562B08" w:rsidRPr="00562B08" w:rsidRDefault="00562B08" w:rsidP="002476F9">
            <w:pPr>
              <w:pStyle w:val="STTSTabelContent"/>
              <w:numPr>
                <w:ilvl w:val="0"/>
                <w:numId w:val="154"/>
              </w:numPr>
              <w:jc w:val="lef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Mengubah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telepon</w:t>
            </w:r>
            <w:proofErr w:type="spellEnd"/>
            <w:r w:rsidRPr="00562B08">
              <w:rPr>
                <w:sz w:val="24"/>
                <w:szCs w:val="24"/>
              </w:rPr>
              <w:t xml:space="preserve"> yang salah</w:t>
            </w:r>
          </w:p>
          <w:p w14:paraId="5C68F3EA" w14:textId="77777777" w:rsidR="00562B08" w:rsidRPr="00562B08" w:rsidRDefault="00562B08" w:rsidP="002476F9">
            <w:pPr>
              <w:pStyle w:val="STTSTabelContent"/>
              <w:numPr>
                <w:ilvl w:val="0"/>
                <w:numId w:val="15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Simpan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Perubahan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2512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Telepon</w:t>
            </w:r>
            <w:proofErr w:type="spellEnd"/>
            <w:r w:rsidRPr="00562B08">
              <w:rPr>
                <w:sz w:val="24"/>
                <w:szCs w:val="24"/>
              </w:rPr>
              <w:t xml:space="preserve"> Tidak Valid”</w:t>
            </w:r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0AD7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Telepon</w:t>
            </w:r>
            <w:proofErr w:type="spellEnd"/>
            <w:r w:rsidRPr="00562B08">
              <w:rPr>
                <w:sz w:val="24"/>
                <w:szCs w:val="24"/>
              </w:rPr>
              <w:t xml:space="preserve"> Tidak Valid”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ACB8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5221B1D9" w14:textId="77777777" w:rsidTr="00E31608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FD7F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UJ153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D1FD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Membuat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pengiriman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memakai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searchbar</w:t>
            </w:r>
            <w:proofErr w:type="spellEnd"/>
            <w:r w:rsidRPr="00562B08">
              <w:rPr>
                <w:sz w:val="24"/>
                <w:szCs w:val="24"/>
              </w:rPr>
              <w:t xml:space="preserve"> (pada </w:t>
            </w:r>
            <w:proofErr w:type="spellStart"/>
            <w:r w:rsidRPr="00562B08">
              <w:rPr>
                <w:sz w:val="24"/>
                <w:szCs w:val="24"/>
              </w:rPr>
              <w:t>bagian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06F2" w14:textId="77777777" w:rsidR="00562B08" w:rsidRPr="00562B08" w:rsidRDefault="00562B08" w:rsidP="002476F9">
            <w:pPr>
              <w:pStyle w:val="STTSTabelContent"/>
              <w:numPr>
                <w:ilvl w:val="0"/>
                <w:numId w:val="15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Alamat”</w:t>
            </w:r>
          </w:p>
          <w:p w14:paraId="24A64037" w14:textId="77777777" w:rsidR="00562B08" w:rsidRPr="00562B08" w:rsidRDefault="00562B08" w:rsidP="002476F9">
            <w:pPr>
              <w:pStyle w:val="STTSTabelContent"/>
              <w:numPr>
                <w:ilvl w:val="0"/>
                <w:numId w:val="15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nama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pada </w:t>
            </w:r>
            <w:proofErr w:type="spellStart"/>
            <w:r w:rsidRPr="00562B08">
              <w:rPr>
                <w:sz w:val="24"/>
                <w:szCs w:val="24"/>
              </w:rPr>
              <w:t>searchbar</w:t>
            </w:r>
            <w:proofErr w:type="spellEnd"/>
          </w:p>
          <w:p w14:paraId="18FA50B4" w14:textId="77777777" w:rsidR="00562B08" w:rsidRPr="00562B08" w:rsidRDefault="00562B08" w:rsidP="002476F9">
            <w:pPr>
              <w:pStyle w:val="STTSTabelContent"/>
              <w:numPr>
                <w:ilvl w:val="0"/>
                <w:numId w:val="15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dibawah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searchbar</w:t>
            </w:r>
            <w:proofErr w:type="spellEnd"/>
          </w:p>
          <w:p w14:paraId="55F6D13F" w14:textId="77777777" w:rsidR="00562B08" w:rsidRPr="00562B08" w:rsidRDefault="00562B08" w:rsidP="002476F9">
            <w:pPr>
              <w:pStyle w:val="STTSTabelContent"/>
              <w:numPr>
                <w:ilvl w:val="0"/>
                <w:numId w:val="15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label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yang valid</w:t>
            </w:r>
          </w:p>
          <w:p w14:paraId="78C63F24" w14:textId="77777777" w:rsidR="00562B08" w:rsidRPr="00562B08" w:rsidRDefault="00562B08" w:rsidP="002476F9">
            <w:pPr>
              <w:pStyle w:val="STTSTabelContent"/>
              <w:numPr>
                <w:ilvl w:val="0"/>
                <w:numId w:val="15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nama </w:t>
            </w:r>
            <w:proofErr w:type="spellStart"/>
            <w:r w:rsidRPr="00562B08">
              <w:rPr>
                <w:sz w:val="24"/>
                <w:szCs w:val="24"/>
              </w:rPr>
              <w:t>penerima</w:t>
            </w:r>
            <w:proofErr w:type="spellEnd"/>
            <w:r w:rsidRPr="00562B08">
              <w:rPr>
                <w:sz w:val="24"/>
                <w:szCs w:val="24"/>
              </w:rPr>
              <w:t xml:space="preserve"> yang valid</w:t>
            </w:r>
          </w:p>
          <w:p w14:paraId="68713F70" w14:textId="77777777" w:rsidR="00562B08" w:rsidRPr="00562B08" w:rsidRDefault="00562B08" w:rsidP="002476F9">
            <w:pPr>
              <w:pStyle w:val="STTSTabelContent"/>
              <w:numPr>
                <w:ilvl w:val="0"/>
                <w:numId w:val="15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telepon</w:t>
            </w:r>
            <w:proofErr w:type="spellEnd"/>
            <w:r w:rsidRPr="00562B08">
              <w:rPr>
                <w:sz w:val="24"/>
                <w:szCs w:val="24"/>
              </w:rPr>
              <w:t xml:space="preserve"> yang valid</w:t>
            </w:r>
          </w:p>
          <w:p w14:paraId="5B9B932A" w14:textId="77777777" w:rsidR="00562B08" w:rsidRPr="00562B08" w:rsidRDefault="00562B08" w:rsidP="002476F9">
            <w:pPr>
              <w:pStyle w:val="STTSTabelContent"/>
              <w:numPr>
                <w:ilvl w:val="0"/>
                <w:numId w:val="15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catatan</w:t>
            </w:r>
            <w:proofErr w:type="spellEnd"/>
            <w:r w:rsidRPr="00562B08">
              <w:rPr>
                <w:sz w:val="24"/>
                <w:szCs w:val="24"/>
              </w:rPr>
              <w:t xml:space="preserve"> (</w:t>
            </w:r>
            <w:proofErr w:type="spellStart"/>
            <w:r w:rsidRPr="00562B08">
              <w:rPr>
                <w:sz w:val="24"/>
                <w:szCs w:val="24"/>
              </w:rPr>
              <w:t>opsional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  <w:p w14:paraId="7A69862D" w14:textId="77777777" w:rsidR="00562B08" w:rsidRPr="00562B08" w:rsidRDefault="00562B08" w:rsidP="002476F9">
            <w:pPr>
              <w:pStyle w:val="STTSTabelContent"/>
              <w:numPr>
                <w:ilvl w:val="0"/>
                <w:numId w:val="15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Simpan</w:t>
            </w:r>
            <w:proofErr w:type="spellEnd"/>
            <w:r w:rsidRPr="00562B08">
              <w:rPr>
                <w:sz w:val="24"/>
                <w:szCs w:val="24"/>
              </w:rPr>
              <w:t xml:space="preserve"> Alamat”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D56F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dibuat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E543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alamat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dibuat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19FF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17A34B94" w14:textId="77777777" w:rsidTr="009B4582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EF70E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>UJ154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874E7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Membuat </w:t>
            </w:r>
            <w:proofErr w:type="spellStart"/>
            <w:r w:rsidRPr="009B4582">
              <w:rPr>
                <w:sz w:val="24"/>
                <w:szCs w:val="24"/>
              </w:rPr>
              <w:t>alamat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pengiriman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baru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memakai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lokasi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sekarang</w:t>
            </w:r>
            <w:proofErr w:type="spellEnd"/>
            <w:r w:rsidRPr="009B4582">
              <w:rPr>
                <w:sz w:val="24"/>
                <w:szCs w:val="24"/>
              </w:rPr>
              <w:t xml:space="preserve"> (pada </w:t>
            </w:r>
            <w:proofErr w:type="spellStart"/>
            <w:r w:rsidRPr="009B4582">
              <w:rPr>
                <w:sz w:val="24"/>
                <w:szCs w:val="24"/>
              </w:rPr>
              <w:t>bagian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alamat</w:t>
            </w:r>
            <w:proofErr w:type="spellEnd"/>
            <w:r w:rsidRPr="009B4582">
              <w:rPr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9B130" w14:textId="77777777" w:rsidR="009B4582" w:rsidRPr="009B4582" w:rsidRDefault="009B4582" w:rsidP="002476F9">
            <w:pPr>
              <w:pStyle w:val="STTSTabelContent"/>
              <w:numPr>
                <w:ilvl w:val="0"/>
                <w:numId w:val="157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Tekan </w:t>
            </w:r>
            <w:proofErr w:type="spellStart"/>
            <w:r w:rsidRPr="009B4582">
              <w:rPr>
                <w:sz w:val="24"/>
                <w:szCs w:val="24"/>
              </w:rPr>
              <w:t>tombol</w:t>
            </w:r>
            <w:proofErr w:type="spellEnd"/>
            <w:r w:rsidRPr="009B4582">
              <w:rPr>
                <w:sz w:val="24"/>
                <w:szCs w:val="24"/>
              </w:rPr>
              <w:t xml:space="preserve"> “</w:t>
            </w:r>
            <w:proofErr w:type="spellStart"/>
            <w:r w:rsidRPr="009B4582">
              <w:rPr>
                <w:sz w:val="24"/>
                <w:szCs w:val="24"/>
              </w:rPr>
              <w:t>Tambah</w:t>
            </w:r>
            <w:proofErr w:type="spellEnd"/>
            <w:r w:rsidRPr="009B4582">
              <w:rPr>
                <w:sz w:val="24"/>
                <w:szCs w:val="24"/>
              </w:rPr>
              <w:t xml:space="preserve"> Alamat”</w:t>
            </w:r>
          </w:p>
          <w:p w14:paraId="7EFF6529" w14:textId="77777777" w:rsidR="009B4582" w:rsidRPr="009B4582" w:rsidRDefault="009B4582" w:rsidP="002476F9">
            <w:pPr>
              <w:pStyle w:val="STTSTabelContent"/>
              <w:numPr>
                <w:ilvl w:val="0"/>
                <w:numId w:val="157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Tekan </w:t>
            </w:r>
            <w:proofErr w:type="spellStart"/>
            <w:r w:rsidRPr="009B4582">
              <w:rPr>
                <w:sz w:val="24"/>
                <w:szCs w:val="24"/>
              </w:rPr>
              <w:t>tombol</w:t>
            </w:r>
            <w:proofErr w:type="spellEnd"/>
            <w:r w:rsidRPr="009B4582">
              <w:rPr>
                <w:sz w:val="24"/>
                <w:szCs w:val="24"/>
              </w:rPr>
              <w:t xml:space="preserve"> “Lokasi Saya”</w:t>
            </w:r>
          </w:p>
          <w:p w14:paraId="26D8D74C" w14:textId="77777777" w:rsidR="009B4582" w:rsidRPr="009B4582" w:rsidRDefault="009B4582" w:rsidP="002476F9">
            <w:pPr>
              <w:pStyle w:val="STTSTabelContent"/>
              <w:numPr>
                <w:ilvl w:val="0"/>
                <w:numId w:val="157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Masukkan label </w:t>
            </w:r>
            <w:proofErr w:type="spellStart"/>
            <w:r w:rsidRPr="009B4582">
              <w:rPr>
                <w:sz w:val="24"/>
                <w:szCs w:val="24"/>
              </w:rPr>
              <w:t>alamat</w:t>
            </w:r>
            <w:proofErr w:type="spellEnd"/>
            <w:r w:rsidRPr="009B4582">
              <w:rPr>
                <w:sz w:val="24"/>
                <w:szCs w:val="24"/>
              </w:rPr>
              <w:t xml:space="preserve"> yang valid</w:t>
            </w:r>
          </w:p>
          <w:p w14:paraId="67C84CC2" w14:textId="77777777" w:rsidR="009B4582" w:rsidRPr="009B4582" w:rsidRDefault="009B4582" w:rsidP="002476F9">
            <w:pPr>
              <w:pStyle w:val="STTSTabelContent"/>
              <w:numPr>
                <w:ilvl w:val="0"/>
                <w:numId w:val="157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Masukkan nama </w:t>
            </w:r>
            <w:proofErr w:type="spellStart"/>
            <w:r w:rsidRPr="009B4582">
              <w:rPr>
                <w:sz w:val="24"/>
                <w:szCs w:val="24"/>
              </w:rPr>
              <w:t>penerima</w:t>
            </w:r>
            <w:proofErr w:type="spellEnd"/>
            <w:r w:rsidRPr="009B4582">
              <w:rPr>
                <w:sz w:val="24"/>
                <w:szCs w:val="24"/>
              </w:rPr>
              <w:t xml:space="preserve"> yang valid</w:t>
            </w:r>
          </w:p>
          <w:p w14:paraId="0A3599A1" w14:textId="77777777" w:rsidR="009B4582" w:rsidRPr="009B4582" w:rsidRDefault="009B4582" w:rsidP="002476F9">
            <w:pPr>
              <w:pStyle w:val="STTSTabelContent"/>
              <w:numPr>
                <w:ilvl w:val="0"/>
                <w:numId w:val="157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Masukkan </w:t>
            </w:r>
            <w:proofErr w:type="spellStart"/>
            <w:r w:rsidRPr="009B4582">
              <w:rPr>
                <w:sz w:val="24"/>
                <w:szCs w:val="24"/>
              </w:rPr>
              <w:t>nomor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telepon</w:t>
            </w:r>
            <w:proofErr w:type="spellEnd"/>
            <w:r w:rsidRPr="009B4582">
              <w:rPr>
                <w:sz w:val="24"/>
                <w:szCs w:val="24"/>
              </w:rPr>
              <w:t xml:space="preserve"> yang valid</w:t>
            </w:r>
          </w:p>
          <w:p w14:paraId="45535F39" w14:textId="77777777" w:rsidR="009B4582" w:rsidRPr="009B4582" w:rsidRDefault="009B4582" w:rsidP="002476F9">
            <w:pPr>
              <w:pStyle w:val="STTSTabelContent"/>
              <w:numPr>
                <w:ilvl w:val="0"/>
                <w:numId w:val="157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Masukkan </w:t>
            </w:r>
            <w:proofErr w:type="spellStart"/>
            <w:r w:rsidRPr="009B4582">
              <w:rPr>
                <w:sz w:val="24"/>
                <w:szCs w:val="24"/>
              </w:rPr>
              <w:t>catatan</w:t>
            </w:r>
            <w:proofErr w:type="spellEnd"/>
            <w:r w:rsidRPr="009B4582">
              <w:rPr>
                <w:sz w:val="24"/>
                <w:szCs w:val="24"/>
              </w:rPr>
              <w:t xml:space="preserve"> (</w:t>
            </w:r>
            <w:proofErr w:type="spellStart"/>
            <w:r w:rsidRPr="009B4582">
              <w:rPr>
                <w:sz w:val="24"/>
                <w:szCs w:val="24"/>
              </w:rPr>
              <w:t>opsional</w:t>
            </w:r>
            <w:proofErr w:type="spellEnd"/>
            <w:r w:rsidRPr="009B4582">
              <w:rPr>
                <w:sz w:val="24"/>
                <w:szCs w:val="24"/>
              </w:rPr>
              <w:t>)</w:t>
            </w:r>
          </w:p>
          <w:p w14:paraId="2A78EE37" w14:textId="77777777" w:rsidR="009B4582" w:rsidRPr="009B4582" w:rsidRDefault="009B4582" w:rsidP="002476F9">
            <w:pPr>
              <w:pStyle w:val="STTSTabelContent"/>
              <w:numPr>
                <w:ilvl w:val="0"/>
                <w:numId w:val="157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Tekan </w:t>
            </w:r>
            <w:proofErr w:type="spellStart"/>
            <w:r w:rsidRPr="009B4582">
              <w:rPr>
                <w:sz w:val="24"/>
                <w:szCs w:val="24"/>
              </w:rPr>
              <w:t>tombol</w:t>
            </w:r>
            <w:proofErr w:type="spellEnd"/>
            <w:r w:rsidRPr="009B4582">
              <w:rPr>
                <w:sz w:val="24"/>
                <w:szCs w:val="24"/>
              </w:rPr>
              <w:t xml:space="preserve"> “</w:t>
            </w:r>
            <w:proofErr w:type="spellStart"/>
            <w:r w:rsidRPr="009B4582">
              <w:rPr>
                <w:sz w:val="24"/>
                <w:szCs w:val="24"/>
              </w:rPr>
              <w:t>Simpan</w:t>
            </w:r>
            <w:proofErr w:type="spellEnd"/>
            <w:r w:rsidRPr="009B4582">
              <w:rPr>
                <w:sz w:val="24"/>
                <w:szCs w:val="24"/>
              </w:rPr>
              <w:t xml:space="preserve"> Alamat”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78C05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Berhasil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alamat</w:t>
            </w:r>
            <w:proofErr w:type="spellEnd"/>
            <w:r w:rsidRPr="009B4582">
              <w:rPr>
                <w:sz w:val="24"/>
                <w:szCs w:val="24"/>
              </w:rPr>
              <w:t xml:space="preserve"> yang </w:t>
            </w:r>
            <w:proofErr w:type="spellStart"/>
            <w:r w:rsidRPr="009B4582">
              <w:rPr>
                <w:sz w:val="24"/>
                <w:szCs w:val="24"/>
              </w:rPr>
              <w:t>baru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dibuat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38611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Berhasil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alamat</w:t>
            </w:r>
            <w:proofErr w:type="spellEnd"/>
            <w:r w:rsidRPr="009B4582">
              <w:rPr>
                <w:sz w:val="24"/>
                <w:szCs w:val="24"/>
              </w:rPr>
              <w:t xml:space="preserve"> yang </w:t>
            </w:r>
            <w:proofErr w:type="spellStart"/>
            <w:r w:rsidRPr="009B4582">
              <w:rPr>
                <w:sz w:val="24"/>
                <w:szCs w:val="24"/>
              </w:rPr>
              <w:t>baru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dibuat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B0388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58B00866" w14:textId="77777777" w:rsidTr="009B4582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73811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>UJ155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ED312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Membuat </w:t>
            </w:r>
            <w:proofErr w:type="spellStart"/>
            <w:r w:rsidRPr="009B4582">
              <w:rPr>
                <w:sz w:val="24"/>
                <w:szCs w:val="24"/>
              </w:rPr>
              <w:t>alamat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pengiriman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baru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memakai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peta</w:t>
            </w:r>
            <w:proofErr w:type="spellEnd"/>
            <w:r w:rsidRPr="009B4582">
              <w:rPr>
                <w:sz w:val="24"/>
                <w:szCs w:val="24"/>
              </w:rPr>
              <w:t xml:space="preserve"> (pada </w:t>
            </w:r>
            <w:proofErr w:type="spellStart"/>
            <w:r w:rsidRPr="009B4582">
              <w:rPr>
                <w:sz w:val="24"/>
                <w:szCs w:val="24"/>
              </w:rPr>
              <w:t>bagian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alamat</w:t>
            </w:r>
            <w:proofErr w:type="spellEnd"/>
            <w:r w:rsidRPr="009B4582">
              <w:rPr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42CC8" w14:textId="77777777" w:rsidR="009B4582" w:rsidRPr="009B4582" w:rsidRDefault="009B4582" w:rsidP="002476F9">
            <w:pPr>
              <w:pStyle w:val="STTSTabelContent"/>
              <w:numPr>
                <w:ilvl w:val="0"/>
                <w:numId w:val="158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Tekan </w:t>
            </w:r>
            <w:proofErr w:type="spellStart"/>
            <w:r w:rsidRPr="009B4582">
              <w:rPr>
                <w:sz w:val="24"/>
                <w:szCs w:val="24"/>
              </w:rPr>
              <w:t>tombol</w:t>
            </w:r>
            <w:proofErr w:type="spellEnd"/>
            <w:r w:rsidRPr="009B4582">
              <w:rPr>
                <w:sz w:val="24"/>
                <w:szCs w:val="24"/>
              </w:rPr>
              <w:t xml:space="preserve"> “</w:t>
            </w:r>
            <w:proofErr w:type="spellStart"/>
            <w:r w:rsidRPr="009B4582">
              <w:rPr>
                <w:sz w:val="24"/>
                <w:szCs w:val="24"/>
              </w:rPr>
              <w:t>Tambah</w:t>
            </w:r>
            <w:proofErr w:type="spellEnd"/>
            <w:r w:rsidRPr="009B4582">
              <w:rPr>
                <w:sz w:val="24"/>
                <w:szCs w:val="24"/>
              </w:rPr>
              <w:t xml:space="preserve"> Alamat”</w:t>
            </w:r>
          </w:p>
          <w:p w14:paraId="2436ED4B" w14:textId="77777777" w:rsidR="009B4582" w:rsidRPr="009B4582" w:rsidRDefault="009B4582" w:rsidP="002476F9">
            <w:pPr>
              <w:pStyle w:val="STTSTabelContent"/>
              <w:numPr>
                <w:ilvl w:val="0"/>
                <w:numId w:val="158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Cari </w:t>
            </w:r>
            <w:proofErr w:type="spellStart"/>
            <w:r w:rsidRPr="009B4582">
              <w:rPr>
                <w:sz w:val="24"/>
                <w:szCs w:val="24"/>
              </w:rPr>
              <w:t>alamat</w:t>
            </w:r>
            <w:proofErr w:type="spellEnd"/>
            <w:r w:rsidRPr="009B4582">
              <w:rPr>
                <w:sz w:val="24"/>
                <w:szCs w:val="24"/>
              </w:rPr>
              <w:t xml:space="preserve"> pada </w:t>
            </w:r>
            <w:proofErr w:type="spellStart"/>
            <w:r w:rsidRPr="009B4582">
              <w:rPr>
                <w:sz w:val="24"/>
                <w:szCs w:val="24"/>
              </w:rPr>
              <w:t>peta</w:t>
            </w:r>
            <w:proofErr w:type="spellEnd"/>
          </w:p>
          <w:p w14:paraId="6A3A1ACE" w14:textId="77777777" w:rsidR="009B4582" w:rsidRPr="009B4582" w:rsidRDefault="009B4582" w:rsidP="002476F9">
            <w:pPr>
              <w:pStyle w:val="STTSTabelContent"/>
              <w:numPr>
                <w:ilvl w:val="0"/>
                <w:numId w:val="158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Tekan </w:t>
            </w:r>
            <w:proofErr w:type="spellStart"/>
            <w:r w:rsidRPr="009B4582">
              <w:rPr>
                <w:sz w:val="24"/>
                <w:szCs w:val="24"/>
              </w:rPr>
              <w:t>alamat</w:t>
            </w:r>
            <w:proofErr w:type="spellEnd"/>
            <w:r w:rsidRPr="009B4582">
              <w:rPr>
                <w:sz w:val="24"/>
                <w:szCs w:val="24"/>
              </w:rPr>
              <w:t xml:space="preserve"> yang </w:t>
            </w:r>
            <w:proofErr w:type="spellStart"/>
            <w:r w:rsidRPr="009B4582">
              <w:rPr>
                <w:sz w:val="24"/>
                <w:szCs w:val="24"/>
              </w:rPr>
              <w:t>terpilih</w:t>
            </w:r>
            <w:proofErr w:type="spellEnd"/>
            <w:r w:rsidRPr="009B4582">
              <w:rPr>
                <w:sz w:val="24"/>
                <w:szCs w:val="24"/>
              </w:rPr>
              <w:t xml:space="preserve"> pada </w:t>
            </w:r>
            <w:proofErr w:type="spellStart"/>
            <w:r w:rsidRPr="009B4582">
              <w:rPr>
                <w:sz w:val="24"/>
                <w:szCs w:val="24"/>
              </w:rPr>
              <w:t>peta</w:t>
            </w:r>
            <w:proofErr w:type="spellEnd"/>
          </w:p>
          <w:p w14:paraId="52233264" w14:textId="77777777" w:rsidR="009B4582" w:rsidRPr="009B4582" w:rsidRDefault="009B4582" w:rsidP="002476F9">
            <w:pPr>
              <w:pStyle w:val="STTSTabelContent"/>
              <w:numPr>
                <w:ilvl w:val="0"/>
                <w:numId w:val="158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Masukkan label </w:t>
            </w:r>
            <w:proofErr w:type="spellStart"/>
            <w:r w:rsidRPr="009B4582">
              <w:rPr>
                <w:sz w:val="24"/>
                <w:szCs w:val="24"/>
              </w:rPr>
              <w:t>alamat</w:t>
            </w:r>
            <w:proofErr w:type="spellEnd"/>
            <w:r w:rsidRPr="009B4582">
              <w:rPr>
                <w:sz w:val="24"/>
                <w:szCs w:val="24"/>
              </w:rPr>
              <w:t xml:space="preserve"> yang valid</w:t>
            </w:r>
          </w:p>
          <w:p w14:paraId="2B511333" w14:textId="77777777" w:rsidR="009B4582" w:rsidRPr="009B4582" w:rsidRDefault="009B4582" w:rsidP="002476F9">
            <w:pPr>
              <w:pStyle w:val="STTSTabelContent"/>
              <w:numPr>
                <w:ilvl w:val="0"/>
                <w:numId w:val="158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Masukkan nama </w:t>
            </w:r>
            <w:proofErr w:type="spellStart"/>
            <w:r w:rsidRPr="009B4582">
              <w:rPr>
                <w:sz w:val="24"/>
                <w:szCs w:val="24"/>
              </w:rPr>
              <w:t>penerima</w:t>
            </w:r>
            <w:proofErr w:type="spellEnd"/>
            <w:r w:rsidRPr="009B4582">
              <w:rPr>
                <w:sz w:val="24"/>
                <w:szCs w:val="24"/>
              </w:rPr>
              <w:t xml:space="preserve"> yang valid</w:t>
            </w:r>
          </w:p>
          <w:p w14:paraId="605A6271" w14:textId="77777777" w:rsidR="009B4582" w:rsidRPr="009B4582" w:rsidRDefault="009B4582" w:rsidP="002476F9">
            <w:pPr>
              <w:pStyle w:val="STTSTabelContent"/>
              <w:numPr>
                <w:ilvl w:val="0"/>
                <w:numId w:val="158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Masukkan </w:t>
            </w:r>
            <w:proofErr w:type="spellStart"/>
            <w:r w:rsidRPr="009B4582">
              <w:rPr>
                <w:sz w:val="24"/>
                <w:szCs w:val="24"/>
              </w:rPr>
              <w:t>nomor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telepon</w:t>
            </w:r>
            <w:proofErr w:type="spellEnd"/>
            <w:r w:rsidRPr="009B4582">
              <w:rPr>
                <w:sz w:val="24"/>
                <w:szCs w:val="24"/>
              </w:rPr>
              <w:t xml:space="preserve"> yang valid</w:t>
            </w:r>
          </w:p>
          <w:p w14:paraId="067F7DDE" w14:textId="77777777" w:rsidR="009B4582" w:rsidRPr="009B4582" w:rsidRDefault="009B4582" w:rsidP="002476F9">
            <w:pPr>
              <w:pStyle w:val="STTSTabelContent"/>
              <w:numPr>
                <w:ilvl w:val="0"/>
                <w:numId w:val="158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Masukkan </w:t>
            </w:r>
            <w:proofErr w:type="spellStart"/>
            <w:r w:rsidRPr="009B4582">
              <w:rPr>
                <w:sz w:val="24"/>
                <w:szCs w:val="24"/>
              </w:rPr>
              <w:t>catatan</w:t>
            </w:r>
            <w:proofErr w:type="spellEnd"/>
            <w:r w:rsidRPr="009B4582">
              <w:rPr>
                <w:sz w:val="24"/>
                <w:szCs w:val="24"/>
              </w:rPr>
              <w:t xml:space="preserve"> (</w:t>
            </w:r>
            <w:proofErr w:type="spellStart"/>
            <w:r w:rsidRPr="009B4582">
              <w:rPr>
                <w:sz w:val="24"/>
                <w:szCs w:val="24"/>
              </w:rPr>
              <w:t>opsional</w:t>
            </w:r>
            <w:proofErr w:type="spellEnd"/>
            <w:r w:rsidRPr="009B4582">
              <w:rPr>
                <w:sz w:val="24"/>
                <w:szCs w:val="24"/>
              </w:rPr>
              <w:t>)</w:t>
            </w:r>
          </w:p>
          <w:p w14:paraId="640C67F1" w14:textId="77777777" w:rsidR="009B4582" w:rsidRPr="009B4582" w:rsidRDefault="009B4582" w:rsidP="002476F9">
            <w:pPr>
              <w:pStyle w:val="STTSTabelContent"/>
              <w:numPr>
                <w:ilvl w:val="0"/>
                <w:numId w:val="158"/>
              </w:numPr>
              <w:jc w:val="left"/>
              <w:rPr>
                <w:sz w:val="24"/>
                <w:szCs w:val="24"/>
              </w:rPr>
            </w:pPr>
            <w:r w:rsidRPr="009B4582">
              <w:rPr>
                <w:sz w:val="24"/>
                <w:szCs w:val="24"/>
              </w:rPr>
              <w:t xml:space="preserve">Tekan </w:t>
            </w:r>
            <w:proofErr w:type="spellStart"/>
            <w:r w:rsidRPr="009B4582">
              <w:rPr>
                <w:sz w:val="24"/>
                <w:szCs w:val="24"/>
              </w:rPr>
              <w:t>tombol</w:t>
            </w:r>
            <w:proofErr w:type="spellEnd"/>
            <w:r w:rsidRPr="009B4582">
              <w:rPr>
                <w:sz w:val="24"/>
                <w:szCs w:val="24"/>
              </w:rPr>
              <w:t xml:space="preserve"> “</w:t>
            </w:r>
            <w:proofErr w:type="spellStart"/>
            <w:r w:rsidRPr="009B4582">
              <w:rPr>
                <w:sz w:val="24"/>
                <w:szCs w:val="24"/>
              </w:rPr>
              <w:t>Simpan</w:t>
            </w:r>
            <w:proofErr w:type="spellEnd"/>
            <w:r w:rsidRPr="009B4582">
              <w:rPr>
                <w:sz w:val="24"/>
                <w:szCs w:val="24"/>
              </w:rPr>
              <w:t xml:space="preserve"> Alamat”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C6E87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Berhasil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alamat</w:t>
            </w:r>
            <w:proofErr w:type="spellEnd"/>
            <w:r w:rsidRPr="009B4582">
              <w:rPr>
                <w:sz w:val="24"/>
                <w:szCs w:val="24"/>
              </w:rPr>
              <w:t xml:space="preserve"> yang </w:t>
            </w:r>
            <w:proofErr w:type="spellStart"/>
            <w:r w:rsidRPr="009B4582">
              <w:rPr>
                <w:sz w:val="24"/>
                <w:szCs w:val="24"/>
              </w:rPr>
              <w:t>baru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dibuat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9130C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Berhasil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alamat</w:t>
            </w:r>
            <w:proofErr w:type="spellEnd"/>
            <w:r w:rsidRPr="009B4582">
              <w:rPr>
                <w:sz w:val="24"/>
                <w:szCs w:val="24"/>
              </w:rPr>
              <w:t xml:space="preserve"> yang </w:t>
            </w:r>
            <w:proofErr w:type="spellStart"/>
            <w:r w:rsidRPr="009B4582">
              <w:rPr>
                <w:sz w:val="24"/>
                <w:szCs w:val="24"/>
              </w:rPr>
              <w:t>baru</w:t>
            </w:r>
            <w:proofErr w:type="spellEnd"/>
            <w:r w:rsidRPr="009B4582">
              <w:rPr>
                <w:sz w:val="24"/>
                <w:szCs w:val="24"/>
              </w:rPr>
              <w:t xml:space="preserve"> </w:t>
            </w:r>
            <w:proofErr w:type="spellStart"/>
            <w:r w:rsidRPr="009B4582">
              <w:rPr>
                <w:sz w:val="24"/>
                <w:szCs w:val="24"/>
              </w:rPr>
              <w:t>dibuat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CA3AE" w14:textId="77777777" w:rsidR="009B4582" w:rsidRPr="009B4582" w:rsidRDefault="009B4582" w:rsidP="009B4582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9B4582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5EAE1988" w14:textId="77777777" w:rsidR="00562B08" w:rsidRDefault="00562B08" w:rsidP="00562B08">
      <w:pPr>
        <w:pStyle w:val="STTSTabelContent"/>
        <w:jc w:val="both"/>
        <w:rPr>
          <w:sz w:val="24"/>
          <w:szCs w:val="24"/>
        </w:rPr>
      </w:pPr>
    </w:p>
    <w:p w14:paraId="35F2D26D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18EC8928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6D2CC18B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2B15337A" w14:textId="77777777" w:rsidR="00E31608" w:rsidRPr="00562B08" w:rsidRDefault="00E31608" w:rsidP="00E31608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13</w:t>
      </w:r>
    </w:p>
    <w:p w14:paraId="6764A45D" w14:textId="61287339" w:rsidR="00E31608" w:rsidRPr="00562B08" w:rsidRDefault="00E31608" w:rsidP="00E316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 xml:space="preserve">Tabel Uji Coba Halaman </w:t>
      </w:r>
      <w:proofErr w:type="spellStart"/>
      <w:r w:rsidRPr="00562B08">
        <w:rPr>
          <w:rFonts w:ascii="Times New Roman" w:hAnsi="Times New Roman" w:cs="Times New Roman"/>
          <w:b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Lanjutan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4"/>
        <w:gridCol w:w="2979"/>
        <w:gridCol w:w="4252"/>
        <w:gridCol w:w="2977"/>
        <w:gridCol w:w="2865"/>
        <w:gridCol w:w="1016"/>
      </w:tblGrid>
      <w:tr w:rsidR="00E31608" w:rsidRPr="00562B08" w14:paraId="4700396F" w14:textId="77777777" w:rsidTr="002476F9">
        <w:trPr>
          <w:jc w:val="center"/>
        </w:trPr>
        <w:tc>
          <w:tcPr>
            <w:tcW w:w="844" w:type="dxa"/>
            <w:shd w:val="clear" w:color="auto" w:fill="D9D9D9"/>
          </w:tcPr>
          <w:p w14:paraId="1B0263D9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979" w:type="dxa"/>
            <w:shd w:val="clear" w:color="auto" w:fill="D9D9D9"/>
          </w:tcPr>
          <w:p w14:paraId="45BD2A10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4252" w:type="dxa"/>
            <w:shd w:val="clear" w:color="auto" w:fill="D9D9D9"/>
          </w:tcPr>
          <w:p w14:paraId="0503846E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2977" w:type="dxa"/>
            <w:shd w:val="clear" w:color="auto" w:fill="D9D9D9"/>
          </w:tcPr>
          <w:p w14:paraId="72FC108D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865" w:type="dxa"/>
            <w:shd w:val="clear" w:color="auto" w:fill="D9D9D9"/>
          </w:tcPr>
          <w:p w14:paraId="4B13F1F3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5735D383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E31608" w:rsidRPr="00562B08" w14:paraId="1BF9A47E" w14:textId="77777777" w:rsidTr="00E31608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C4D526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UJ156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31EA79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 xml:space="preserve">Membuat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pengiriman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dengan label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kosong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bagian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FCEB5C" w14:textId="77777777" w:rsidR="00E31608" w:rsidRPr="00E31608" w:rsidRDefault="00E31608" w:rsidP="002476F9">
            <w:pPr>
              <w:pStyle w:val="STTSTabelContent"/>
              <w:numPr>
                <w:ilvl w:val="0"/>
                <w:numId w:val="159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E31608">
              <w:rPr>
                <w:bCs/>
                <w:sz w:val="24"/>
                <w:szCs w:val="24"/>
              </w:rPr>
              <w:t>Tambah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Alamat”</w:t>
            </w:r>
          </w:p>
          <w:p w14:paraId="6ADE2C98" w14:textId="77777777" w:rsidR="00E31608" w:rsidRPr="00E31608" w:rsidRDefault="00E31608" w:rsidP="002476F9">
            <w:pPr>
              <w:pStyle w:val="STTSTabelContent"/>
              <w:numPr>
                <w:ilvl w:val="0"/>
                <w:numId w:val="159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label </w:t>
            </w:r>
            <w:proofErr w:type="spellStart"/>
            <w:r w:rsidRPr="00E31608">
              <w:rPr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tidak valid</w:t>
            </w:r>
          </w:p>
          <w:p w14:paraId="6861ACF1" w14:textId="77777777" w:rsidR="00E31608" w:rsidRPr="00E31608" w:rsidRDefault="00E31608" w:rsidP="002476F9">
            <w:pPr>
              <w:pStyle w:val="STTSTabelContent"/>
              <w:numPr>
                <w:ilvl w:val="0"/>
                <w:numId w:val="159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nama </w:t>
            </w:r>
            <w:proofErr w:type="spellStart"/>
            <w:r w:rsidRPr="00E31608">
              <w:rPr>
                <w:bCs/>
                <w:sz w:val="24"/>
                <w:szCs w:val="24"/>
              </w:rPr>
              <w:t>penerima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valid</w:t>
            </w:r>
          </w:p>
          <w:p w14:paraId="06347EC8" w14:textId="77777777" w:rsidR="00E31608" w:rsidRPr="00E31608" w:rsidRDefault="00E31608" w:rsidP="002476F9">
            <w:pPr>
              <w:pStyle w:val="STTSTabelContent"/>
              <w:numPr>
                <w:ilvl w:val="0"/>
                <w:numId w:val="159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nomor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telepon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valid</w:t>
            </w:r>
          </w:p>
          <w:p w14:paraId="26F08158" w14:textId="77777777" w:rsidR="00E31608" w:rsidRPr="00E31608" w:rsidRDefault="00E31608" w:rsidP="002476F9">
            <w:pPr>
              <w:pStyle w:val="STTSTabelContent"/>
              <w:numPr>
                <w:ilvl w:val="0"/>
                <w:numId w:val="159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catatan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(</w:t>
            </w:r>
            <w:proofErr w:type="spellStart"/>
            <w:r w:rsidRPr="00E31608">
              <w:rPr>
                <w:bCs/>
                <w:sz w:val="24"/>
                <w:szCs w:val="24"/>
              </w:rPr>
              <w:t>opsional</w:t>
            </w:r>
            <w:proofErr w:type="spellEnd"/>
            <w:r w:rsidRPr="00E31608">
              <w:rPr>
                <w:bCs/>
                <w:sz w:val="24"/>
                <w:szCs w:val="24"/>
              </w:rPr>
              <w:t>)</w:t>
            </w:r>
          </w:p>
          <w:p w14:paraId="739ED9C4" w14:textId="77777777" w:rsidR="00E31608" w:rsidRPr="00E31608" w:rsidRDefault="00E31608" w:rsidP="002476F9">
            <w:pPr>
              <w:pStyle w:val="STTSTabelContent"/>
              <w:numPr>
                <w:ilvl w:val="0"/>
                <w:numId w:val="159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E31608">
              <w:rPr>
                <w:bCs/>
                <w:sz w:val="24"/>
                <w:szCs w:val="24"/>
              </w:rPr>
              <w:t>Simpan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Alamat”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153B60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“Label Alamat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939F6D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“Label Alamat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57F25C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E31608" w:rsidRPr="00562B08" w14:paraId="49A28B7D" w14:textId="77777777" w:rsidTr="00E31608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282CFF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UJ157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530775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 xml:space="preserve">Membuat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pengiriman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dengan nama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penerima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kosong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bagian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51DEA8" w14:textId="77777777" w:rsidR="00E31608" w:rsidRPr="00E31608" w:rsidRDefault="00E31608" w:rsidP="002476F9">
            <w:pPr>
              <w:pStyle w:val="STTSTabelContent"/>
              <w:numPr>
                <w:ilvl w:val="0"/>
                <w:numId w:val="160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E31608">
              <w:rPr>
                <w:bCs/>
                <w:sz w:val="24"/>
                <w:szCs w:val="24"/>
              </w:rPr>
              <w:t>Tambah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Alamat”</w:t>
            </w:r>
          </w:p>
          <w:p w14:paraId="7AD7B3FC" w14:textId="77777777" w:rsidR="00E31608" w:rsidRPr="00E31608" w:rsidRDefault="00E31608" w:rsidP="002476F9">
            <w:pPr>
              <w:pStyle w:val="STTSTabelContent"/>
              <w:numPr>
                <w:ilvl w:val="0"/>
                <w:numId w:val="160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label </w:t>
            </w:r>
            <w:proofErr w:type="spellStart"/>
            <w:r w:rsidRPr="00E31608">
              <w:rPr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valid</w:t>
            </w:r>
          </w:p>
          <w:p w14:paraId="4020CC66" w14:textId="77777777" w:rsidR="00E31608" w:rsidRPr="00E31608" w:rsidRDefault="00E31608" w:rsidP="002476F9">
            <w:pPr>
              <w:pStyle w:val="STTSTabelContent"/>
              <w:numPr>
                <w:ilvl w:val="0"/>
                <w:numId w:val="160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nama </w:t>
            </w:r>
            <w:proofErr w:type="spellStart"/>
            <w:r w:rsidRPr="00E31608">
              <w:rPr>
                <w:bCs/>
                <w:sz w:val="24"/>
                <w:szCs w:val="24"/>
              </w:rPr>
              <w:t>penerima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tidak valid</w:t>
            </w:r>
          </w:p>
          <w:p w14:paraId="454E36A7" w14:textId="77777777" w:rsidR="00E31608" w:rsidRPr="00E31608" w:rsidRDefault="00E31608" w:rsidP="002476F9">
            <w:pPr>
              <w:pStyle w:val="STTSTabelContent"/>
              <w:numPr>
                <w:ilvl w:val="0"/>
                <w:numId w:val="160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nomor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telepon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valid</w:t>
            </w:r>
          </w:p>
          <w:p w14:paraId="64937716" w14:textId="77777777" w:rsidR="00E31608" w:rsidRPr="00E31608" w:rsidRDefault="00E31608" w:rsidP="002476F9">
            <w:pPr>
              <w:pStyle w:val="STTSTabelContent"/>
              <w:numPr>
                <w:ilvl w:val="0"/>
                <w:numId w:val="160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catatan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(</w:t>
            </w:r>
            <w:proofErr w:type="spellStart"/>
            <w:r w:rsidRPr="00E31608">
              <w:rPr>
                <w:bCs/>
                <w:sz w:val="24"/>
                <w:szCs w:val="24"/>
              </w:rPr>
              <w:t>opsional</w:t>
            </w:r>
            <w:proofErr w:type="spellEnd"/>
            <w:r w:rsidRPr="00E31608">
              <w:rPr>
                <w:bCs/>
                <w:sz w:val="24"/>
                <w:szCs w:val="24"/>
              </w:rPr>
              <w:t>)</w:t>
            </w:r>
          </w:p>
          <w:p w14:paraId="084C7FB5" w14:textId="77777777" w:rsidR="00E31608" w:rsidRPr="00E31608" w:rsidRDefault="00E31608" w:rsidP="002476F9">
            <w:pPr>
              <w:pStyle w:val="STTSTabelContent"/>
              <w:numPr>
                <w:ilvl w:val="0"/>
                <w:numId w:val="160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E31608">
              <w:rPr>
                <w:bCs/>
                <w:sz w:val="24"/>
                <w:szCs w:val="24"/>
              </w:rPr>
              <w:t>Simpan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Alamat”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CBE7C4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“Nama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Penerima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874011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“Nama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Penerima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B19B60" w14:textId="77777777" w:rsidR="00E31608" w:rsidRPr="00E31608" w:rsidRDefault="00E31608" w:rsidP="00E31608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6B85F748" w14:textId="77777777" w:rsidTr="009B4582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170409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UJ158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02A5C2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 xml:space="preserve">Membuat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pengiriman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dengan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nomor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telepon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yang salah (pada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bagian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9DF12B" w14:textId="77777777" w:rsidR="009B4582" w:rsidRPr="00E31608" w:rsidRDefault="009B4582" w:rsidP="002476F9">
            <w:pPr>
              <w:pStyle w:val="STTSTabelContent"/>
              <w:numPr>
                <w:ilvl w:val="0"/>
                <w:numId w:val="162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E31608">
              <w:rPr>
                <w:bCs/>
                <w:sz w:val="24"/>
                <w:szCs w:val="24"/>
              </w:rPr>
              <w:t>Tambah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Alamat”</w:t>
            </w:r>
          </w:p>
          <w:p w14:paraId="0239FBD5" w14:textId="77777777" w:rsidR="009B4582" w:rsidRPr="00E31608" w:rsidRDefault="009B4582" w:rsidP="002476F9">
            <w:pPr>
              <w:pStyle w:val="STTSTabelContent"/>
              <w:numPr>
                <w:ilvl w:val="0"/>
                <w:numId w:val="162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label </w:t>
            </w:r>
            <w:proofErr w:type="spellStart"/>
            <w:r w:rsidRPr="00E31608">
              <w:rPr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valid</w:t>
            </w:r>
          </w:p>
          <w:p w14:paraId="057EBB93" w14:textId="77777777" w:rsidR="009B4582" w:rsidRPr="00E31608" w:rsidRDefault="009B4582" w:rsidP="002476F9">
            <w:pPr>
              <w:pStyle w:val="STTSTabelContent"/>
              <w:numPr>
                <w:ilvl w:val="0"/>
                <w:numId w:val="162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nama </w:t>
            </w:r>
            <w:proofErr w:type="spellStart"/>
            <w:r w:rsidRPr="00E31608">
              <w:rPr>
                <w:bCs/>
                <w:sz w:val="24"/>
                <w:szCs w:val="24"/>
              </w:rPr>
              <w:t>penerima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valid</w:t>
            </w:r>
          </w:p>
          <w:p w14:paraId="69EEBBC9" w14:textId="77777777" w:rsidR="009B4582" w:rsidRPr="00E31608" w:rsidRDefault="009B4582" w:rsidP="002476F9">
            <w:pPr>
              <w:pStyle w:val="STTSTabelContent"/>
              <w:numPr>
                <w:ilvl w:val="0"/>
                <w:numId w:val="162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nomor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telepon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tidak valid</w:t>
            </w:r>
          </w:p>
          <w:p w14:paraId="06A70680" w14:textId="77777777" w:rsidR="009B4582" w:rsidRPr="00E31608" w:rsidRDefault="009B4582" w:rsidP="002476F9">
            <w:pPr>
              <w:pStyle w:val="STTSTabelContent"/>
              <w:numPr>
                <w:ilvl w:val="0"/>
                <w:numId w:val="162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catatan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(</w:t>
            </w:r>
            <w:proofErr w:type="spellStart"/>
            <w:r w:rsidRPr="00E31608">
              <w:rPr>
                <w:bCs/>
                <w:sz w:val="24"/>
                <w:szCs w:val="24"/>
              </w:rPr>
              <w:t>opsional</w:t>
            </w:r>
            <w:proofErr w:type="spellEnd"/>
            <w:r w:rsidRPr="00E31608">
              <w:rPr>
                <w:bCs/>
                <w:sz w:val="24"/>
                <w:szCs w:val="24"/>
              </w:rPr>
              <w:t>)</w:t>
            </w:r>
          </w:p>
          <w:p w14:paraId="50B103B0" w14:textId="77777777" w:rsidR="009B4582" w:rsidRPr="00E31608" w:rsidRDefault="009B4582" w:rsidP="002476F9">
            <w:pPr>
              <w:pStyle w:val="STTSTabelContent"/>
              <w:numPr>
                <w:ilvl w:val="0"/>
                <w:numId w:val="162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E31608">
              <w:rPr>
                <w:bCs/>
                <w:sz w:val="24"/>
                <w:szCs w:val="24"/>
              </w:rPr>
              <w:t>Simpan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Alamat”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E750B4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Nomor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telepon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minimal 10 </w:t>
            </w:r>
            <w:proofErr w:type="gramStart"/>
            <w:r w:rsidRPr="00E31608">
              <w:rPr>
                <w:b w:val="0"/>
                <w:bCs/>
                <w:sz w:val="24"/>
                <w:szCs w:val="24"/>
              </w:rPr>
              <w:t>digit</w:t>
            </w:r>
            <w:proofErr w:type="gramEnd"/>
            <w:r w:rsidRPr="00E31608">
              <w:rPr>
                <w:b w:val="0"/>
                <w:bCs/>
                <w:sz w:val="24"/>
                <w:szCs w:val="24"/>
              </w:rPr>
              <w:t>” atau “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Nomor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telepon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maksimal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15 digit”</w:t>
            </w:r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0FD419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Nomor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telepon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minimal 10 </w:t>
            </w:r>
            <w:proofErr w:type="gramStart"/>
            <w:r w:rsidRPr="00E31608">
              <w:rPr>
                <w:b w:val="0"/>
                <w:bCs/>
                <w:sz w:val="24"/>
                <w:szCs w:val="24"/>
              </w:rPr>
              <w:t>digit</w:t>
            </w:r>
            <w:proofErr w:type="gramEnd"/>
            <w:r w:rsidRPr="00E31608">
              <w:rPr>
                <w:b w:val="0"/>
                <w:bCs/>
                <w:sz w:val="24"/>
                <w:szCs w:val="24"/>
              </w:rPr>
              <w:t>” atau “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Nomor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telepon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maksimal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15 digit”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487A3C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7985C41A" w14:textId="77777777" w:rsidTr="009B4582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6C7ACC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UJ159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AF9E7B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Membatal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pembuatan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pengiriman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bagian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5F9B45" w14:textId="77777777" w:rsidR="009B4582" w:rsidRPr="00E31608" w:rsidRDefault="009B4582" w:rsidP="002476F9">
            <w:pPr>
              <w:pStyle w:val="STTSTabelContent"/>
              <w:numPr>
                <w:ilvl w:val="0"/>
                <w:numId w:val="163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E31608">
              <w:rPr>
                <w:bCs/>
                <w:sz w:val="24"/>
                <w:szCs w:val="24"/>
              </w:rPr>
              <w:t>Tambah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Alamat”</w:t>
            </w:r>
          </w:p>
          <w:p w14:paraId="27D45D97" w14:textId="77777777" w:rsidR="009B4582" w:rsidRPr="00E31608" w:rsidRDefault="009B4582" w:rsidP="002476F9">
            <w:pPr>
              <w:pStyle w:val="STTSTabelContent"/>
              <w:numPr>
                <w:ilvl w:val="0"/>
                <w:numId w:val="163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“Batal”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173430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Membatal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pembuatan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dan Kembali ke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pemilihan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pengiriman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39D01C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Membatal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pembuatan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dan Kembali ke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pemilihan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pengiriman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F17E45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4C3E3167" w14:textId="77777777" w:rsidTr="009B4582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C10BA3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UJ160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E83F29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Keluar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dari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pembuatan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dengan “X” (pada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bagian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CBE4A9" w14:textId="77777777" w:rsidR="009B4582" w:rsidRPr="00E31608" w:rsidRDefault="009B4582" w:rsidP="002476F9">
            <w:pPr>
              <w:pStyle w:val="STTSTabelContent"/>
              <w:numPr>
                <w:ilvl w:val="0"/>
                <w:numId w:val="165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E31608">
              <w:rPr>
                <w:bCs/>
                <w:sz w:val="24"/>
                <w:szCs w:val="24"/>
              </w:rPr>
              <w:t>Tambah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Alamat”</w:t>
            </w:r>
          </w:p>
          <w:p w14:paraId="400FD5ED" w14:textId="77777777" w:rsidR="009B4582" w:rsidRPr="00E31608" w:rsidRDefault="009B4582" w:rsidP="002476F9">
            <w:pPr>
              <w:pStyle w:val="STTSTabelContent"/>
              <w:numPr>
                <w:ilvl w:val="0"/>
                <w:numId w:val="165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“X” pada </w:t>
            </w:r>
            <w:proofErr w:type="spellStart"/>
            <w:r w:rsidRPr="00E31608">
              <w:rPr>
                <w:bCs/>
                <w:sz w:val="24"/>
                <w:szCs w:val="24"/>
              </w:rPr>
              <w:t>pojok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kanan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atas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8EB738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Kembali ke checkout</w:t>
            </w:r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17BC2F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Kembali ke checkout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9B0C92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56511C6F" w14:textId="77777777" w:rsidTr="009B4582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FA19B5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UJ161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B8EDB2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Keluar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dari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pembuatan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dengan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tekan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diluar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popup (pada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bagian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83C7AA" w14:textId="77777777" w:rsidR="009B4582" w:rsidRPr="00E31608" w:rsidRDefault="009B4582" w:rsidP="002476F9">
            <w:pPr>
              <w:pStyle w:val="STTSTabelContent"/>
              <w:numPr>
                <w:ilvl w:val="0"/>
                <w:numId w:val="166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E31608">
              <w:rPr>
                <w:bCs/>
                <w:sz w:val="24"/>
                <w:szCs w:val="24"/>
              </w:rPr>
              <w:t>Tambah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Alamat”</w:t>
            </w:r>
          </w:p>
          <w:p w14:paraId="6C8FA44A" w14:textId="77777777" w:rsidR="009B4582" w:rsidRPr="00E31608" w:rsidRDefault="009B4582" w:rsidP="002476F9">
            <w:pPr>
              <w:pStyle w:val="STTSTabelContent"/>
              <w:numPr>
                <w:ilvl w:val="0"/>
                <w:numId w:val="166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diluar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dari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popup </w:t>
            </w:r>
            <w:proofErr w:type="spellStart"/>
            <w:r w:rsidRPr="00E31608">
              <w:rPr>
                <w:bCs/>
                <w:sz w:val="24"/>
                <w:szCs w:val="24"/>
              </w:rPr>
              <w:t>pembuatan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9E9B6C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Kembali ke checkout</w:t>
            </w:r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BD77D8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Kembali ke checkout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AB6BBE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6D95368C" w14:textId="77777777" w:rsidTr="009B4582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BCA1F3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UJ162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9D8FA9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Membuatkan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menjadi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utama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bagian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9D42ED" w14:textId="77777777" w:rsidR="009B4582" w:rsidRPr="00E31608" w:rsidRDefault="009B4582" w:rsidP="002476F9">
            <w:pPr>
              <w:pStyle w:val="STTSTabelContent"/>
              <w:numPr>
                <w:ilvl w:val="0"/>
                <w:numId w:val="167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E31608">
              <w:rPr>
                <w:bCs/>
                <w:sz w:val="24"/>
                <w:szCs w:val="24"/>
              </w:rPr>
              <w:t>Jadikan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Utama” pada </w:t>
            </w:r>
            <w:proofErr w:type="spellStart"/>
            <w:r w:rsidRPr="00E31608">
              <w:rPr>
                <w:bCs/>
                <w:sz w:val="24"/>
                <w:szCs w:val="24"/>
              </w:rPr>
              <w:t>alamat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1D5F0E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“Alamat Default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Diubah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!” dan status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jadi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default</w:t>
            </w:r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D47794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“Alamat Default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Diubah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!” dan status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jadi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default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FC13EC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79517BB8" w14:textId="77777777" w:rsidTr="009B4582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4EDAB1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UJ163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287A16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memakai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searchbar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bagian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)</w:t>
            </w:r>
          </w:p>
          <w:p w14:paraId="30E08A44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2523B4" w14:textId="77777777" w:rsidR="009B4582" w:rsidRPr="00E31608" w:rsidRDefault="009B4582" w:rsidP="002476F9">
            <w:pPr>
              <w:pStyle w:val="STTSTabelContent"/>
              <w:numPr>
                <w:ilvl w:val="0"/>
                <w:numId w:val="170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dengan logo edit</w:t>
            </w:r>
          </w:p>
          <w:p w14:paraId="78D7716D" w14:textId="77777777" w:rsidR="009B4582" w:rsidRPr="00E31608" w:rsidRDefault="009B4582" w:rsidP="002476F9">
            <w:pPr>
              <w:pStyle w:val="STTSTabelContent"/>
              <w:numPr>
                <w:ilvl w:val="0"/>
                <w:numId w:val="170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nama </w:t>
            </w:r>
            <w:proofErr w:type="spellStart"/>
            <w:r w:rsidRPr="00E31608">
              <w:rPr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pada </w:t>
            </w:r>
            <w:proofErr w:type="spellStart"/>
            <w:r w:rsidRPr="00E31608">
              <w:rPr>
                <w:bCs/>
                <w:sz w:val="24"/>
                <w:szCs w:val="24"/>
              </w:rPr>
              <w:t>searchbar</w:t>
            </w:r>
            <w:proofErr w:type="spellEnd"/>
          </w:p>
          <w:p w14:paraId="7C2755E9" w14:textId="77777777" w:rsidR="009B4582" w:rsidRPr="00E31608" w:rsidRDefault="009B4582" w:rsidP="002476F9">
            <w:pPr>
              <w:pStyle w:val="STTSTabelContent"/>
              <w:numPr>
                <w:ilvl w:val="0"/>
                <w:numId w:val="170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E31608">
              <w:rPr>
                <w:bCs/>
                <w:sz w:val="24"/>
                <w:szCs w:val="24"/>
              </w:rPr>
              <w:t>sesuai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dibawah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searchbar</w:t>
            </w:r>
            <w:proofErr w:type="spellEnd"/>
          </w:p>
          <w:p w14:paraId="0C17BA78" w14:textId="77777777" w:rsidR="009B4582" w:rsidRPr="00E31608" w:rsidRDefault="009B4582" w:rsidP="002476F9">
            <w:pPr>
              <w:pStyle w:val="STTSTabelContent"/>
              <w:numPr>
                <w:ilvl w:val="0"/>
                <w:numId w:val="170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label </w:t>
            </w:r>
            <w:proofErr w:type="spellStart"/>
            <w:r w:rsidRPr="00E31608">
              <w:rPr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valid</w:t>
            </w:r>
          </w:p>
          <w:p w14:paraId="05593396" w14:textId="77777777" w:rsidR="009B4582" w:rsidRPr="00E31608" w:rsidRDefault="009B4582" w:rsidP="002476F9">
            <w:pPr>
              <w:pStyle w:val="STTSTabelContent"/>
              <w:numPr>
                <w:ilvl w:val="0"/>
                <w:numId w:val="170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nama </w:t>
            </w:r>
            <w:proofErr w:type="spellStart"/>
            <w:r w:rsidRPr="00E31608">
              <w:rPr>
                <w:bCs/>
                <w:sz w:val="24"/>
                <w:szCs w:val="24"/>
              </w:rPr>
              <w:t>penerima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valid</w:t>
            </w:r>
          </w:p>
          <w:p w14:paraId="4A1CB87D" w14:textId="77777777" w:rsidR="009B4582" w:rsidRPr="00E31608" w:rsidRDefault="009B4582" w:rsidP="002476F9">
            <w:pPr>
              <w:pStyle w:val="STTSTabelContent"/>
              <w:numPr>
                <w:ilvl w:val="0"/>
                <w:numId w:val="170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nomor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telepon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valid</w:t>
            </w:r>
          </w:p>
          <w:p w14:paraId="4ADE79B0" w14:textId="77777777" w:rsidR="009B4582" w:rsidRPr="00E31608" w:rsidRDefault="009B4582" w:rsidP="002476F9">
            <w:pPr>
              <w:pStyle w:val="STTSTabelContent"/>
              <w:numPr>
                <w:ilvl w:val="0"/>
                <w:numId w:val="170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catatan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(</w:t>
            </w:r>
            <w:proofErr w:type="spellStart"/>
            <w:r w:rsidRPr="00E31608">
              <w:rPr>
                <w:bCs/>
                <w:sz w:val="24"/>
                <w:szCs w:val="24"/>
              </w:rPr>
              <w:t>opsional</w:t>
            </w:r>
            <w:proofErr w:type="spellEnd"/>
            <w:r w:rsidRPr="00E31608">
              <w:rPr>
                <w:bCs/>
                <w:sz w:val="24"/>
                <w:szCs w:val="24"/>
              </w:rPr>
              <w:t>)</w:t>
            </w:r>
          </w:p>
          <w:p w14:paraId="53EF2C74" w14:textId="77777777" w:rsidR="009B4582" w:rsidRPr="00E31608" w:rsidRDefault="009B4582" w:rsidP="002476F9">
            <w:pPr>
              <w:pStyle w:val="STTSTabelContent"/>
              <w:numPr>
                <w:ilvl w:val="0"/>
                <w:numId w:val="170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E31608">
              <w:rPr>
                <w:bCs/>
                <w:sz w:val="24"/>
                <w:szCs w:val="24"/>
              </w:rPr>
              <w:t>Simpan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Alamat”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893DFA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 xml:space="preserve">Alamat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diganti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dengan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diedit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1B5F82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 xml:space="preserve">Alamat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diganti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dengan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diedit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2BE733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</w:tbl>
    <w:p w14:paraId="3CDA4CEF" w14:textId="77777777" w:rsidR="00E31608" w:rsidRDefault="00E31608" w:rsidP="00E31608">
      <w:pPr>
        <w:pStyle w:val="STTSTabel"/>
        <w:rPr>
          <w:szCs w:val="24"/>
        </w:rPr>
      </w:pPr>
    </w:p>
    <w:p w14:paraId="5780FCBC" w14:textId="77777777" w:rsidR="00E31608" w:rsidRDefault="00E31608" w:rsidP="00E31608">
      <w:pPr>
        <w:pStyle w:val="STTSTabel"/>
        <w:rPr>
          <w:szCs w:val="24"/>
        </w:rPr>
      </w:pPr>
    </w:p>
    <w:p w14:paraId="03FDE592" w14:textId="77777777" w:rsidR="00E31608" w:rsidRDefault="00E31608" w:rsidP="00E31608">
      <w:pPr>
        <w:pStyle w:val="STTSTabel"/>
        <w:rPr>
          <w:szCs w:val="24"/>
        </w:rPr>
      </w:pPr>
    </w:p>
    <w:p w14:paraId="064EDEEF" w14:textId="77777777" w:rsidR="00E31608" w:rsidRDefault="00E31608" w:rsidP="00E31608">
      <w:pPr>
        <w:pStyle w:val="STTSTabel"/>
        <w:rPr>
          <w:szCs w:val="24"/>
        </w:rPr>
      </w:pPr>
    </w:p>
    <w:p w14:paraId="71F4CA3D" w14:textId="3E5CB9C0" w:rsidR="00E31608" w:rsidRPr="00562B08" w:rsidRDefault="00E31608" w:rsidP="00E31608">
      <w:pPr>
        <w:pStyle w:val="STTSTabel"/>
        <w:rPr>
          <w:szCs w:val="24"/>
        </w:rPr>
      </w:pPr>
      <w:r w:rsidRPr="00562B08">
        <w:rPr>
          <w:szCs w:val="24"/>
        </w:rPr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13</w:t>
      </w:r>
    </w:p>
    <w:p w14:paraId="56FF847D" w14:textId="67A36228" w:rsidR="00E31608" w:rsidRPr="00562B08" w:rsidRDefault="00E31608" w:rsidP="00E316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 xml:space="preserve">Tabel Uji Coba Halaman </w:t>
      </w:r>
      <w:proofErr w:type="spellStart"/>
      <w:r w:rsidRPr="00562B08">
        <w:rPr>
          <w:rFonts w:ascii="Times New Roman" w:hAnsi="Times New Roman" w:cs="Times New Roman"/>
          <w:b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Lanjutan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4"/>
        <w:gridCol w:w="2979"/>
        <w:gridCol w:w="4252"/>
        <w:gridCol w:w="2977"/>
        <w:gridCol w:w="2865"/>
        <w:gridCol w:w="1016"/>
      </w:tblGrid>
      <w:tr w:rsidR="00E31608" w:rsidRPr="00562B08" w14:paraId="0C7E836B" w14:textId="77777777" w:rsidTr="002476F9">
        <w:trPr>
          <w:jc w:val="center"/>
        </w:trPr>
        <w:tc>
          <w:tcPr>
            <w:tcW w:w="844" w:type="dxa"/>
            <w:shd w:val="clear" w:color="auto" w:fill="D9D9D9"/>
          </w:tcPr>
          <w:p w14:paraId="238A92D8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979" w:type="dxa"/>
            <w:shd w:val="clear" w:color="auto" w:fill="D9D9D9"/>
          </w:tcPr>
          <w:p w14:paraId="16301D5F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4252" w:type="dxa"/>
            <w:shd w:val="clear" w:color="auto" w:fill="D9D9D9"/>
          </w:tcPr>
          <w:p w14:paraId="4EE38221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2977" w:type="dxa"/>
            <w:shd w:val="clear" w:color="auto" w:fill="D9D9D9"/>
          </w:tcPr>
          <w:p w14:paraId="090403CF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865" w:type="dxa"/>
            <w:shd w:val="clear" w:color="auto" w:fill="D9D9D9"/>
          </w:tcPr>
          <w:p w14:paraId="7A12CB2D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3E097948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E31608" w:rsidRPr="00E31608" w14:paraId="76C2D224" w14:textId="77777777" w:rsidTr="00E31608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A18913" w14:textId="77777777" w:rsidR="00E31608" w:rsidRPr="00E31608" w:rsidRDefault="00E31608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UJ164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148CA5" w14:textId="77777777" w:rsidR="00E31608" w:rsidRPr="00E31608" w:rsidRDefault="00E31608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memakai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lokasi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sekarang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bagian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64819D" w14:textId="77777777" w:rsidR="00E31608" w:rsidRPr="00E31608" w:rsidRDefault="00E31608" w:rsidP="002476F9">
            <w:pPr>
              <w:pStyle w:val="STTSTabelContent"/>
              <w:numPr>
                <w:ilvl w:val="0"/>
                <w:numId w:val="171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dengan logo edit</w:t>
            </w:r>
          </w:p>
          <w:p w14:paraId="77CD3E8C" w14:textId="77777777" w:rsidR="00E31608" w:rsidRPr="00E31608" w:rsidRDefault="00E31608" w:rsidP="002476F9">
            <w:pPr>
              <w:pStyle w:val="STTSTabelContent"/>
              <w:numPr>
                <w:ilvl w:val="0"/>
                <w:numId w:val="171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“Lokasi Saya”</w:t>
            </w:r>
          </w:p>
          <w:p w14:paraId="17E56AE3" w14:textId="77777777" w:rsidR="00E31608" w:rsidRPr="00E31608" w:rsidRDefault="00E31608" w:rsidP="002476F9">
            <w:pPr>
              <w:pStyle w:val="STTSTabelContent"/>
              <w:numPr>
                <w:ilvl w:val="0"/>
                <w:numId w:val="171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label </w:t>
            </w:r>
            <w:proofErr w:type="spellStart"/>
            <w:r w:rsidRPr="00E31608">
              <w:rPr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valid</w:t>
            </w:r>
          </w:p>
          <w:p w14:paraId="57423AD7" w14:textId="77777777" w:rsidR="00E31608" w:rsidRPr="00E31608" w:rsidRDefault="00E31608" w:rsidP="002476F9">
            <w:pPr>
              <w:pStyle w:val="STTSTabelContent"/>
              <w:numPr>
                <w:ilvl w:val="0"/>
                <w:numId w:val="171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nama </w:t>
            </w:r>
            <w:proofErr w:type="spellStart"/>
            <w:r w:rsidRPr="00E31608">
              <w:rPr>
                <w:bCs/>
                <w:sz w:val="24"/>
                <w:szCs w:val="24"/>
              </w:rPr>
              <w:t>penerima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valid</w:t>
            </w:r>
          </w:p>
          <w:p w14:paraId="22D822AC" w14:textId="77777777" w:rsidR="00E31608" w:rsidRPr="00E31608" w:rsidRDefault="00E31608" w:rsidP="002476F9">
            <w:pPr>
              <w:pStyle w:val="STTSTabelContent"/>
              <w:numPr>
                <w:ilvl w:val="0"/>
                <w:numId w:val="171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nomor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telepon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valid</w:t>
            </w:r>
          </w:p>
          <w:p w14:paraId="58B6EEC9" w14:textId="77777777" w:rsidR="00E31608" w:rsidRPr="00E31608" w:rsidRDefault="00E31608" w:rsidP="002476F9">
            <w:pPr>
              <w:pStyle w:val="STTSTabelContent"/>
              <w:numPr>
                <w:ilvl w:val="0"/>
                <w:numId w:val="171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catatan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(</w:t>
            </w:r>
            <w:proofErr w:type="spellStart"/>
            <w:r w:rsidRPr="00E31608">
              <w:rPr>
                <w:bCs/>
                <w:sz w:val="24"/>
                <w:szCs w:val="24"/>
              </w:rPr>
              <w:t>opsional</w:t>
            </w:r>
            <w:proofErr w:type="spellEnd"/>
            <w:r w:rsidRPr="00E31608">
              <w:rPr>
                <w:bCs/>
                <w:sz w:val="24"/>
                <w:szCs w:val="24"/>
              </w:rPr>
              <w:t>)</w:t>
            </w:r>
          </w:p>
          <w:p w14:paraId="7CF367BD" w14:textId="77777777" w:rsidR="00E31608" w:rsidRPr="00E31608" w:rsidRDefault="00E31608" w:rsidP="002476F9">
            <w:pPr>
              <w:pStyle w:val="STTSTabelContent"/>
              <w:numPr>
                <w:ilvl w:val="0"/>
                <w:numId w:val="171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E31608">
              <w:rPr>
                <w:bCs/>
                <w:sz w:val="24"/>
                <w:szCs w:val="24"/>
              </w:rPr>
              <w:t>Simpan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Alamat”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DFABE2" w14:textId="77777777" w:rsidR="00E31608" w:rsidRPr="00E31608" w:rsidRDefault="00E31608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 xml:space="preserve">Alamat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diganti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dengan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diedit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D1B812" w14:textId="77777777" w:rsidR="00E31608" w:rsidRPr="00E31608" w:rsidRDefault="00E31608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 xml:space="preserve">Alamat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diganti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dengan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diedit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8F6281" w14:textId="77777777" w:rsidR="00E31608" w:rsidRPr="00E31608" w:rsidRDefault="00E31608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E31608" w:rsidRPr="00E31608" w14:paraId="2BC53D46" w14:textId="77777777" w:rsidTr="00E31608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04A2D8" w14:textId="77777777" w:rsidR="00E31608" w:rsidRPr="00E31608" w:rsidRDefault="00E31608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UJ165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E8045E" w14:textId="77777777" w:rsidR="00E31608" w:rsidRPr="00E31608" w:rsidRDefault="00E31608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memakai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peta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bagian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FC8A6D" w14:textId="77777777" w:rsidR="00E31608" w:rsidRPr="00E31608" w:rsidRDefault="00E31608" w:rsidP="002476F9">
            <w:pPr>
              <w:pStyle w:val="STTSTabelContent"/>
              <w:numPr>
                <w:ilvl w:val="0"/>
                <w:numId w:val="172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dengan logo edit</w:t>
            </w:r>
          </w:p>
          <w:p w14:paraId="7957503C" w14:textId="77777777" w:rsidR="00E31608" w:rsidRPr="00E31608" w:rsidRDefault="00E31608" w:rsidP="002476F9">
            <w:pPr>
              <w:pStyle w:val="STTSTabelContent"/>
              <w:numPr>
                <w:ilvl w:val="0"/>
                <w:numId w:val="172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Cari </w:t>
            </w:r>
            <w:proofErr w:type="spellStart"/>
            <w:r w:rsidRPr="00E31608">
              <w:rPr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pada </w:t>
            </w:r>
            <w:proofErr w:type="spellStart"/>
            <w:r w:rsidRPr="00E31608">
              <w:rPr>
                <w:bCs/>
                <w:sz w:val="24"/>
                <w:szCs w:val="24"/>
              </w:rPr>
              <w:t>peta</w:t>
            </w:r>
            <w:proofErr w:type="spellEnd"/>
          </w:p>
          <w:p w14:paraId="25AE096E" w14:textId="77777777" w:rsidR="00E31608" w:rsidRPr="00E31608" w:rsidRDefault="00E31608" w:rsidP="002476F9">
            <w:pPr>
              <w:pStyle w:val="STTSTabelContent"/>
              <w:numPr>
                <w:ilvl w:val="0"/>
                <w:numId w:val="172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E31608">
              <w:rPr>
                <w:bCs/>
                <w:sz w:val="24"/>
                <w:szCs w:val="24"/>
              </w:rPr>
              <w:t>terpilih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pada </w:t>
            </w:r>
            <w:proofErr w:type="spellStart"/>
            <w:r w:rsidRPr="00E31608">
              <w:rPr>
                <w:bCs/>
                <w:sz w:val="24"/>
                <w:szCs w:val="24"/>
              </w:rPr>
              <w:t>peta</w:t>
            </w:r>
            <w:proofErr w:type="spellEnd"/>
          </w:p>
          <w:p w14:paraId="20AC8FB6" w14:textId="77777777" w:rsidR="00E31608" w:rsidRPr="00E31608" w:rsidRDefault="00E31608" w:rsidP="002476F9">
            <w:pPr>
              <w:pStyle w:val="STTSTabelContent"/>
              <w:numPr>
                <w:ilvl w:val="0"/>
                <w:numId w:val="172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label </w:t>
            </w:r>
            <w:proofErr w:type="spellStart"/>
            <w:r w:rsidRPr="00E31608">
              <w:rPr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valid</w:t>
            </w:r>
          </w:p>
          <w:p w14:paraId="17120F4A" w14:textId="77777777" w:rsidR="00E31608" w:rsidRPr="00E31608" w:rsidRDefault="00E31608" w:rsidP="002476F9">
            <w:pPr>
              <w:pStyle w:val="STTSTabelContent"/>
              <w:numPr>
                <w:ilvl w:val="0"/>
                <w:numId w:val="172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nama </w:t>
            </w:r>
            <w:proofErr w:type="spellStart"/>
            <w:r w:rsidRPr="00E31608">
              <w:rPr>
                <w:bCs/>
                <w:sz w:val="24"/>
                <w:szCs w:val="24"/>
              </w:rPr>
              <w:t>penerima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valid</w:t>
            </w:r>
          </w:p>
          <w:p w14:paraId="2AE13904" w14:textId="77777777" w:rsidR="00E31608" w:rsidRPr="00E31608" w:rsidRDefault="00E31608" w:rsidP="002476F9">
            <w:pPr>
              <w:pStyle w:val="STTSTabelContent"/>
              <w:numPr>
                <w:ilvl w:val="0"/>
                <w:numId w:val="172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nomor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telepon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valid</w:t>
            </w:r>
          </w:p>
          <w:p w14:paraId="1D550B99" w14:textId="77777777" w:rsidR="00E31608" w:rsidRPr="00E31608" w:rsidRDefault="00E31608" w:rsidP="002476F9">
            <w:pPr>
              <w:pStyle w:val="STTSTabelContent"/>
              <w:numPr>
                <w:ilvl w:val="0"/>
                <w:numId w:val="172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catatan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(</w:t>
            </w:r>
            <w:proofErr w:type="spellStart"/>
            <w:r w:rsidRPr="00E31608">
              <w:rPr>
                <w:bCs/>
                <w:sz w:val="24"/>
                <w:szCs w:val="24"/>
              </w:rPr>
              <w:t>opsional</w:t>
            </w:r>
            <w:proofErr w:type="spellEnd"/>
            <w:r w:rsidRPr="00E31608">
              <w:rPr>
                <w:bCs/>
                <w:sz w:val="24"/>
                <w:szCs w:val="24"/>
              </w:rPr>
              <w:t>)</w:t>
            </w:r>
          </w:p>
          <w:p w14:paraId="62AAA873" w14:textId="77777777" w:rsidR="00E31608" w:rsidRPr="00E31608" w:rsidRDefault="00E31608" w:rsidP="002476F9">
            <w:pPr>
              <w:pStyle w:val="STTSTabelContent"/>
              <w:numPr>
                <w:ilvl w:val="0"/>
                <w:numId w:val="172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E31608">
              <w:rPr>
                <w:bCs/>
                <w:sz w:val="24"/>
                <w:szCs w:val="24"/>
              </w:rPr>
              <w:t>Simpan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Alamat”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0D22A3" w14:textId="77777777" w:rsidR="00E31608" w:rsidRPr="00E31608" w:rsidRDefault="00E31608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 xml:space="preserve">Alamat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diganti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dengan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diedit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F69F68" w14:textId="77777777" w:rsidR="00E31608" w:rsidRPr="00E31608" w:rsidRDefault="00E31608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 xml:space="preserve">Alamat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diganti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dengan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diedit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4E2A9B" w14:textId="77777777" w:rsidR="00E31608" w:rsidRPr="00E31608" w:rsidRDefault="00E31608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459DA660" w14:textId="77777777" w:rsidTr="009B4582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9D3B12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UJ166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EFF2B0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dengan label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kosong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bagian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3E18EA" w14:textId="77777777" w:rsidR="009B4582" w:rsidRPr="00E31608" w:rsidRDefault="009B4582" w:rsidP="002476F9">
            <w:pPr>
              <w:pStyle w:val="STTSTabelContent"/>
              <w:numPr>
                <w:ilvl w:val="0"/>
                <w:numId w:val="173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dengan logo edit</w:t>
            </w:r>
          </w:p>
          <w:p w14:paraId="0A4E8DB8" w14:textId="77777777" w:rsidR="009B4582" w:rsidRPr="00E31608" w:rsidRDefault="009B4582" w:rsidP="002476F9">
            <w:pPr>
              <w:pStyle w:val="STTSTabelContent"/>
              <w:numPr>
                <w:ilvl w:val="0"/>
                <w:numId w:val="173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label </w:t>
            </w:r>
            <w:proofErr w:type="spellStart"/>
            <w:r w:rsidRPr="00E31608">
              <w:rPr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tidak valid</w:t>
            </w:r>
          </w:p>
          <w:p w14:paraId="029F94FA" w14:textId="77777777" w:rsidR="009B4582" w:rsidRPr="00E31608" w:rsidRDefault="009B4582" w:rsidP="002476F9">
            <w:pPr>
              <w:pStyle w:val="STTSTabelContent"/>
              <w:numPr>
                <w:ilvl w:val="0"/>
                <w:numId w:val="173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nama </w:t>
            </w:r>
            <w:proofErr w:type="spellStart"/>
            <w:r w:rsidRPr="00E31608">
              <w:rPr>
                <w:bCs/>
                <w:sz w:val="24"/>
                <w:szCs w:val="24"/>
              </w:rPr>
              <w:t>penerima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valid</w:t>
            </w:r>
          </w:p>
          <w:p w14:paraId="3F22F916" w14:textId="77777777" w:rsidR="009B4582" w:rsidRPr="00E31608" w:rsidRDefault="009B4582" w:rsidP="002476F9">
            <w:pPr>
              <w:pStyle w:val="STTSTabelContent"/>
              <w:numPr>
                <w:ilvl w:val="0"/>
                <w:numId w:val="173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nomor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telepon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valid</w:t>
            </w:r>
          </w:p>
          <w:p w14:paraId="3BBA98A9" w14:textId="77777777" w:rsidR="009B4582" w:rsidRPr="00E31608" w:rsidRDefault="009B4582" w:rsidP="002476F9">
            <w:pPr>
              <w:pStyle w:val="STTSTabelContent"/>
              <w:numPr>
                <w:ilvl w:val="0"/>
                <w:numId w:val="173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catatan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(</w:t>
            </w:r>
            <w:proofErr w:type="spellStart"/>
            <w:r w:rsidRPr="00E31608">
              <w:rPr>
                <w:bCs/>
                <w:sz w:val="24"/>
                <w:szCs w:val="24"/>
              </w:rPr>
              <w:t>opsional</w:t>
            </w:r>
            <w:proofErr w:type="spellEnd"/>
            <w:r w:rsidRPr="00E31608">
              <w:rPr>
                <w:bCs/>
                <w:sz w:val="24"/>
                <w:szCs w:val="24"/>
              </w:rPr>
              <w:t>)</w:t>
            </w:r>
          </w:p>
          <w:p w14:paraId="007F69CF" w14:textId="77777777" w:rsidR="009B4582" w:rsidRPr="00E31608" w:rsidRDefault="009B4582" w:rsidP="002476F9">
            <w:pPr>
              <w:pStyle w:val="STTSTabelContent"/>
              <w:numPr>
                <w:ilvl w:val="0"/>
                <w:numId w:val="173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E31608">
              <w:rPr>
                <w:bCs/>
                <w:sz w:val="24"/>
                <w:szCs w:val="24"/>
              </w:rPr>
              <w:t>Simpan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Alamat”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0AD895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“Label Alamat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239051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“Label Alamat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643DA4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689096A5" w14:textId="77777777" w:rsidTr="009B4582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049CFF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UJ167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07C098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dengan nama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penerima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kosong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bagian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747EE2" w14:textId="77777777" w:rsidR="009B4582" w:rsidRPr="00E31608" w:rsidRDefault="009B4582" w:rsidP="002476F9">
            <w:pPr>
              <w:pStyle w:val="STTSTabelContent"/>
              <w:numPr>
                <w:ilvl w:val="0"/>
                <w:numId w:val="174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dengan logo edit</w:t>
            </w:r>
          </w:p>
          <w:p w14:paraId="6C345AA6" w14:textId="77777777" w:rsidR="009B4582" w:rsidRPr="00E31608" w:rsidRDefault="009B4582" w:rsidP="002476F9">
            <w:pPr>
              <w:pStyle w:val="STTSTabelContent"/>
              <w:numPr>
                <w:ilvl w:val="0"/>
                <w:numId w:val="174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label </w:t>
            </w:r>
            <w:proofErr w:type="spellStart"/>
            <w:r w:rsidRPr="00E31608">
              <w:rPr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valid</w:t>
            </w:r>
          </w:p>
          <w:p w14:paraId="2F867523" w14:textId="77777777" w:rsidR="009B4582" w:rsidRPr="00E31608" w:rsidRDefault="009B4582" w:rsidP="002476F9">
            <w:pPr>
              <w:pStyle w:val="STTSTabelContent"/>
              <w:numPr>
                <w:ilvl w:val="0"/>
                <w:numId w:val="174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nama </w:t>
            </w:r>
            <w:proofErr w:type="spellStart"/>
            <w:r w:rsidRPr="00E31608">
              <w:rPr>
                <w:bCs/>
                <w:sz w:val="24"/>
                <w:szCs w:val="24"/>
              </w:rPr>
              <w:t>penerima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tidak valid</w:t>
            </w:r>
          </w:p>
          <w:p w14:paraId="544889AB" w14:textId="77777777" w:rsidR="009B4582" w:rsidRPr="00E31608" w:rsidRDefault="009B4582" w:rsidP="002476F9">
            <w:pPr>
              <w:pStyle w:val="STTSTabelContent"/>
              <w:numPr>
                <w:ilvl w:val="0"/>
                <w:numId w:val="174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nomor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telepon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valid</w:t>
            </w:r>
          </w:p>
          <w:p w14:paraId="7DD649AC" w14:textId="77777777" w:rsidR="009B4582" w:rsidRPr="00E31608" w:rsidRDefault="009B4582" w:rsidP="002476F9">
            <w:pPr>
              <w:pStyle w:val="STTSTabelContent"/>
              <w:numPr>
                <w:ilvl w:val="0"/>
                <w:numId w:val="174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catatan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(</w:t>
            </w:r>
            <w:proofErr w:type="spellStart"/>
            <w:r w:rsidRPr="00E31608">
              <w:rPr>
                <w:bCs/>
                <w:sz w:val="24"/>
                <w:szCs w:val="24"/>
              </w:rPr>
              <w:t>opsional</w:t>
            </w:r>
            <w:proofErr w:type="spellEnd"/>
            <w:r w:rsidRPr="00E31608">
              <w:rPr>
                <w:bCs/>
                <w:sz w:val="24"/>
                <w:szCs w:val="24"/>
              </w:rPr>
              <w:t>)</w:t>
            </w:r>
          </w:p>
          <w:p w14:paraId="20D5428C" w14:textId="77777777" w:rsidR="009B4582" w:rsidRPr="00E31608" w:rsidRDefault="009B4582" w:rsidP="002476F9">
            <w:pPr>
              <w:pStyle w:val="STTSTabelContent"/>
              <w:numPr>
                <w:ilvl w:val="0"/>
                <w:numId w:val="174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E31608">
              <w:rPr>
                <w:bCs/>
                <w:sz w:val="24"/>
                <w:szCs w:val="24"/>
              </w:rPr>
              <w:t>Simpan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Alamat”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66C077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“Nama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Penerima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F25345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“Nama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Penerima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716732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65D419D2" w14:textId="77777777" w:rsidTr="009B4582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F01B99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UJ168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5F8663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dengan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nomor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telepon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yang salah (pada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bagian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B35A96" w14:textId="77777777" w:rsidR="009B4582" w:rsidRPr="00E31608" w:rsidRDefault="009B4582" w:rsidP="002476F9">
            <w:pPr>
              <w:pStyle w:val="STTSTabelContent"/>
              <w:numPr>
                <w:ilvl w:val="0"/>
                <w:numId w:val="175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dengan logo edit</w:t>
            </w:r>
          </w:p>
          <w:p w14:paraId="61A6DF11" w14:textId="77777777" w:rsidR="009B4582" w:rsidRPr="00E31608" w:rsidRDefault="009B4582" w:rsidP="002476F9">
            <w:pPr>
              <w:pStyle w:val="STTSTabelContent"/>
              <w:numPr>
                <w:ilvl w:val="0"/>
                <w:numId w:val="175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label </w:t>
            </w:r>
            <w:proofErr w:type="spellStart"/>
            <w:r w:rsidRPr="00E31608">
              <w:rPr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valid</w:t>
            </w:r>
          </w:p>
          <w:p w14:paraId="59C88051" w14:textId="77777777" w:rsidR="009B4582" w:rsidRPr="00E31608" w:rsidRDefault="009B4582" w:rsidP="002476F9">
            <w:pPr>
              <w:pStyle w:val="STTSTabelContent"/>
              <w:numPr>
                <w:ilvl w:val="0"/>
                <w:numId w:val="175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nama </w:t>
            </w:r>
            <w:proofErr w:type="spellStart"/>
            <w:r w:rsidRPr="00E31608">
              <w:rPr>
                <w:bCs/>
                <w:sz w:val="24"/>
                <w:szCs w:val="24"/>
              </w:rPr>
              <w:t>penerima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valid</w:t>
            </w:r>
          </w:p>
          <w:p w14:paraId="7BEF87E7" w14:textId="77777777" w:rsidR="009B4582" w:rsidRPr="00E31608" w:rsidRDefault="009B4582" w:rsidP="002476F9">
            <w:pPr>
              <w:pStyle w:val="STTSTabelContent"/>
              <w:numPr>
                <w:ilvl w:val="0"/>
                <w:numId w:val="175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nomor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Cs/>
                <w:sz w:val="24"/>
                <w:szCs w:val="24"/>
              </w:rPr>
              <w:t>telepon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tidak valid</w:t>
            </w:r>
          </w:p>
          <w:p w14:paraId="2F3D9903" w14:textId="77777777" w:rsidR="009B4582" w:rsidRPr="00E31608" w:rsidRDefault="009B4582" w:rsidP="002476F9">
            <w:pPr>
              <w:pStyle w:val="STTSTabelContent"/>
              <w:numPr>
                <w:ilvl w:val="0"/>
                <w:numId w:val="175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catatan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(</w:t>
            </w:r>
            <w:proofErr w:type="spellStart"/>
            <w:r w:rsidRPr="00E31608">
              <w:rPr>
                <w:bCs/>
                <w:sz w:val="24"/>
                <w:szCs w:val="24"/>
              </w:rPr>
              <w:t>opsional</w:t>
            </w:r>
            <w:proofErr w:type="spellEnd"/>
            <w:r w:rsidRPr="00E31608">
              <w:rPr>
                <w:bCs/>
                <w:sz w:val="24"/>
                <w:szCs w:val="24"/>
              </w:rPr>
              <w:t>)</w:t>
            </w:r>
          </w:p>
          <w:p w14:paraId="6923D7BD" w14:textId="77777777" w:rsidR="009B4582" w:rsidRPr="00E31608" w:rsidRDefault="009B4582" w:rsidP="002476F9">
            <w:pPr>
              <w:pStyle w:val="STTSTabelContent"/>
              <w:numPr>
                <w:ilvl w:val="0"/>
                <w:numId w:val="175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E31608">
              <w:rPr>
                <w:bCs/>
                <w:sz w:val="24"/>
                <w:szCs w:val="24"/>
              </w:rPr>
              <w:t>Simpan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Alamat”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84AB9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Nomor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telepon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minimal 10 </w:t>
            </w:r>
            <w:proofErr w:type="gramStart"/>
            <w:r w:rsidRPr="00E31608">
              <w:rPr>
                <w:b w:val="0"/>
                <w:bCs/>
                <w:sz w:val="24"/>
                <w:szCs w:val="24"/>
              </w:rPr>
              <w:t>digit</w:t>
            </w:r>
            <w:proofErr w:type="gramEnd"/>
            <w:r w:rsidRPr="00E31608">
              <w:rPr>
                <w:b w:val="0"/>
                <w:bCs/>
                <w:sz w:val="24"/>
                <w:szCs w:val="24"/>
              </w:rPr>
              <w:t>” atau “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Nomor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telepon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maksimal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15 digit”</w:t>
            </w:r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F7659D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Nomor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telepon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minimal 10 </w:t>
            </w:r>
            <w:proofErr w:type="gramStart"/>
            <w:r w:rsidRPr="00E31608">
              <w:rPr>
                <w:b w:val="0"/>
                <w:bCs/>
                <w:sz w:val="24"/>
                <w:szCs w:val="24"/>
              </w:rPr>
              <w:t>digit</w:t>
            </w:r>
            <w:proofErr w:type="gramEnd"/>
            <w:r w:rsidRPr="00E31608">
              <w:rPr>
                <w:b w:val="0"/>
                <w:bCs/>
                <w:sz w:val="24"/>
                <w:szCs w:val="24"/>
              </w:rPr>
              <w:t>” atau “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Nomor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telepon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maksimal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15 digit”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01F9AD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39E6539E" w14:textId="77777777" w:rsidTr="009B4582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EF7210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UJ169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F77FC4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Membatal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edit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bagian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ED65A1" w14:textId="77777777" w:rsidR="009B4582" w:rsidRPr="00E31608" w:rsidRDefault="009B4582" w:rsidP="002476F9">
            <w:pPr>
              <w:pStyle w:val="STTSTabelContent"/>
              <w:numPr>
                <w:ilvl w:val="0"/>
                <w:numId w:val="176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dengan logo edit</w:t>
            </w:r>
          </w:p>
          <w:p w14:paraId="3B60D31D" w14:textId="77777777" w:rsidR="009B4582" w:rsidRPr="00E31608" w:rsidRDefault="009B4582" w:rsidP="002476F9">
            <w:pPr>
              <w:pStyle w:val="STTSTabelContent"/>
              <w:numPr>
                <w:ilvl w:val="0"/>
                <w:numId w:val="176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“Batal”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8FE2AB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Membatal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pembuatan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dan Kembali ke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pemilihan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pengiriman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F77984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Membatal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pembuatan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dan Kembali ke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pemilihan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pengiriman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FD63B1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</w:tbl>
    <w:p w14:paraId="1FCC0BFE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74DB6AD8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07215AA3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6AB7967E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6D18C21F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54803642" w14:textId="77777777" w:rsidR="00E31608" w:rsidRPr="00562B08" w:rsidRDefault="00E31608" w:rsidP="00E31608">
      <w:pPr>
        <w:pStyle w:val="STTSTabel"/>
        <w:rPr>
          <w:szCs w:val="24"/>
        </w:rPr>
      </w:pPr>
      <w:r w:rsidRPr="00562B08">
        <w:rPr>
          <w:szCs w:val="24"/>
        </w:rPr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13</w:t>
      </w:r>
    </w:p>
    <w:p w14:paraId="55AE657B" w14:textId="5DE6E72B" w:rsidR="00E31608" w:rsidRPr="00562B08" w:rsidRDefault="00E31608" w:rsidP="00E316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 xml:space="preserve">Tabel Uji Coba Halaman </w:t>
      </w:r>
      <w:proofErr w:type="spellStart"/>
      <w:r w:rsidRPr="00562B08">
        <w:rPr>
          <w:rFonts w:ascii="Times New Roman" w:hAnsi="Times New Roman" w:cs="Times New Roman"/>
          <w:b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Lanjutan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4"/>
        <w:gridCol w:w="2979"/>
        <w:gridCol w:w="4252"/>
        <w:gridCol w:w="2977"/>
        <w:gridCol w:w="2865"/>
        <w:gridCol w:w="1016"/>
      </w:tblGrid>
      <w:tr w:rsidR="00E31608" w:rsidRPr="00562B08" w14:paraId="6745A7D5" w14:textId="77777777" w:rsidTr="002476F9">
        <w:trPr>
          <w:jc w:val="center"/>
        </w:trPr>
        <w:tc>
          <w:tcPr>
            <w:tcW w:w="844" w:type="dxa"/>
            <w:shd w:val="clear" w:color="auto" w:fill="D9D9D9"/>
          </w:tcPr>
          <w:p w14:paraId="1E7801EB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979" w:type="dxa"/>
            <w:shd w:val="clear" w:color="auto" w:fill="D9D9D9"/>
          </w:tcPr>
          <w:p w14:paraId="7CEE4CDD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4252" w:type="dxa"/>
            <w:shd w:val="clear" w:color="auto" w:fill="D9D9D9"/>
          </w:tcPr>
          <w:p w14:paraId="5D07B8D6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2977" w:type="dxa"/>
            <w:shd w:val="clear" w:color="auto" w:fill="D9D9D9"/>
          </w:tcPr>
          <w:p w14:paraId="0C4AE201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865" w:type="dxa"/>
            <w:shd w:val="clear" w:color="auto" w:fill="D9D9D9"/>
          </w:tcPr>
          <w:p w14:paraId="2FCD084C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67C40D78" w14:textId="77777777" w:rsidR="00E31608" w:rsidRPr="00562B08" w:rsidRDefault="00E316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E31608" w:rsidRPr="00E31608" w14:paraId="7910D5DB" w14:textId="77777777" w:rsidTr="00E31608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E77717" w14:textId="77777777" w:rsidR="00E31608" w:rsidRPr="00E31608" w:rsidRDefault="00E31608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UJ170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D08C23" w14:textId="77777777" w:rsidR="00E31608" w:rsidRPr="00E31608" w:rsidRDefault="00E31608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Menghapus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bagian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9D124D" w14:textId="77777777" w:rsidR="00E31608" w:rsidRPr="00E31608" w:rsidRDefault="00E31608" w:rsidP="002476F9">
            <w:pPr>
              <w:pStyle w:val="STTSTabelContent"/>
              <w:numPr>
                <w:ilvl w:val="0"/>
                <w:numId w:val="178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dengan logo </w:t>
            </w:r>
            <w:proofErr w:type="spellStart"/>
            <w:r w:rsidRPr="00E31608">
              <w:rPr>
                <w:bCs/>
                <w:sz w:val="24"/>
                <w:szCs w:val="24"/>
              </w:rPr>
              <w:t>sampah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D3E9E9" w14:textId="77777777" w:rsidR="00E31608" w:rsidRPr="00E31608" w:rsidRDefault="00E31608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“Alamat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Dihapus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!” dan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alamatnya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kehapus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C19CF6" w14:textId="77777777" w:rsidR="00E31608" w:rsidRPr="00E31608" w:rsidRDefault="00E31608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“Alamat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Dihapus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!” dan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alamatnya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kehapus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AF5305" w14:textId="77777777" w:rsidR="00E31608" w:rsidRPr="00E31608" w:rsidRDefault="00E31608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71948847" w14:textId="77777777" w:rsidTr="009B4582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6CF903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UJ171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9999FE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Mengubah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password (pada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bagian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keamanan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57E12" w14:textId="77777777" w:rsidR="009B4582" w:rsidRPr="00E31608" w:rsidRDefault="009B4582" w:rsidP="002476F9">
            <w:pPr>
              <w:pStyle w:val="STTSTabelContent"/>
              <w:numPr>
                <w:ilvl w:val="0"/>
                <w:numId w:val="180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>Masukkan password lama</w:t>
            </w:r>
          </w:p>
          <w:p w14:paraId="41B22605" w14:textId="77777777" w:rsidR="009B4582" w:rsidRPr="00E31608" w:rsidRDefault="009B4582" w:rsidP="002476F9">
            <w:pPr>
              <w:pStyle w:val="STTSTabelContent"/>
              <w:numPr>
                <w:ilvl w:val="0"/>
                <w:numId w:val="180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password </w:t>
            </w:r>
            <w:proofErr w:type="spellStart"/>
            <w:r w:rsidRPr="00E31608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6A697178" w14:textId="77777777" w:rsidR="009B4582" w:rsidRPr="00E31608" w:rsidRDefault="009B4582" w:rsidP="002476F9">
            <w:pPr>
              <w:pStyle w:val="STTSTabelContent"/>
              <w:numPr>
                <w:ilvl w:val="0"/>
                <w:numId w:val="180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konfirmasi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password </w:t>
            </w:r>
            <w:proofErr w:type="spellStart"/>
            <w:r w:rsidRPr="00E31608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6A32F8C2" w14:textId="77777777" w:rsidR="009B4582" w:rsidRPr="00E31608" w:rsidRDefault="009B4582" w:rsidP="002476F9">
            <w:pPr>
              <w:pStyle w:val="STTSTabelContent"/>
              <w:numPr>
                <w:ilvl w:val="0"/>
                <w:numId w:val="180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“Ubah Password”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7E2775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“Password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Diubah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!” dan password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kesimpan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BC8C72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“Password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Diubah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!” dan password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kesimpan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64BC31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E31608" w14:paraId="79A8DDF9" w14:textId="77777777" w:rsidTr="009B4582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3CFBE2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UJ172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98031D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Mengubah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password dengan password lama salah (pada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bagian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keamanan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BC4C99" w14:textId="77777777" w:rsidR="009B4582" w:rsidRPr="00E31608" w:rsidRDefault="009B4582" w:rsidP="002476F9">
            <w:pPr>
              <w:pStyle w:val="STTSTabelContent"/>
              <w:numPr>
                <w:ilvl w:val="0"/>
                <w:numId w:val="181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>Masukkan password lama yang salah</w:t>
            </w:r>
          </w:p>
          <w:p w14:paraId="2CD353FD" w14:textId="77777777" w:rsidR="009B4582" w:rsidRPr="00E31608" w:rsidRDefault="009B4582" w:rsidP="002476F9">
            <w:pPr>
              <w:pStyle w:val="STTSTabelContent"/>
              <w:numPr>
                <w:ilvl w:val="0"/>
                <w:numId w:val="181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password </w:t>
            </w:r>
            <w:proofErr w:type="spellStart"/>
            <w:r w:rsidRPr="00E31608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4249D28C" w14:textId="77777777" w:rsidR="009B4582" w:rsidRPr="00E31608" w:rsidRDefault="009B4582" w:rsidP="002476F9">
            <w:pPr>
              <w:pStyle w:val="STTSTabelContent"/>
              <w:numPr>
                <w:ilvl w:val="0"/>
                <w:numId w:val="181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konfirmasi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password </w:t>
            </w:r>
            <w:proofErr w:type="spellStart"/>
            <w:r w:rsidRPr="00E31608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251F2332" w14:textId="77777777" w:rsidR="009B4582" w:rsidRPr="00E31608" w:rsidRDefault="009B4582" w:rsidP="002476F9">
            <w:pPr>
              <w:pStyle w:val="STTSTabelContent"/>
              <w:numPr>
                <w:ilvl w:val="0"/>
                <w:numId w:val="181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“Ubah Password”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9602F1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Gagal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Mengubah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Password!” dan “Password lama tidak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FB9FDC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Gagal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Mengubah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Password!” dan “Password lama tidak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307943" w14:textId="77777777" w:rsidR="009B4582" w:rsidRPr="00E31608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E31608" w14:paraId="58BFFB8B" w14:textId="77777777" w:rsidTr="00B55996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189A2D" w14:textId="77777777" w:rsidR="00B55996" w:rsidRPr="00E31608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UJ173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DF7057" w14:textId="77777777" w:rsidR="00B55996" w:rsidRPr="00E31608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Mengubah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password dengan password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yang tidak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bagian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keamanan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E571B9" w14:textId="77777777" w:rsidR="00B55996" w:rsidRPr="00E31608" w:rsidRDefault="00B55996" w:rsidP="002476F9">
            <w:pPr>
              <w:pStyle w:val="STTSTabelContent"/>
              <w:numPr>
                <w:ilvl w:val="0"/>
                <w:numId w:val="182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>Masukkan password lama</w:t>
            </w:r>
          </w:p>
          <w:p w14:paraId="4448C849" w14:textId="77777777" w:rsidR="00B55996" w:rsidRPr="00E31608" w:rsidRDefault="00B55996" w:rsidP="002476F9">
            <w:pPr>
              <w:pStyle w:val="STTSTabelContent"/>
              <w:numPr>
                <w:ilvl w:val="0"/>
                <w:numId w:val="182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password </w:t>
            </w:r>
            <w:proofErr w:type="spellStart"/>
            <w:r w:rsidRPr="00E31608">
              <w:rPr>
                <w:bCs/>
                <w:sz w:val="24"/>
                <w:szCs w:val="24"/>
              </w:rPr>
              <w:t>baru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salah</w:t>
            </w:r>
          </w:p>
          <w:p w14:paraId="37386FA9" w14:textId="77777777" w:rsidR="00B55996" w:rsidRPr="00E31608" w:rsidRDefault="00B55996" w:rsidP="002476F9">
            <w:pPr>
              <w:pStyle w:val="STTSTabelContent"/>
              <w:numPr>
                <w:ilvl w:val="0"/>
                <w:numId w:val="182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konfirmasi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password </w:t>
            </w:r>
            <w:proofErr w:type="spellStart"/>
            <w:r w:rsidRPr="00E31608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0B2089C1" w14:textId="77777777" w:rsidR="00B55996" w:rsidRPr="00E31608" w:rsidRDefault="00B55996" w:rsidP="002476F9">
            <w:pPr>
              <w:pStyle w:val="STTSTabelContent"/>
              <w:numPr>
                <w:ilvl w:val="0"/>
                <w:numId w:val="182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“Ubah Password”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515F0B" w14:textId="77777777" w:rsidR="00B55996" w:rsidRPr="00E31608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“Password Baru Minimal 8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B8101A" w14:textId="77777777" w:rsidR="00B55996" w:rsidRPr="00E31608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“Password Baru Minimal 8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4E6687" w14:textId="77777777" w:rsidR="00B55996" w:rsidRPr="00E31608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E31608" w14:paraId="04709750" w14:textId="77777777" w:rsidTr="00B55996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21EDAB" w14:textId="77777777" w:rsidR="00B55996" w:rsidRPr="00E31608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E31608">
              <w:rPr>
                <w:b w:val="0"/>
                <w:bCs/>
                <w:sz w:val="24"/>
                <w:szCs w:val="24"/>
              </w:rPr>
              <w:t>UJ174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A7A1B9" w14:textId="77777777" w:rsidR="00B55996" w:rsidRPr="00E31608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Mengubah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password dengan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konfirmasi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password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yang salah (pada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bagian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keamanan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F3FF90" w14:textId="77777777" w:rsidR="00B55996" w:rsidRPr="00E31608" w:rsidRDefault="00B55996" w:rsidP="002476F9">
            <w:pPr>
              <w:pStyle w:val="STTSTabelContent"/>
              <w:numPr>
                <w:ilvl w:val="0"/>
                <w:numId w:val="183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>Masukkan password lama</w:t>
            </w:r>
          </w:p>
          <w:p w14:paraId="48A00A7C" w14:textId="77777777" w:rsidR="00B55996" w:rsidRPr="00E31608" w:rsidRDefault="00B55996" w:rsidP="002476F9">
            <w:pPr>
              <w:pStyle w:val="STTSTabelContent"/>
              <w:numPr>
                <w:ilvl w:val="0"/>
                <w:numId w:val="183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password </w:t>
            </w:r>
            <w:proofErr w:type="spellStart"/>
            <w:r w:rsidRPr="00E31608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3EBF025A" w14:textId="77777777" w:rsidR="00B55996" w:rsidRPr="00E31608" w:rsidRDefault="00B55996" w:rsidP="002476F9">
            <w:pPr>
              <w:pStyle w:val="STTSTabelContent"/>
              <w:numPr>
                <w:ilvl w:val="0"/>
                <w:numId w:val="183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E31608">
              <w:rPr>
                <w:bCs/>
                <w:sz w:val="24"/>
                <w:szCs w:val="24"/>
              </w:rPr>
              <w:t>konfirmasi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password </w:t>
            </w:r>
            <w:proofErr w:type="spellStart"/>
            <w:r w:rsidRPr="00E31608">
              <w:rPr>
                <w:bCs/>
                <w:sz w:val="24"/>
                <w:szCs w:val="24"/>
              </w:rPr>
              <w:t>baru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yang salah</w:t>
            </w:r>
          </w:p>
          <w:p w14:paraId="40C9FF3A" w14:textId="77777777" w:rsidR="00B55996" w:rsidRPr="00E31608" w:rsidRDefault="00B55996" w:rsidP="002476F9">
            <w:pPr>
              <w:pStyle w:val="STTSTabelContent"/>
              <w:numPr>
                <w:ilvl w:val="0"/>
                <w:numId w:val="183"/>
              </w:numPr>
              <w:jc w:val="left"/>
              <w:rPr>
                <w:bCs/>
                <w:sz w:val="24"/>
                <w:szCs w:val="24"/>
              </w:rPr>
            </w:pPr>
            <w:r w:rsidRPr="00E31608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E31608">
              <w:rPr>
                <w:bCs/>
                <w:sz w:val="24"/>
                <w:szCs w:val="24"/>
              </w:rPr>
              <w:t>tombol</w:t>
            </w:r>
            <w:proofErr w:type="spellEnd"/>
            <w:r w:rsidRPr="00E31608">
              <w:rPr>
                <w:bCs/>
                <w:sz w:val="24"/>
                <w:szCs w:val="24"/>
              </w:rPr>
              <w:t xml:space="preserve"> “Ubah Password”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512751" w14:textId="77777777" w:rsidR="00B55996" w:rsidRPr="00E31608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“Password Baru Tidak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Cocok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” dan “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Pastikan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konfirmasi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password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sama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5E20B2" w14:textId="77777777" w:rsidR="00B55996" w:rsidRPr="00E31608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“Password Baru Tidak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Cocok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” dan “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Pastikan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konfirmasi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 xml:space="preserve"> password </w:t>
            </w: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sama</w:t>
            </w:r>
            <w:proofErr w:type="spellEnd"/>
            <w:r w:rsidRPr="00E31608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193771" w14:textId="77777777" w:rsidR="00B55996" w:rsidRPr="00E31608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E31608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</w:tbl>
    <w:p w14:paraId="4237A231" w14:textId="77777777" w:rsidR="009B4582" w:rsidRDefault="009B4582" w:rsidP="009B4582">
      <w:pPr>
        <w:pStyle w:val="STTSTabelContent"/>
        <w:jc w:val="both"/>
        <w:rPr>
          <w:sz w:val="24"/>
          <w:szCs w:val="24"/>
        </w:rPr>
      </w:pPr>
    </w:p>
    <w:p w14:paraId="443783C0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77D87B0F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64164B4F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20804B9F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1705A6BD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27D22049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3F9865A1" w14:textId="1624E508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7DEF92C2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6327D1C0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414F8204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64ADBC59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04AA8126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7411CAA6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0D1D565D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08DB1DBA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5BEB14B1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0EE70D3D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607191F1" w14:textId="77777777" w:rsidR="00B55996" w:rsidRDefault="00B55996" w:rsidP="00562B08">
      <w:pPr>
        <w:pStyle w:val="STTSTabelContent"/>
        <w:jc w:val="both"/>
        <w:rPr>
          <w:sz w:val="24"/>
          <w:szCs w:val="24"/>
        </w:rPr>
      </w:pPr>
    </w:p>
    <w:p w14:paraId="05E62708" w14:textId="77777777" w:rsidR="00B55996" w:rsidRDefault="00B55996" w:rsidP="00562B08">
      <w:pPr>
        <w:pStyle w:val="STTSTabelContent"/>
        <w:jc w:val="both"/>
        <w:rPr>
          <w:sz w:val="24"/>
          <w:szCs w:val="24"/>
        </w:rPr>
      </w:pPr>
    </w:p>
    <w:p w14:paraId="7071B606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06C0EC0A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5D01DA01" w14:textId="77777777" w:rsidR="00E31608" w:rsidRPr="00562B08" w:rsidRDefault="00E31608" w:rsidP="00562B08">
      <w:pPr>
        <w:pStyle w:val="STTSTabelContent"/>
        <w:jc w:val="both"/>
        <w:rPr>
          <w:sz w:val="24"/>
          <w:szCs w:val="24"/>
        </w:rPr>
      </w:pPr>
    </w:p>
    <w:p w14:paraId="58165DF5" w14:textId="45E39546" w:rsidR="00562B08" w:rsidRPr="00562B08" w:rsidRDefault="00562B08" w:rsidP="00562B08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14</w:t>
      </w:r>
    </w:p>
    <w:p w14:paraId="6D1F5AE4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Navigation Bar Admin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2838"/>
        <w:gridCol w:w="3969"/>
        <w:gridCol w:w="3118"/>
        <w:gridCol w:w="3149"/>
        <w:gridCol w:w="1016"/>
      </w:tblGrid>
      <w:tr w:rsidR="00562B08" w:rsidRPr="00562B08" w14:paraId="1FB04975" w14:textId="77777777" w:rsidTr="00E31608">
        <w:trPr>
          <w:jc w:val="center"/>
        </w:trPr>
        <w:tc>
          <w:tcPr>
            <w:tcW w:w="843" w:type="dxa"/>
            <w:shd w:val="clear" w:color="auto" w:fill="D9D9D9"/>
          </w:tcPr>
          <w:p w14:paraId="66EEC354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838" w:type="dxa"/>
            <w:shd w:val="clear" w:color="auto" w:fill="D9D9D9"/>
          </w:tcPr>
          <w:p w14:paraId="70C859EF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3969" w:type="dxa"/>
            <w:shd w:val="clear" w:color="auto" w:fill="D9D9D9"/>
          </w:tcPr>
          <w:p w14:paraId="512F1FA8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118" w:type="dxa"/>
            <w:shd w:val="clear" w:color="auto" w:fill="D9D9D9"/>
          </w:tcPr>
          <w:p w14:paraId="17DE575C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3149" w:type="dxa"/>
            <w:shd w:val="clear" w:color="auto" w:fill="D9D9D9"/>
          </w:tcPr>
          <w:p w14:paraId="47CA2A68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31C9A449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562B08" w:rsidRPr="00562B08" w14:paraId="7FBD299B" w14:textId="77777777" w:rsidTr="00E31608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EC52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UJ175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F279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Membuka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notifikasi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F8AD3" w14:textId="77777777" w:rsidR="00562B08" w:rsidRPr="00562B08" w:rsidRDefault="00562B08" w:rsidP="002476F9">
            <w:pPr>
              <w:pStyle w:val="STTSTabelContent"/>
              <w:numPr>
                <w:ilvl w:val="0"/>
                <w:numId w:val="18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lambang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lonceng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DA3E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Membuka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notifikasi</w:t>
            </w:r>
            <w:proofErr w:type="spellEnd"/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6D52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Membuka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notifikasi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BFE0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7FBCBB78" w14:textId="77777777" w:rsidTr="00E31608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2221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UJ176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171F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CF1E2" w14:textId="77777777" w:rsidR="00562B08" w:rsidRPr="00562B08" w:rsidRDefault="00562B08" w:rsidP="002476F9">
            <w:pPr>
              <w:pStyle w:val="STTSTabelContent"/>
              <w:numPr>
                <w:ilvl w:val="0"/>
                <w:numId w:val="18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lambang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lonceng</w:t>
            </w:r>
            <w:proofErr w:type="spellEnd"/>
          </w:p>
          <w:p w14:paraId="6CE841F1" w14:textId="77777777" w:rsidR="00562B08" w:rsidRPr="00562B08" w:rsidRDefault="00562B08" w:rsidP="002476F9">
            <w:pPr>
              <w:pStyle w:val="STTSTabelContent"/>
              <w:numPr>
                <w:ilvl w:val="0"/>
                <w:numId w:val="18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isi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notifikasi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6A86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70F9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F13F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3320B387" w14:textId="77777777" w:rsidTr="00E31608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0F04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UJ177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E3C5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DB510" w14:textId="77777777" w:rsidR="00562B08" w:rsidRPr="00562B08" w:rsidRDefault="00562B08" w:rsidP="002476F9">
            <w:pPr>
              <w:pStyle w:val="STTSTabelContent"/>
              <w:numPr>
                <w:ilvl w:val="0"/>
                <w:numId w:val="18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lambang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lonceng</w:t>
            </w:r>
            <w:proofErr w:type="spellEnd"/>
          </w:p>
          <w:p w14:paraId="34B81063" w14:textId="77777777" w:rsidR="00562B08" w:rsidRPr="00562B08" w:rsidRDefault="00562B08" w:rsidP="002476F9">
            <w:pPr>
              <w:pStyle w:val="STTSTabelContent"/>
              <w:numPr>
                <w:ilvl w:val="0"/>
                <w:numId w:val="18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isi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notifikasi</w:t>
            </w:r>
            <w:proofErr w:type="spellEnd"/>
            <w:r w:rsidRPr="00562B08">
              <w:rPr>
                <w:sz w:val="24"/>
                <w:szCs w:val="24"/>
              </w:rPr>
              <w:t xml:space="preserve"> untuk admin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97D2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4380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6817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3BDAD805" w14:textId="77777777" w:rsidTr="00E31608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415F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UJ178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B68F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Menandai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notifikasi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telah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dibaca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79DF6" w14:textId="77777777" w:rsidR="00562B08" w:rsidRPr="00562B08" w:rsidRDefault="00562B08" w:rsidP="002476F9">
            <w:pPr>
              <w:pStyle w:val="STTSTabelContent"/>
              <w:numPr>
                <w:ilvl w:val="0"/>
                <w:numId w:val="18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lambang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lonceng</w:t>
            </w:r>
            <w:proofErr w:type="spellEnd"/>
          </w:p>
          <w:p w14:paraId="459396FF" w14:textId="77777777" w:rsidR="00562B08" w:rsidRPr="00562B08" w:rsidRDefault="00562B08" w:rsidP="002476F9">
            <w:pPr>
              <w:pStyle w:val="STTSTabelContent"/>
              <w:numPr>
                <w:ilvl w:val="0"/>
                <w:numId w:val="18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Tandai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dibaca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48A0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notifikasi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hilang</w:t>
            </w:r>
            <w:proofErr w:type="spellEnd"/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117A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notifikasi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hilang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4151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02F20831" w14:textId="77777777" w:rsidTr="00E31608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E139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UJ179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2E85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Menghapus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notifikasi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32EF" w14:textId="77777777" w:rsidR="00562B08" w:rsidRPr="00562B08" w:rsidRDefault="00562B08" w:rsidP="002476F9">
            <w:pPr>
              <w:pStyle w:val="STTSTabelContent"/>
              <w:numPr>
                <w:ilvl w:val="0"/>
                <w:numId w:val="19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lambang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lonceng</w:t>
            </w:r>
            <w:proofErr w:type="spellEnd"/>
          </w:p>
          <w:p w14:paraId="4346F927" w14:textId="77777777" w:rsidR="00562B08" w:rsidRPr="00562B08" w:rsidRDefault="00562B08" w:rsidP="002476F9">
            <w:pPr>
              <w:pStyle w:val="STTSTabelContent"/>
              <w:numPr>
                <w:ilvl w:val="0"/>
                <w:numId w:val="19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“X” pada </w:t>
            </w:r>
            <w:proofErr w:type="spellStart"/>
            <w:r w:rsidRPr="00562B08">
              <w:rPr>
                <w:sz w:val="24"/>
                <w:szCs w:val="24"/>
              </w:rPr>
              <w:t>notifikasi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307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Notifikasi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tersebut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hilang</w:t>
            </w:r>
            <w:proofErr w:type="spellEnd"/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C791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Notifikasi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tersebut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hilang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EC5A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39D05112" w14:textId="77777777" w:rsidTr="00E31608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0F5D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UJ180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38F1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home </w:t>
            </w:r>
          </w:p>
          <w:p w14:paraId="17A45537" w14:textId="77777777" w:rsidR="00562B08" w:rsidRPr="00562B08" w:rsidRDefault="00562B08" w:rsidP="002476F9">
            <w:pPr>
              <w:pStyle w:val="STTSTabelContent"/>
              <w:jc w:val="both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DEAC" w14:textId="77777777" w:rsidR="00562B08" w:rsidRPr="00562B08" w:rsidRDefault="00562B08" w:rsidP="002476F9">
            <w:pPr>
              <w:pStyle w:val="STTSTabelContent"/>
              <w:numPr>
                <w:ilvl w:val="0"/>
                <w:numId w:val="19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lambang</w:t>
            </w:r>
            <w:proofErr w:type="spellEnd"/>
            <w:r w:rsidRPr="00562B08">
              <w:rPr>
                <w:sz w:val="24"/>
                <w:szCs w:val="24"/>
              </w:rPr>
              <w:t xml:space="preserve"> profile</w:t>
            </w:r>
          </w:p>
          <w:p w14:paraId="5D1C2F18" w14:textId="77777777" w:rsidR="00562B08" w:rsidRPr="00562B08" w:rsidRDefault="00562B08" w:rsidP="002476F9">
            <w:pPr>
              <w:pStyle w:val="STTSTabelContent"/>
              <w:numPr>
                <w:ilvl w:val="0"/>
                <w:numId w:val="19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“Lihat Toko”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797E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home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BD0E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home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B545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48DBE0C0" w14:textId="77777777" w:rsidTr="00E31608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2FED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UJ181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7A67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Logout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A290D" w14:textId="77777777" w:rsidR="00562B08" w:rsidRPr="00562B08" w:rsidRDefault="00562B08" w:rsidP="002476F9">
            <w:pPr>
              <w:pStyle w:val="STTSTabelContent"/>
              <w:numPr>
                <w:ilvl w:val="0"/>
                <w:numId w:val="19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lambang</w:t>
            </w:r>
            <w:proofErr w:type="spellEnd"/>
            <w:r w:rsidRPr="00562B08">
              <w:rPr>
                <w:sz w:val="24"/>
                <w:szCs w:val="24"/>
              </w:rPr>
              <w:t xml:space="preserve"> profile</w:t>
            </w:r>
          </w:p>
          <w:p w14:paraId="5785C14C" w14:textId="77777777" w:rsidR="00562B08" w:rsidRPr="00562B08" w:rsidRDefault="00562B08" w:rsidP="002476F9">
            <w:pPr>
              <w:pStyle w:val="STTSTabelContent"/>
              <w:numPr>
                <w:ilvl w:val="0"/>
                <w:numId w:val="19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“Logout”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557D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login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723F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login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BFDF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364A10AC" w14:textId="77777777" w:rsidR="00562B08" w:rsidRDefault="00562B08" w:rsidP="00562B08">
      <w:pPr>
        <w:pStyle w:val="STTSTabelContent"/>
        <w:jc w:val="both"/>
        <w:rPr>
          <w:sz w:val="24"/>
          <w:szCs w:val="24"/>
        </w:rPr>
      </w:pPr>
    </w:p>
    <w:p w14:paraId="461D0B30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1E1C1566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27CDEA3C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079ECB3E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6216BCFF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26FE48F4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5E8139B0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6E2B85CA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3E093D32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7DE25687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7E076440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29686141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39F2E9FE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36217331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715B6CB2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6B4250D4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7C1672BF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31727C89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46E8ED8B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6BF3EC33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69206CF6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6DF48D9A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632B000A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2F594595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3EFA69EA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400B79AC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38DCE97E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501121E3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1586671C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6CE6F5D1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5CEDF1FA" w14:textId="77777777" w:rsidR="00E31608" w:rsidRDefault="00E31608" w:rsidP="00562B08">
      <w:pPr>
        <w:pStyle w:val="STTSTabelContent"/>
        <w:jc w:val="both"/>
        <w:rPr>
          <w:sz w:val="24"/>
          <w:szCs w:val="24"/>
        </w:rPr>
      </w:pPr>
    </w:p>
    <w:p w14:paraId="662061A6" w14:textId="77777777" w:rsidR="00E31608" w:rsidRPr="00562B08" w:rsidRDefault="00E31608" w:rsidP="00562B08">
      <w:pPr>
        <w:pStyle w:val="STTSTabelContent"/>
        <w:jc w:val="both"/>
        <w:rPr>
          <w:sz w:val="24"/>
          <w:szCs w:val="24"/>
        </w:rPr>
      </w:pPr>
    </w:p>
    <w:p w14:paraId="526E780A" w14:textId="76FC39F4" w:rsidR="00562B08" w:rsidRPr="00562B08" w:rsidRDefault="00562B08" w:rsidP="00562B08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15</w:t>
      </w:r>
    </w:p>
    <w:p w14:paraId="73000480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Sidebar Admin</w:t>
      </w:r>
    </w:p>
    <w:tbl>
      <w:tblPr>
        <w:tblW w:w="149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835"/>
        <w:gridCol w:w="3685"/>
        <w:gridCol w:w="3261"/>
        <w:gridCol w:w="3262"/>
        <w:gridCol w:w="1016"/>
      </w:tblGrid>
      <w:tr w:rsidR="00562B08" w:rsidRPr="00562B08" w14:paraId="5EF35E3F" w14:textId="77777777" w:rsidTr="00712337">
        <w:trPr>
          <w:jc w:val="center"/>
        </w:trPr>
        <w:tc>
          <w:tcPr>
            <w:tcW w:w="846" w:type="dxa"/>
            <w:shd w:val="clear" w:color="auto" w:fill="D9D9D9"/>
          </w:tcPr>
          <w:p w14:paraId="62B99FC7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835" w:type="dxa"/>
            <w:shd w:val="clear" w:color="auto" w:fill="D9D9D9"/>
          </w:tcPr>
          <w:p w14:paraId="06338A1C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3685" w:type="dxa"/>
            <w:shd w:val="clear" w:color="auto" w:fill="D9D9D9"/>
          </w:tcPr>
          <w:p w14:paraId="02460E78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261" w:type="dxa"/>
            <w:shd w:val="clear" w:color="auto" w:fill="D9D9D9"/>
          </w:tcPr>
          <w:p w14:paraId="54A5D135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3262" w:type="dxa"/>
            <w:shd w:val="clear" w:color="auto" w:fill="D9D9D9"/>
          </w:tcPr>
          <w:p w14:paraId="7857C042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5977AB4C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562B08" w:rsidRPr="00562B08" w14:paraId="6B6675FE" w14:textId="77777777" w:rsidTr="00712337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3765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UJ182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FF78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dashboard admin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866B7" w14:textId="77777777" w:rsidR="00562B08" w:rsidRPr="00562B08" w:rsidRDefault="00562B08" w:rsidP="002476F9">
            <w:pPr>
              <w:pStyle w:val="STTSTabelContent"/>
              <w:numPr>
                <w:ilvl w:val="0"/>
                <w:numId w:val="19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“Dashboard”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93E7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Dashboard Admin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D453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Dashboard Admin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5832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57257395" w14:textId="77777777" w:rsidTr="00712337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97BE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UJ183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2EC5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09707" w14:textId="77777777" w:rsidR="00562B08" w:rsidRPr="00562B08" w:rsidRDefault="00562B08" w:rsidP="002476F9">
            <w:pPr>
              <w:pStyle w:val="STTSTabelContent"/>
              <w:numPr>
                <w:ilvl w:val="0"/>
                <w:numId w:val="19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E927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62F3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ECD4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2810FC30" w14:textId="77777777" w:rsidTr="00712337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FF8B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UJ184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594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FAA21" w14:textId="77777777" w:rsidR="00562B08" w:rsidRPr="00562B08" w:rsidRDefault="00562B08" w:rsidP="002476F9">
            <w:pPr>
              <w:pStyle w:val="STTSTabelContent"/>
              <w:numPr>
                <w:ilvl w:val="0"/>
                <w:numId w:val="19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6E9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5259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0EFE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6E57B73A" w14:textId="77777777" w:rsidTr="00712337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793E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UJ185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1F64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2218B" w14:textId="77777777" w:rsidR="00562B08" w:rsidRPr="00562B08" w:rsidRDefault="00562B08" w:rsidP="002476F9">
            <w:pPr>
              <w:pStyle w:val="STTSTabelContent"/>
              <w:numPr>
                <w:ilvl w:val="0"/>
                <w:numId w:val="19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D8ED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E850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362F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6B95C192" w14:textId="77777777" w:rsidTr="00712337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D19B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UJ186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F6B4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inventori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48D2" w14:textId="77777777" w:rsidR="00562B08" w:rsidRPr="00562B08" w:rsidRDefault="00562B08" w:rsidP="002476F9">
            <w:pPr>
              <w:pStyle w:val="STTSTabelContent"/>
              <w:numPr>
                <w:ilvl w:val="0"/>
                <w:numId w:val="19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Inventori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0809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Inventori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14A9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Inventori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8404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3243C58F" w14:textId="77777777" w:rsidTr="00712337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FF49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UJ187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6930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35579" w14:textId="77777777" w:rsidR="00562B08" w:rsidRPr="00562B08" w:rsidRDefault="00562B08" w:rsidP="002476F9">
            <w:pPr>
              <w:pStyle w:val="STTSTabelContent"/>
              <w:numPr>
                <w:ilvl w:val="0"/>
                <w:numId w:val="19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2EC4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0550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A246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23D0E5AD" w14:textId="77777777" w:rsidTr="00712337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ECAB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UJ188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3275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team admin (</w:t>
            </w:r>
            <w:proofErr w:type="spellStart"/>
            <w:r w:rsidRPr="00562B08">
              <w:rPr>
                <w:sz w:val="24"/>
                <w:szCs w:val="24"/>
              </w:rPr>
              <w:t>hanya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bisa</w:t>
            </w:r>
            <w:proofErr w:type="spellEnd"/>
            <w:r w:rsidRPr="00562B08">
              <w:rPr>
                <w:sz w:val="24"/>
                <w:szCs w:val="24"/>
              </w:rPr>
              <w:t xml:space="preserve"> di </w:t>
            </w:r>
            <w:proofErr w:type="spellStart"/>
            <w:r w:rsidRPr="00562B08">
              <w:rPr>
                <w:sz w:val="24"/>
                <w:szCs w:val="24"/>
              </w:rPr>
              <w:t>akses</w:t>
            </w:r>
            <w:proofErr w:type="spellEnd"/>
            <w:r w:rsidRPr="00562B08">
              <w:rPr>
                <w:sz w:val="24"/>
                <w:szCs w:val="24"/>
              </w:rPr>
              <w:t xml:space="preserve"> admin saja)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A222E" w14:textId="77777777" w:rsidR="00562B08" w:rsidRPr="00562B08" w:rsidRDefault="00562B08" w:rsidP="002476F9">
            <w:pPr>
              <w:pStyle w:val="STTSTabelContent"/>
              <w:numPr>
                <w:ilvl w:val="0"/>
                <w:numId w:val="19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“Team”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E212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Team Admin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B3C0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Team Admin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A7E0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4606FB08" w14:textId="77777777" w:rsidTr="00712337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7D45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UJ189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929A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FB9AB" w14:textId="77777777" w:rsidR="00562B08" w:rsidRPr="00562B08" w:rsidRDefault="00562B08" w:rsidP="002476F9">
            <w:pPr>
              <w:pStyle w:val="STTSTabelContent"/>
              <w:numPr>
                <w:ilvl w:val="0"/>
                <w:numId w:val="20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2B25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03F3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6271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1468D525" w14:textId="77777777" w:rsidTr="00712337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9376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UJ190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F278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voucher admin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D7B2E" w14:textId="77777777" w:rsidR="00562B08" w:rsidRPr="00562B08" w:rsidRDefault="00562B08" w:rsidP="002476F9">
            <w:pPr>
              <w:pStyle w:val="STTSTabelContent"/>
              <w:numPr>
                <w:ilvl w:val="0"/>
                <w:numId w:val="20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“Voucher”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B72A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Voucher Admin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A031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Voucher Admin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5CA2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49A8054A" w14:textId="77777777" w:rsidTr="00712337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5AEE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UJ191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3B22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75585" w14:textId="77777777" w:rsidR="00562B08" w:rsidRPr="00562B08" w:rsidRDefault="00562B08" w:rsidP="002476F9">
            <w:pPr>
              <w:pStyle w:val="STTSTabelContent"/>
              <w:numPr>
                <w:ilvl w:val="0"/>
                <w:numId w:val="20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89BD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E8C3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644B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6A0DC126" w14:textId="77777777" w:rsidTr="00712337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C0A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UJ192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F69B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Menyembunyikan</w:t>
            </w:r>
            <w:proofErr w:type="spellEnd"/>
            <w:r w:rsidRPr="00562B08">
              <w:rPr>
                <w:sz w:val="24"/>
                <w:szCs w:val="24"/>
              </w:rPr>
              <w:t xml:space="preserve"> sidebar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671A8" w14:textId="77777777" w:rsidR="00562B08" w:rsidRPr="00562B08" w:rsidRDefault="00562B08" w:rsidP="002476F9">
            <w:pPr>
              <w:pStyle w:val="STTSTabelContent"/>
              <w:numPr>
                <w:ilvl w:val="0"/>
                <w:numId w:val="20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“&lt;</w:t>
            </w:r>
            <w:proofErr w:type="spellStart"/>
            <w:r w:rsidRPr="00562B08">
              <w:rPr>
                <w:sz w:val="24"/>
                <w:szCs w:val="24"/>
              </w:rPr>
              <w:t>Sembunyikan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3296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Sidebar </w:t>
            </w:r>
            <w:proofErr w:type="spellStart"/>
            <w:r w:rsidRPr="00562B08">
              <w:rPr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71E9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Sidebar </w:t>
            </w:r>
            <w:proofErr w:type="spellStart"/>
            <w:r w:rsidRPr="00562B08">
              <w:rPr>
                <w:sz w:val="24"/>
                <w:szCs w:val="24"/>
              </w:rPr>
              <w:t>tersembunyi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C809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0480A739" w14:textId="77777777" w:rsidTr="00712337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7B3B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UJ193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7007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Membuka</w:t>
            </w:r>
            <w:proofErr w:type="spellEnd"/>
            <w:r w:rsidRPr="00562B08">
              <w:rPr>
                <w:sz w:val="24"/>
                <w:szCs w:val="24"/>
              </w:rPr>
              <w:t xml:space="preserve"> sidebar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9FF3E" w14:textId="77777777" w:rsidR="00562B08" w:rsidRPr="00562B08" w:rsidRDefault="00562B08" w:rsidP="002476F9">
            <w:pPr>
              <w:pStyle w:val="STTSTabelContent"/>
              <w:numPr>
                <w:ilvl w:val="0"/>
                <w:numId w:val="20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“&gt;”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1CCD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Sidebar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kembali</w:t>
            </w:r>
            <w:proofErr w:type="spellEnd"/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BE30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Sidebar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kembali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0EFE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569BE68F" w14:textId="77777777" w:rsidR="00562B08" w:rsidRDefault="00562B08" w:rsidP="00562B08">
      <w:pPr>
        <w:pStyle w:val="STTSTabelContent"/>
        <w:jc w:val="both"/>
        <w:rPr>
          <w:sz w:val="24"/>
          <w:szCs w:val="24"/>
        </w:rPr>
      </w:pPr>
    </w:p>
    <w:p w14:paraId="26A64956" w14:textId="77777777" w:rsidR="00712337" w:rsidRDefault="00712337" w:rsidP="00562B08">
      <w:pPr>
        <w:pStyle w:val="STTSTabelContent"/>
        <w:jc w:val="both"/>
        <w:rPr>
          <w:sz w:val="24"/>
          <w:szCs w:val="24"/>
        </w:rPr>
      </w:pPr>
    </w:p>
    <w:p w14:paraId="564B4F90" w14:textId="77777777" w:rsidR="00712337" w:rsidRDefault="00712337" w:rsidP="00562B08">
      <w:pPr>
        <w:pStyle w:val="STTSTabelContent"/>
        <w:jc w:val="both"/>
        <w:rPr>
          <w:sz w:val="24"/>
          <w:szCs w:val="24"/>
        </w:rPr>
      </w:pPr>
    </w:p>
    <w:p w14:paraId="5F149E90" w14:textId="77777777" w:rsidR="00712337" w:rsidRDefault="00712337" w:rsidP="00562B08">
      <w:pPr>
        <w:pStyle w:val="STTSTabelContent"/>
        <w:jc w:val="both"/>
        <w:rPr>
          <w:sz w:val="24"/>
          <w:szCs w:val="24"/>
        </w:rPr>
      </w:pPr>
    </w:p>
    <w:p w14:paraId="55656657" w14:textId="77777777" w:rsidR="00712337" w:rsidRDefault="00712337" w:rsidP="00562B08">
      <w:pPr>
        <w:pStyle w:val="STTSTabelContent"/>
        <w:jc w:val="both"/>
        <w:rPr>
          <w:sz w:val="24"/>
          <w:szCs w:val="24"/>
        </w:rPr>
      </w:pPr>
    </w:p>
    <w:p w14:paraId="40835198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4A4401D2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4F151235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1AD4B40F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0E83875C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194EE970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50A631D7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3CF3D047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7C3C85E1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60E04216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37837B74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5C9BEC24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116FCFB9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267DAE1E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56FA6238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5F0C90EC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7C53F4AE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4CBE041F" w14:textId="77777777" w:rsidR="00712337" w:rsidRPr="00562B08" w:rsidRDefault="00712337" w:rsidP="00562B08">
      <w:pPr>
        <w:pStyle w:val="STTSTabelContent"/>
        <w:jc w:val="both"/>
        <w:rPr>
          <w:sz w:val="24"/>
          <w:szCs w:val="24"/>
        </w:rPr>
      </w:pPr>
    </w:p>
    <w:p w14:paraId="35E8E646" w14:textId="004D6590" w:rsidR="00562B08" w:rsidRPr="00562B08" w:rsidRDefault="00562B08" w:rsidP="00562B08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16</w:t>
      </w:r>
    </w:p>
    <w:p w14:paraId="42D6DB9A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Halaman Dashboard Admin</w:t>
      </w:r>
    </w:p>
    <w:tbl>
      <w:tblPr>
        <w:tblW w:w="15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977"/>
        <w:gridCol w:w="4110"/>
        <w:gridCol w:w="3261"/>
        <w:gridCol w:w="2865"/>
        <w:gridCol w:w="1016"/>
      </w:tblGrid>
      <w:tr w:rsidR="00562B08" w:rsidRPr="00562B08" w14:paraId="02EB23FD" w14:textId="77777777" w:rsidTr="00712337">
        <w:trPr>
          <w:jc w:val="center"/>
        </w:trPr>
        <w:tc>
          <w:tcPr>
            <w:tcW w:w="846" w:type="dxa"/>
            <w:shd w:val="clear" w:color="auto" w:fill="D9D9D9"/>
          </w:tcPr>
          <w:p w14:paraId="47B38A6C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977" w:type="dxa"/>
            <w:shd w:val="clear" w:color="auto" w:fill="D9D9D9"/>
          </w:tcPr>
          <w:p w14:paraId="4DD22527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4110" w:type="dxa"/>
            <w:shd w:val="clear" w:color="auto" w:fill="D9D9D9"/>
          </w:tcPr>
          <w:p w14:paraId="11E833CB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261" w:type="dxa"/>
            <w:shd w:val="clear" w:color="auto" w:fill="D9D9D9"/>
          </w:tcPr>
          <w:p w14:paraId="1417B86F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865" w:type="dxa"/>
            <w:shd w:val="clear" w:color="auto" w:fill="D9D9D9"/>
          </w:tcPr>
          <w:p w14:paraId="6D0B2AF3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607BA80F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562B08" w:rsidRPr="00562B08" w14:paraId="534DBC50" w14:textId="77777777" w:rsidTr="00712337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060E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UJ194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2360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01058" w14:textId="77777777" w:rsidR="00562B08" w:rsidRPr="00562B08" w:rsidRDefault="00562B08" w:rsidP="002476F9">
            <w:pPr>
              <w:pStyle w:val="STTSTabelContent"/>
              <w:numPr>
                <w:ilvl w:val="0"/>
                <w:numId w:val="20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003B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A9AA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BF47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56CC7A99" w14:textId="77777777" w:rsidTr="00712337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E2F6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UJ195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DD3F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inventori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A92FD" w14:textId="77777777" w:rsidR="00562B08" w:rsidRPr="00562B08" w:rsidRDefault="00562B08" w:rsidP="002476F9">
            <w:pPr>
              <w:pStyle w:val="STTSTabelContent"/>
              <w:numPr>
                <w:ilvl w:val="0"/>
                <w:numId w:val="20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“Kelola Stok”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5B3F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Inventori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63CE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Inventori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B8E3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1E70D6FF" w14:textId="77777777" w:rsidTr="00712337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8218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UJ196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A87F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DEB02" w14:textId="77777777" w:rsidR="00562B08" w:rsidRPr="00562B08" w:rsidRDefault="00562B08" w:rsidP="002476F9">
            <w:pPr>
              <w:pStyle w:val="STTSTabelContent"/>
              <w:numPr>
                <w:ilvl w:val="0"/>
                <w:numId w:val="20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“Lihat Laporan”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DB05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333A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1680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73C7763F" w14:textId="77777777" w:rsidTr="00712337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4B12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UJ197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E028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Navigasi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voucher admin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5016A" w14:textId="77777777" w:rsidR="00562B08" w:rsidRPr="00562B08" w:rsidRDefault="00562B08" w:rsidP="002476F9">
            <w:pPr>
              <w:pStyle w:val="STTSTabelContent"/>
              <w:numPr>
                <w:ilvl w:val="0"/>
                <w:numId w:val="20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“Kelola Voucher”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414D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Voucher Admin</w:t>
            </w:r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0C4C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Berpindah</w:t>
            </w:r>
            <w:proofErr w:type="spellEnd"/>
            <w:r w:rsidRPr="00562B08">
              <w:rPr>
                <w:sz w:val="24"/>
                <w:szCs w:val="24"/>
              </w:rPr>
              <w:t xml:space="preserve"> ke </w:t>
            </w:r>
            <w:proofErr w:type="spellStart"/>
            <w:r w:rsidRPr="00562B08">
              <w:rPr>
                <w:sz w:val="24"/>
                <w:szCs w:val="24"/>
              </w:rPr>
              <w:t>halaman</w:t>
            </w:r>
            <w:proofErr w:type="spellEnd"/>
            <w:r w:rsidRPr="00562B08">
              <w:rPr>
                <w:sz w:val="24"/>
                <w:szCs w:val="24"/>
              </w:rPr>
              <w:t xml:space="preserve"> Voucher Admin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9575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46103517" w14:textId="77777777" w:rsidR="00562B08" w:rsidRDefault="00562B08" w:rsidP="00562B08">
      <w:pPr>
        <w:pStyle w:val="STTSTabelContent"/>
        <w:jc w:val="both"/>
        <w:rPr>
          <w:sz w:val="24"/>
          <w:szCs w:val="24"/>
        </w:rPr>
      </w:pPr>
    </w:p>
    <w:p w14:paraId="3C4267D8" w14:textId="77777777" w:rsidR="00712337" w:rsidRDefault="00712337" w:rsidP="00562B08">
      <w:pPr>
        <w:pStyle w:val="STTSTabelContent"/>
        <w:jc w:val="both"/>
        <w:rPr>
          <w:sz w:val="24"/>
          <w:szCs w:val="24"/>
        </w:rPr>
      </w:pPr>
    </w:p>
    <w:p w14:paraId="613D3146" w14:textId="77777777" w:rsidR="00712337" w:rsidRDefault="00712337" w:rsidP="00562B08">
      <w:pPr>
        <w:pStyle w:val="STTSTabelContent"/>
        <w:jc w:val="both"/>
        <w:rPr>
          <w:sz w:val="24"/>
          <w:szCs w:val="24"/>
        </w:rPr>
      </w:pPr>
    </w:p>
    <w:p w14:paraId="004F4A40" w14:textId="77777777" w:rsidR="00712337" w:rsidRDefault="00712337" w:rsidP="00562B08">
      <w:pPr>
        <w:pStyle w:val="STTSTabelContent"/>
        <w:jc w:val="both"/>
        <w:rPr>
          <w:sz w:val="24"/>
          <w:szCs w:val="24"/>
        </w:rPr>
      </w:pPr>
    </w:p>
    <w:p w14:paraId="3CFBA5F2" w14:textId="77777777" w:rsidR="00712337" w:rsidRDefault="00712337" w:rsidP="00562B08">
      <w:pPr>
        <w:pStyle w:val="STTSTabelContent"/>
        <w:jc w:val="both"/>
        <w:rPr>
          <w:sz w:val="24"/>
          <w:szCs w:val="24"/>
        </w:rPr>
      </w:pPr>
    </w:p>
    <w:p w14:paraId="0B085B8C" w14:textId="77777777" w:rsidR="00712337" w:rsidRDefault="00712337" w:rsidP="00562B08">
      <w:pPr>
        <w:pStyle w:val="STTSTabelContent"/>
        <w:jc w:val="both"/>
        <w:rPr>
          <w:sz w:val="24"/>
          <w:szCs w:val="24"/>
        </w:rPr>
      </w:pPr>
    </w:p>
    <w:p w14:paraId="32668134" w14:textId="77777777" w:rsidR="00712337" w:rsidRDefault="00712337" w:rsidP="00562B08">
      <w:pPr>
        <w:pStyle w:val="STTSTabelContent"/>
        <w:jc w:val="both"/>
        <w:rPr>
          <w:sz w:val="24"/>
          <w:szCs w:val="24"/>
        </w:rPr>
      </w:pPr>
    </w:p>
    <w:p w14:paraId="0187AB4C" w14:textId="77777777" w:rsidR="00712337" w:rsidRDefault="00712337" w:rsidP="00562B08">
      <w:pPr>
        <w:pStyle w:val="STTSTabelContent"/>
        <w:jc w:val="both"/>
        <w:rPr>
          <w:sz w:val="24"/>
          <w:szCs w:val="24"/>
        </w:rPr>
      </w:pPr>
    </w:p>
    <w:p w14:paraId="79746ADA" w14:textId="77777777" w:rsidR="00712337" w:rsidRDefault="00712337" w:rsidP="00562B08">
      <w:pPr>
        <w:pStyle w:val="STTSTabelContent"/>
        <w:jc w:val="both"/>
        <w:rPr>
          <w:sz w:val="24"/>
          <w:szCs w:val="24"/>
        </w:rPr>
      </w:pPr>
    </w:p>
    <w:p w14:paraId="22D9009B" w14:textId="77777777" w:rsidR="00712337" w:rsidRDefault="00712337" w:rsidP="00562B08">
      <w:pPr>
        <w:pStyle w:val="STTSTabelContent"/>
        <w:jc w:val="both"/>
        <w:rPr>
          <w:sz w:val="24"/>
          <w:szCs w:val="24"/>
        </w:rPr>
      </w:pPr>
    </w:p>
    <w:p w14:paraId="5F4B2F3C" w14:textId="77777777" w:rsidR="00712337" w:rsidRDefault="00712337" w:rsidP="00562B08">
      <w:pPr>
        <w:pStyle w:val="STTSTabelContent"/>
        <w:jc w:val="both"/>
        <w:rPr>
          <w:sz w:val="24"/>
          <w:szCs w:val="24"/>
        </w:rPr>
      </w:pPr>
    </w:p>
    <w:p w14:paraId="16293056" w14:textId="77777777" w:rsidR="00712337" w:rsidRDefault="00712337" w:rsidP="00562B08">
      <w:pPr>
        <w:pStyle w:val="STTSTabelContent"/>
        <w:jc w:val="both"/>
        <w:rPr>
          <w:sz w:val="24"/>
          <w:szCs w:val="24"/>
        </w:rPr>
      </w:pPr>
    </w:p>
    <w:p w14:paraId="5FDD42BC" w14:textId="77777777" w:rsidR="00712337" w:rsidRDefault="00712337" w:rsidP="00562B08">
      <w:pPr>
        <w:pStyle w:val="STTSTabelContent"/>
        <w:jc w:val="both"/>
        <w:rPr>
          <w:sz w:val="24"/>
          <w:szCs w:val="24"/>
        </w:rPr>
      </w:pPr>
    </w:p>
    <w:p w14:paraId="716355EE" w14:textId="77777777" w:rsidR="00712337" w:rsidRDefault="00712337" w:rsidP="00562B08">
      <w:pPr>
        <w:pStyle w:val="STTSTabelContent"/>
        <w:jc w:val="both"/>
        <w:rPr>
          <w:sz w:val="24"/>
          <w:szCs w:val="24"/>
        </w:rPr>
      </w:pPr>
    </w:p>
    <w:p w14:paraId="798D3002" w14:textId="77777777" w:rsidR="00712337" w:rsidRDefault="00712337" w:rsidP="00562B08">
      <w:pPr>
        <w:pStyle w:val="STTSTabelContent"/>
        <w:jc w:val="both"/>
        <w:rPr>
          <w:sz w:val="24"/>
          <w:szCs w:val="24"/>
        </w:rPr>
      </w:pPr>
    </w:p>
    <w:p w14:paraId="6B5D0FFC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344BF11F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746C45CF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565AF8B3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597F1783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099F8F42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589755D0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36598FDE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4D1C5265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3E8854EC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0E3DCF52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6A19321D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37EAED56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6DBA19C5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77CB78E7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597348DE" w14:textId="77777777" w:rsidR="009B4582" w:rsidRDefault="009B4582" w:rsidP="00562B08">
      <w:pPr>
        <w:pStyle w:val="STTSTabelContent"/>
        <w:jc w:val="both"/>
        <w:rPr>
          <w:sz w:val="24"/>
          <w:szCs w:val="24"/>
        </w:rPr>
      </w:pPr>
    </w:p>
    <w:p w14:paraId="60B25502" w14:textId="77777777" w:rsidR="00712337" w:rsidRDefault="00712337" w:rsidP="00562B08">
      <w:pPr>
        <w:pStyle w:val="STTSTabelContent"/>
        <w:jc w:val="both"/>
        <w:rPr>
          <w:sz w:val="24"/>
          <w:szCs w:val="24"/>
        </w:rPr>
      </w:pPr>
    </w:p>
    <w:p w14:paraId="63D725E3" w14:textId="77777777" w:rsidR="00712337" w:rsidRDefault="00712337" w:rsidP="00562B08">
      <w:pPr>
        <w:pStyle w:val="STTSTabelContent"/>
        <w:jc w:val="both"/>
        <w:rPr>
          <w:sz w:val="24"/>
          <w:szCs w:val="24"/>
        </w:rPr>
      </w:pPr>
    </w:p>
    <w:p w14:paraId="481BF4CE" w14:textId="77777777" w:rsidR="00712337" w:rsidRDefault="00712337" w:rsidP="00562B08">
      <w:pPr>
        <w:pStyle w:val="STTSTabelContent"/>
        <w:jc w:val="both"/>
        <w:rPr>
          <w:sz w:val="24"/>
          <w:szCs w:val="24"/>
        </w:rPr>
      </w:pPr>
    </w:p>
    <w:p w14:paraId="45D0BA9D" w14:textId="77777777" w:rsidR="00712337" w:rsidRDefault="00712337" w:rsidP="00562B08">
      <w:pPr>
        <w:pStyle w:val="STTSTabelContent"/>
        <w:jc w:val="both"/>
        <w:rPr>
          <w:sz w:val="24"/>
          <w:szCs w:val="24"/>
        </w:rPr>
      </w:pPr>
    </w:p>
    <w:p w14:paraId="0C919BCB" w14:textId="77777777" w:rsidR="00712337" w:rsidRDefault="00712337" w:rsidP="00562B08">
      <w:pPr>
        <w:pStyle w:val="STTSTabelContent"/>
        <w:jc w:val="both"/>
        <w:rPr>
          <w:sz w:val="24"/>
          <w:szCs w:val="24"/>
        </w:rPr>
      </w:pPr>
    </w:p>
    <w:p w14:paraId="647442DC" w14:textId="77777777" w:rsidR="00712337" w:rsidRDefault="00712337" w:rsidP="00562B08">
      <w:pPr>
        <w:pStyle w:val="STTSTabelContent"/>
        <w:jc w:val="both"/>
        <w:rPr>
          <w:sz w:val="24"/>
          <w:szCs w:val="24"/>
        </w:rPr>
      </w:pPr>
    </w:p>
    <w:p w14:paraId="3A66830C" w14:textId="77777777" w:rsidR="00712337" w:rsidRPr="00562B08" w:rsidRDefault="00712337" w:rsidP="00562B08">
      <w:pPr>
        <w:pStyle w:val="STTSTabelContent"/>
        <w:jc w:val="both"/>
        <w:rPr>
          <w:sz w:val="24"/>
          <w:szCs w:val="24"/>
        </w:rPr>
      </w:pPr>
    </w:p>
    <w:p w14:paraId="76D183E6" w14:textId="47E5D5E9" w:rsidR="00562B08" w:rsidRPr="00562B08" w:rsidRDefault="00562B08" w:rsidP="00562B08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17</w:t>
      </w:r>
    </w:p>
    <w:p w14:paraId="5EBE18DF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 xml:space="preserve">Tabel Uji Coba Halaman </w:t>
      </w:r>
      <w:proofErr w:type="spellStart"/>
      <w:r w:rsidRPr="00562B08">
        <w:rPr>
          <w:rFonts w:ascii="Times New Roman" w:hAnsi="Times New Roman" w:cs="Times New Roman"/>
          <w:b/>
          <w:sz w:val="24"/>
          <w:szCs w:val="24"/>
        </w:rPr>
        <w:t>Produk</w:t>
      </w:r>
      <w:proofErr w:type="spellEnd"/>
      <w:r w:rsidRPr="00562B08">
        <w:rPr>
          <w:rFonts w:ascii="Times New Roman" w:hAnsi="Times New Roman" w:cs="Times New Roman"/>
          <w:b/>
          <w:sz w:val="24"/>
          <w:szCs w:val="24"/>
        </w:rPr>
        <w:t xml:space="preserve"> Admin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1987"/>
        <w:gridCol w:w="5245"/>
        <w:gridCol w:w="3119"/>
        <w:gridCol w:w="2723"/>
        <w:gridCol w:w="1016"/>
      </w:tblGrid>
      <w:tr w:rsidR="00712337" w:rsidRPr="00562B08" w14:paraId="47CF4273" w14:textId="77777777" w:rsidTr="00712337">
        <w:trPr>
          <w:jc w:val="center"/>
        </w:trPr>
        <w:tc>
          <w:tcPr>
            <w:tcW w:w="843" w:type="dxa"/>
            <w:shd w:val="clear" w:color="auto" w:fill="D9D9D9"/>
          </w:tcPr>
          <w:p w14:paraId="3DCD08D7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1987" w:type="dxa"/>
            <w:shd w:val="clear" w:color="auto" w:fill="D9D9D9"/>
          </w:tcPr>
          <w:p w14:paraId="7DD8F42C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5245" w:type="dxa"/>
            <w:shd w:val="clear" w:color="auto" w:fill="D9D9D9"/>
          </w:tcPr>
          <w:p w14:paraId="071C348C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119" w:type="dxa"/>
            <w:shd w:val="clear" w:color="auto" w:fill="D9D9D9"/>
          </w:tcPr>
          <w:p w14:paraId="60189C60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723" w:type="dxa"/>
            <w:shd w:val="clear" w:color="auto" w:fill="D9D9D9"/>
          </w:tcPr>
          <w:p w14:paraId="2B33ED96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022E5DC0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712337" w:rsidRPr="00562B08" w14:paraId="2F979493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51C5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UJ198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DB31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C3FB8" w14:textId="77777777" w:rsidR="00562B08" w:rsidRPr="00562B08" w:rsidRDefault="00562B08" w:rsidP="002476F9">
            <w:pPr>
              <w:pStyle w:val="STTSTabelContent"/>
              <w:numPr>
                <w:ilvl w:val="0"/>
                <w:numId w:val="20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Baru”</w:t>
            </w:r>
          </w:p>
          <w:p w14:paraId="4AC51876" w14:textId="77777777" w:rsidR="00562B08" w:rsidRPr="00562B08" w:rsidRDefault="00562B08" w:rsidP="002476F9">
            <w:pPr>
              <w:pStyle w:val="STTSTabelContent"/>
              <w:numPr>
                <w:ilvl w:val="0"/>
                <w:numId w:val="20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nama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  <w:p w14:paraId="06483D90" w14:textId="77777777" w:rsidR="00562B08" w:rsidRPr="00562B08" w:rsidRDefault="00562B08" w:rsidP="002476F9">
            <w:pPr>
              <w:pStyle w:val="STTSTabelContent"/>
              <w:numPr>
                <w:ilvl w:val="0"/>
                <w:numId w:val="20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Pilih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  <w:p w14:paraId="1C6E76DC" w14:textId="77777777" w:rsidR="00562B08" w:rsidRPr="00562B08" w:rsidRDefault="00562B08" w:rsidP="002476F9">
            <w:pPr>
              <w:pStyle w:val="STTSTabelContent"/>
              <w:numPr>
                <w:ilvl w:val="0"/>
                <w:numId w:val="20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merek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  <w:p w14:paraId="54D29C94" w14:textId="77777777" w:rsidR="00562B08" w:rsidRPr="00562B08" w:rsidRDefault="00562B08" w:rsidP="002476F9">
            <w:pPr>
              <w:pStyle w:val="STTSTabelContent"/>
              <w:numPr>
                <w:ilvl w:val="0"/>
                <w:numId w:val="20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deskripsi</w:t>
            </w:r>
            <w:proofErr w:type="spellEnd"/>
          </w:p>
          <w:p w14:paraId="2ECDBE9F" w14:textId="77777777" w:rsidR="00562B08" w:rsidRPr="00562B08" w:rsidRDefault="00562B08" w:rsidP="002476F9">
            <w:pPr>
              <w:pStyle w:val="STTSTabelContent"/>
              <w:numPr>
                <w:ilvl w:val="0"/>
                <w:numId w:val="20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harga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jual</w:t>
            </w:r>
            <w:proofErr w:type="spellEnd"/>
          </w:p>
          <w:p w14:paraId="26169FF9" w14:textId="77777777" w:rsidR="00562B08" w:rsidRPr="00562B08" w:rsidRDefault="00562B08" w:rsidP="002476F9">
            <w:pPr>
              <w:pStyle w:val="STTSTabelContent"/>
              <w:numPr>
                <w:ilvl w:val="0"/>
                <w:numId w:val="20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harga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asli</w:t>
            </w:r>
            <w:proofErr w:type="spellEnd"/>
            <w:r w:rsidRPr="00562B08">
              <w:rPr>
                <w:sz w:val="24"/>
                <w:szCs w:val="24"/>
              </w:rPr>
              <w:t xml:space="preserve"> (</w:t>
            </w:r>
            <w:proofErr w:type="spellStart"/>
            <w:r w:rsidRPr="00562B08">
              <w:rPr>
                <w:sz w:val="24"/>
                <w:szCs w:val="24"/>
              </w:rPr>
              <w:t>opsional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  <w:p w14:paraId="4D03CE80" w14:textId="77777777" w:rsidR="00562B08" w:rsidRPr="00562B08" w:rsidRDefault="00562B08" w:rsidP="002476F9">
            <w:pPr>
              <w:pStyle w:val="STTSTabelContent"/>
              <w:numPr>
                <w:ilvl w:val="0"/>
                <w:numId w:val="20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Pilih </w:t>
            </w:r>
            <w:proofErr w:type="spellStart"/>
            <w:r w:rsidRPr="00562B08">
              <w:rPr>
                <w:sz w:val="24"/>
                <w:szCs w:val="24"/>
              </w:rPr>
              <w:t>satuan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utama</w:t>
            </w:r>
            <w:proofErr w:type="spellEnd"/>
          </w:p>
          <w:p w14:paraId="2615E370" w14:textId="77777777" w:rsidR="00562B08" w:rsidRPr="00562B08" w:rsidRDefault="00562B08" w:rsidP="002476F9">
            <w:pPr>
              <w:pStyle w:val="STTSTabelContent"/>
              <w:numPr>
                <w:ilvl w:val="0"/>
                <w:numId w:val="20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</w:p>
          <w:p w14:paraId="30C2F87C" w14:textId="77777777" w:rsidR="00562B08" w:rsidRPr="00562B08" w:rsidRDefault="00562B08" w:rsidP="002476F9">
            <w:pPr>
              <w:pStyle w:val="STTSTabelContent"/>
              <w:numPr>
                <w:ilvl w:val="0"/>
                <w:numId w:val="20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minimum (optional)</w:t>
            </w:r>
          </w:p>
          <w:p w14:paraId="42C37ABF" w14:textId="77777777" w:rsidR="00562B08" w:rsidRPr="00562B08" w:rsidRDefault="00562B08" w:rsidP="002476F9">
            <w:pPr>
              <w:pStyle w:val="STTSTabelContent"/>
              <w:numPr>
                <w:ilvl w:val="0"/>
                <w:numId w:val="20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Pilih unit yang </w:t>
            </w:r>
            <w:proofErr w:type="spellStart"/>
            <w:r w:rsidRPr="00562B08">
              <w:rPr>
                <w:sz w:val="24"/>
                <w:szCs w:val="24"/>
              </w:rPr>
              <w:t>tersedia</w:t>
            </w:r>
            <w:proofErr w:type="spellEnd"/>
          </w:p>
          <w:p w14:paraId="6048D916" w14:textId="77777777" w:rsidR="00562B08" w:rsidRPr="00562B08" w:rsidRDefault="00562B08" w:rsidP="002476F9">
            <w:pPr>
              <w:pStyle w:val="STTSTabelContent"/>
              <w:numPr>
                <w:ilvl w:val="0"/>
                <w:numId w:val="20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Isi </w:t>
            </w:r>
            <w:proofErr w:type="spellStart"/>
            <w:r w:rsidRPr="00562B08">
              <w:rPr>
                <w:sz w:val="24"/>
                <w:szCs w:val="24"/>
              </w:rPr>
              <w:t>diskon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opsional</w:t>
            </w:r>
            <w:proofErr w:type="spellEnd"/>
          </w:p>
          <w:p w14:paraId="65BD09D1" w14:textId="77777777" w:rsidR="00562B08" w:rsidRPr="00562B08" w:rsidRDefault="00562B08" w:rsidP="002476F9">
            <w:pPr>
              <w:pStyle w:val="STTSTabelContent"/>
              <w:numPr>
                <w:ilvl w:val="0"/>
                <w:numId w:val="20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gambar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  <w:p w14:paraId="202E7530" w14:textId="77777777" w:rsidR="00562B08" w:rsidRPr="00562B08" w:rsidRDefault="00562B08" w:rsidP="002476F9">
            <w:pPr>
              <w:pStyle w:val="STTSTabelContent"/>
              <w:numPr>
                <w:ilvl w:val="0"/>
                <w:numId w:val="20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atribut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  <w:p w14:paraId="3152793F" w14:textId="77777777" w:rsidR="00562B08" w:rsidRPr="00562B08" w:rsidRDefault="00562B08" w:rsidP="002476F9">
            <w:pPr>
              <w:pStyle w:val="STTSTabelContent"/>
              <w:numPr>
                <w:ilvl w:val="0"/>
                <w:numId w:val="20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status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unggul</w:t>
            </w:r>
            <w:proofErr w:type="spellEnd"/>
            <w:r w:rsidRPr="00562B08">
              <w:rPr>
                <w:sz w:val="24"/>
                <w:szCs w:val="24"/>
              </w:rPr>
              <w:t xml:space="preserve"> (</w:t>
            </w:r>
            <w:proofErr w:type="spellStart"/>
            <w:r w:rsidRPr="00562B08">
              <w:rPr>
                <w:sz w:val="24"/>
                <w:szCs w:val="24"/>
              </w:rPr>
              <w:t>opsional</w:t>
            </w:r>
            <w:proofErr w:type="spellEnd"/>
            <w:r w:rsidRPr="00562B08">
              <w:rPr>
                <w:sz w:val="24"/>
                <w:szCs w:val="24"/>
              </w:rPr>
              <w:t>)</w:t>
            </w:r>
          </w:p>
          <w:p w14:paraId="44023250" w14:textId="77777777" w:rsidR="00562B08" w:rsidRPr="00562B08" w:rsidRDefault="00562B08" w:rsidP="002476F9">
            <w:pPr>
              <w:pStyle w:val="STTSTabelContent"/>
              <w:numPr>
                <w:ilvl w:val="0"/>
                <w:numId w:val="20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10B6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ditambah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EDD7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ditambah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3B5F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712337" w:rsidRPr="00562B08" w14:paraId="2B64A6EB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BA3D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UJ199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86FA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Memasukkan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atribut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34A1" w14:textId="77777777" w:rsidR="00562B08" w:rsidRPr="00562B08" w:rsidRDefault="00562B08" w:rsidP="002476F9">
            <w:pPr>
              <w:pStyle w:val="STTSTabelContent"/>
              <w:numPr>
                <w:ilvl w:val="0"/>
                <w:numId w:val="21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Atribut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  <w:p w14:paraId="448FF1F5" w14:textId="77777777" w:rsidR="00562B08" w:rsidRPr="00562B08" w:rsidRDefault="00562B08" w:rsidP="002476F9">
            <w:pPr>
              <w:pStyle w:val="STTSTabelContent"/>
              <w:numPr>
                <w:ilvl w:val="0"/>
                <w:numId w:val="21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nama </w:t>
            </w:r>
            <w:proofErr w:type="spellStart"/>
            <w:r w:rsidRPr="00562B08">
              <w:rPr>
                <w:sz w:val="24"/>
                <w:szCs w:val="24"/>
              </w:rPr>
              <w:t>atribut</w:t>
            </w:r>
            <w:proofErr w:type="spellEnd"/>
          </w:p>
          <w:p w14:paraId="61422C4D" w14:textId="77777777" w:rsidR="00562B08" w:rsidRPr="00562B08" w:rsidRDefault="00562B08" w:rsidP="002476F9">
            <w:pPr>
              <w:pStyle w:val="STTSTabelContent"/>
              <w:numPr>
                <w:ilvl w:val="0"/>
                <w:numId w:val="21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Pilih </w:t>
            </w:r>
            <w:proofErr w:type="spellStart"/>
            <w:r w:rsidRPr="00562B08">
              <w:rPr>
                <w:sz w:val="24"/>
                <w:szCs w:val="24"/>
              </w:rPr>
              <w:t>tipe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atribut</w:t>
            </w:r>
            <w:proofErr w:type="spellEnd"/>
          </w:p>
          <w:p w14:paraId="42AA802E" w14:textId="77777777" w:rsidR="00562B08" w:rsidRPr="00562B08" w:rsidRDefault="00562B08" w:rsidP="002476F9">
            <w:pPr>
              <w:pStyle w:val="STTSTabelContent"/>
              <w:numPr>
                <w:ilvl w:val="0"/>
                <w:numId w:val="21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nilai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4485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Atribut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di </w:t>
            </w:r>
            <w:proofErr w:type="spellStart"/>
            <w:r w:rsidRPr="00562B08">
              <w:rPr>
                <w:sz w:val="24"/>
                <w:szCs w:val="24"/>
              </w:rPr>
              <w:t>tambahkan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07F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Atribut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di </w:t>
            </w:r>
            <w:proofErr w:type="spellStart"/>
            <w:r w:rsidRPr="00562B08">
              <w:rPr>
                <w:sz w:val="24"/>
                <w:szCs w:val="24"/>
              </w:rPr>
              <w:t>tambahkan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2F24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712337" w:rsidRPr="00562B08" w14:paraId="0DEDB7C1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4502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UJ200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3A64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dengan nama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tidak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F0840" w14:textId="77777777" w:rsidR="00562B08" w:rsidRPr="00562B08" w:rsidRDefault="00562B08" w:rsidP="002476F9">
            <w:pPr>
              <w:pStyle w:val="STTSTabelContent"/>
              <w:numPr>
                <w:ilvl w:val="0"/>
                <w:numId w:val="21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Baru”</w:t>
            </w:r>
          </w:p>
          <w:p w14:paraId="381C4EE6" w14:textId="77777777" w:rsidR="00562B08" w:rsidRPr="00562B08" w:rsidRDefault="00562B08" w:rsidP="002476F9">
            <w:pPr>
              <w:pStyle w:val="STTSTabelContent"/>
              <w:numPr>
                <w:ilvl w:val="0"/>
                <w:numId w:val="21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nama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yang salah</w:t>
            </w:r>
          </w:p>
          <w:p w14:paraId="310BAA9E" w14:textId="77777777" w:rsidR="00562B08" w:rsidRPr="00562B08" w:rsidRDefault="00562B08" w:rsidP="002476F9">
            <w:pPr>
              <w:pStyle w:val="STTSTabelContent"/>
              <w:numPr>
                <w:ilvl w:val="0"/>
                <w:numId w:val="21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F5579" w14:textId="041AB0C8" w:rsidR="00562B08" w:rsidRPr="00562B08" w:rsidRDefault="00562B08" w:rsidP="00712337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“Nama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minimal 3 </w:t>
            </w:r>
            <w:proofErr w:type="spellStart"/>
            <w:r w:rsidRPr="00562B08">
              <w:rPr>
                <w:sz w:val="24"/>
                <w:szCs w:val="24"/>
              </w:rPr>
              <w:t>karakter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5C806" w14:textId="0EFC891B" w:rsidR="00562B08" w:rsidRPr="00562B08" w:rsidRDefault="00562B08" w:rsidP="00712337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“Nama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minimal 3 </w:t>
            </w:r>
            <w:proofErr w:type="spellStart"/>
            <w:r w:rsidRPr="00562B08">
              <w:rPr>
                <w:sz w:val="24"/>
                <w:szCs w:val="24"/>
              </w:rPr>
              <w:t>karakter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7567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712337" w:rsidRPr="00562B08" w14:paraId="2FB9B5AF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F1F6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UJ201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3DC4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tanpa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memilih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56196" w14:textId="77777777" w:rsidR="00562B08" w:rsidRPr="00562B08" w:rsidRDefault="00562B08" w:rsidP="002476F9">
            <w:pPr>
              <w:pStyle w:val="STTSTabelContent"/>
              <w:numPr>
                <w:ilvl w:val="0"/>
                <w:numId w:val="21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Baru”</w:t>
            </w:r>
          </w:p>
          <w:p w14:paraId="36ED8545" w14:textId="77777777" w:rsidR="00562B08" w:rsidRPr="00562B08" w:rsidRDefault="00562B08" w:rsidP="002476F9">
            <w:pPr>
              <w:pStyle w:val="STTSTabelContent"/>
              <w:numPr>
                <w:ilvl w:val="0"/>
                <w:numId w:val="21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E705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harus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dipilih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9D13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harus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dipilih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C099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6A72B856" w14:textId="77777777" w:rsidR="00562B08" w:rsidRDefault="00562B08" w:rsidP="00562B08">
      <w:pPr>
        <w:pStyle w:val="STTSTabelContent"/>
        <w:jc w:val="left"/>
        <w:rPr>
          <w:sz w:val="24"/>
          <w:szCs w:val="24"/>
        </w:rPr>
      </w:pPr>
    </w:p>
    <w:p w14:paraId="3A99C42C" w14:textId="77777777" w:rsidR="00712337" w:rsidRDefault="00712337" w:rsidP="00562B08">
      <w:pPr>
        <w:pStyle w:val="STTSTabelContent"/>
        <w:jc w:val="left"/>
        <w:rPr>
          <w:sz w:val="24"/>
          <w:szCs w:val="24"/>
        </w:rPr>
      </w:pPr>
    </w:p>
    <w:p w14:paraId="678666F6" w14:textId="77777777" w:rsidR="009B4582" w:rsidRDefault="009B4582" w:rsidP="00562B08">
      <w:pPr>
        <w:pStyle w:val="STTSTabelContent"/>
        <w:jc w:val="left"/>
        <w:rPr>
          <w:sz w:val="24"/>
          <w:szCs w:val="24"/>
        </w:rPr>
      </w:pPr>
    </w:p>
    <w:p w14:paraId="7D2485C1" w14:textId="77777777" w:rsidR="009B4582" w:rsidRDefault="009B4582" w:rsidP="00562B08">
      <w:pPr>
        <w:pStyle w:val="STTSTabelContent"/>
        <w:jc w:val="left"/>
        <w:rPr>
          <w:sz w:val="24"/>
          <w:szCs w:val="24"/>
        </w:rPr>
      </w:pPr>
    </w:p>
    <w:p w14:paraId="2325562D" w14:textId="77777777" w:rsidR="009B4582" w:rsidRDefault="009B4582" w:rsidP="00562B08">
      <w:pPr>
        <w:pStyle w:val="STTSTabelContent"/>
        <w:jc w:val="left"/>
        <w:rPr>
          <w:sz w:val="24"/>
          <w:szCs w:val="24"/>
        </w:rPr>
      </w:pPr>
    </w:p>
    <w:p w14:paraId="281E7453" w14:textId="77777777" w:rsidR="009B4582" w:rsidRDefault="009B4582" w:rsidP="00562B08">
      <w:pPr>
        <w:pStyle w:val="STTSTabelContent"/>
        <w:jc w:val="left"/>
        <w:rPr>
          <w:sz w:val="24"/>
          <w:szCs w:val="24"/>
        </w:rPr>
      </w:pPr>
    </w:p>
    <w:p w14:paraId="390DDA3E" w14:textId="77777777" w:rsidR="009B4582" w:rsidRDefault="009B4582" w:rsidP="00562B08">
      <w:pPr>
        <w:pStyle w:val="STTSTabelContent"/>
        <w:jc w:val="left"/>
        <w:rPr>
          <w:sz w:val="24"/>
          <w:szCs w:val="24"/>
        </w:rPr>
      </w:pPr>
    </w:p>
    <w:p w14:paraId="6739007D" w14:textId="77777777" w:rsidR="009B4582" w:rsidRDefault="009B4582" w:rsidP="00562B08">
      <w:pPr>
        <w:pStyle w:val="STTSTabelContent"/>
        <w:jc w:val="left"/>
        <w:rPr>
          <w:sz w:val="24"/>
          <w:szCs w:val="24"/>
        </w:rPr>
      </w:pPr>
    </w:p>
    <w:p w14:paraId="4B4E11CB" w14:textId="77777777" w:rsidR="009B4582" w:rsidRDefault="009B4582" w:rsidP="00562B08">
      <w:pPr>
        <w:pStyle w:val="STTSTabelContent"/>
        <w:jc w:val="left"/>
        <w:rPr>
          <w:sz w:val="24"/>
          <w:szCs w:val="24"/>
        </w:rPr>
      </w:pPr>
    </w:p>
    <w:p w14:paraId="5A0E1DD9" w14:textId="77777777" w:rsidR="009B4582" w:rsidRDefault="009B4582" w:rsidP="00562B08">
      <w:pPr>
        <w:pStyle w:val="STTSTabelContent"/>
        <w:jc w:val="left"/>
        <w:rPr>
          <w:sz w:val="24"/>
          <w:szCs w:val="24"/>
        </w:rPr>
      </w:pPr>
    </w:p>
    <w:p w14:paraId="7EA28EA5" w14:textId="77777777" w:rsidR="009B4582" w:rsidRDefault="009B4582" w:rsidP="00562B08">
      <w:pPr>
        <w:pStyle w:val="STTSTabelContent"/>
        <w:jc w:val="left"/>
        <w:rPr>
          <w:sz w:val="24"/>
          <w:szCs w:val="24"/>
        </w:rPr>
      </w:pPr>
    </w:p>
    <w:p w14:paraId="7602545B" w14:textId="77777777" w:rsidR="009B4582" w:rsidRDefault="009B4582" w:rsidP="00562B08">
      <w:pPr>
        <w:pStyle w:val="STTSTabelContent"/>
        <w:jc w:val="left"/>
        <w:rPr>
          <w:sz w:val="24"/>
          <w:szCs w:val="24"/>
        </w:rPr>
      </w:pPr>
    </w:p>
    <w:p w14:paraId="7130454B" w14:textId="77777777" w:rsidR="009B4582" w:rsidRDefault="009B4582" w:rsidP="00562B08">
      <w:pPr>
        <w:pStyle w:val="STTSTabelContent"/>
        <w:jc w:val="left"/>
        <w:rPr>
          <w:sz w:val="24"/>
          <w:szCs w:val="24"/>
        </w:rPr>
      </w:pPr>
    </w:p>
    <w:p w14:paraId="05422C99" w14:textId="77777777" w:rsidR="009B4582" w:rsidRDefault="009B4582" w:rsidP="00562B08">
      <w:pPr>
        <w:pStyle w:val="STTSTabelContent"/>
        <w:jc w:val="left"/>
        <w:rPr>
          <w:sz w:val="24"/>
          <w:szCs w:val="24"/>
        </w:rPr>
      </w:pPr>
    </w:p>
    <w:p w14:paraId="12AA1F5B" w14:textId="77777777" w:rsidR="009B4582" w:rsidRDefault="009B4582" w:rsidP="00562B08">
      <w:pPr>
        <w:pStyle w:val="STTSTabelContent"/>
        <w:jc w:val="left"/>
        <w:rPr>
          <w:sz w:val="24"/>
          <w:szCs w:val="24"/>
        </w:rPr>
      </w:pPr>
    </w:p>
    <w:p w14:paraId="3C7EDEDE" w14:textId="77777777" w:rsidR="009B4582" w:rsidRDefault="009B4582" w:rsidP="00562B08">
      <w:pPr>
        <w:pStyle w:val="STTSTabelContent"/>
        <w:jc w:val="left"/>
        <w:rPr>
          <w:sz w:val="24"/>
          <w:szCs w:val="24"/>
        </w:rPr>
      </w:pPr>
    </w:p>
    <w:p w14:paraId="3AAC4369" w14:textId="77777777" w:rsidR="009B4582" w:rsidRDefault="009B4582" w:rsidP="00562B08">
      <w:pPr>
        <w:pStyle w:val="STTSTabelContent"/>
        <w:jc w:val="left"/>
        <w:rPr>
          <w:sz w:val="24"/>
          <w:szCs w:val="24"/>
        </w:rPr>
      </w:pPr>
    </w:p>
    <w:p w14:paraId="6E283431" w14:textId="77777777" w:rsidR="009B4582" w:rsidRPr="00562B08" w:rsidRDefault="009B4582" w:rsidP="00562B08">
      <w:pPr>
        <w:pStyle w:val="STTSTabelContent"/>
        <w:jc w:val="left"/>
        <w:rPr>
          <w:sz w:val="24"/>
          <w:szCs w:val="24"/>
        </w:rPr>
      </w:pPr>
    </w:p>
    <w:p w14:paraId="47D0DD6D" w14:textId="77777777" w:rsidR="00712337" w:rsidRPr="00562B08" w:rsidRDefault="00712337" w:rsidP="00712337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17</w:t>
      </w:r>
    </w:p>
    <w:p w14:paraId="32CB7896" w14:textId="68716CD7" w:rsidR="00712337" w:rsidRPr="00562B08" w:rsidRDefault="00712337" w:rsidP="0071233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 xml:space="preserve">Tabel Uji Coba Halaman </w:t>
      </w:r>
      <w:proofErr w:type="spellStart"/>
      <w:r w:rsidRPr="00562B08">
        <w:rPr>
          <w:rFonts w:ascii="Times New Roman" w:hAnsi="Times New Roman" w:cs="Times New Roman"/>
          <w:b/>
          <w:sz w:val="24"/>
          <w:szCs w:val="24"/>
        </w:rPr>
        <w:t>Produk</w:t>
      </w:r>
      <w:proofErr w:type="spellEnd"/>
      <w:r w:rsidRPr="00562B08">
        <w:rPr>
          <w:rFonts w:ascii="Times New Roman" w:hAnsi="Times New Roman" w:cs="Times New Roman"/>
          <w:b/>
          <w:sz w:val="24"/>
          <w:szCs w:val="24"/>
        </w:rPr>
        <w:t xml:space="preserve"> Admin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Lanjutan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1987"/>
        <w:gridCol w:w="5245"/>
        <w:gridCol w:w="3119"/>
        <w:gridCol w:w="2723"/>
        <w:gridCol w:w="1016"/>
      </w:tblGrid>
      <w:tr w:rsidR="00712337" w:rsidRPr="00562B08" w14:paraId="0CEAF871" w14:textId="77777777" w:rsidTr="002476F9">
        <w:trPr>
          <w:jc w:val="center"/>
        </w:trPr>
        <w:tc>
          <w:tcPr>
            <w:tcW w:w="843" w:type="dxa"/>
            <w:shd w:val="clear" w:color="auto" w:fill="D9D9D9"/>
          </w:tcPr>
          <w:p w14:paraId="42DDF21A" w14:textId="77777777" w:rsidR="00712337" w:rsidRPr="00562B08" w:rsidRDefault="00712337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1987" w:type="dxa"/>
            <w:shd w:val="clear" w:color="auto" w:fill="D9D9D9"/>
          </w:tcPr>
          <w:p w14:paraId="579DA097" w14:textId="77777777" w:rsidR="00712337" w:rsidRPr="00562B08" w:rsidRDefault="00712337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5245" w:type="dxa"/>
            <w:shd w:val="clear" w:color="auto" w:fill="D9D9D9"/>
          </w:tcPr>
          <w:p w14:paraId="5526B631" w14:textId="77777777" w:rsidR="00712337" w:rsidRPr="00562B08" w:rsidRDefault="00712337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119" w:type="dxa"/>
            <w:shd w:val="clear" w:color="auto" w:fill="D9D9D9"/>
          </w:tcPr>
          <w:p w14:paraId="492860E0" w14:textId="77777777" w:rsidR="00712337" w:rsidRPr="00562B08" w:rsidRDefault="00712337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723" w:type="dxa"/>
            <w:shd w:val="clear" w:color="auto" w:fill="D9D9D9"/>
          </w:tcPr>
          <w:p w14:paraId="2D193A82" w14:textId="77777777" w:rsidR="00712337" w:rsidRPr="00562B08" w:rsidRDefault="00712337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3BE64B7E" w14:textId="77777777" w:rsidR="00712337" w:rsidRPr="00562B08" w:rsidRDefault="00712337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712337" w:rsidRPr="00562B08" w14:paraId="0CDE3FC9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078F59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UJ202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130820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Menambah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tanpa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mengisi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merek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2B6F59" w14:textId="77777777" w:rsidR="00712337" w:rsidRPr="00712337" w:rsidRDefault="00712337" w:rsidP="002476F9">
            <w:pPr>
              <w:pStyle w:val="STTSTabelContent"/>
              <w:numPr>
                <w:ilvl w:val="0"/>
                <w:numId w:val="213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Baru”</w:t>
            </w:r>
          </w:p>
          <w:p w14:paraId="1B5B53E5" w14:textId="77777777" w:rsidR="00712337" w:rsidRPr="00712337" w:rsidRDefault="00712337" w:rsidP="002476F9">
            <w:pPr>
              <w:pStyle w:val="STTSTabelContent"/>
              <w:numPr>
                <w:ilvl w:val="0"/>
                <w:numId w:val="213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AE3243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“Brand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CB0569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“Brand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9B7B83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712337" w:rsidRPr="00562B08" w14:paraId="6EB6FFE0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41CAC6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UJ203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0CF615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Menambah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dengan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deskripsi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yang tidak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494989" w14:textId="77777777" w:rsidR="00712337" w:rsidRPr="00712337" w:rsidRDefault="00712337" w:rsidP="002476F9">
            <w:pPr>
              <w:pStyle w:val="STTSTabelContent"/>
              <w:numPr>
                <w:ilvl w:val="0"/>
                <w:numId w:val="214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Baru”</w:t>
            </w:r>
          </w:p>
          <w:p w14:paraId="3A96F8AB" w14:textId="77777777" w:rsidR="00712337" w:rsidRPr="00712337" w:rsidRDefault="00712337" w:rsidP="002476F9">
            <w:pPr>
              <w:pStyle w:val="STTSTabelContent"/>
              <w:numPr>
                <w:ilvl w:val="0"/>
                <w:numId w:val="214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712337">
              <w:rPr>
                <w:bCs/>
                <w:sz w:val="24"/>
                <w:szCs w:val="24"/>
              </w:rPr>
              <w:t>deskripsi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yang salah</w:t>
            </w:r>
          </w:p>
          <w:p w14:paraId="4CCE812D" w14:textId="77777777" w:rsidR="00712337" w:rsidRPr="00712337" w:rsidRDefault="00712337" w:rsidP="002476F9">
            <w:pPr>
              <w:pStyle w:val="STTSTabelContent"/>
              <w:numPr>
                <w:ilvl w:val="0"/>
                <w:numId w:val="214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3E7902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Deskripsi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minimal 10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B51D83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Deskripsi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minimal 10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3A17FD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712337" w:rsidRPr="00562B08" w14:paraId="0AF509B0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8332B3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UJ204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3D06D2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Menambah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tanpa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mengisi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harga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jual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3B81A1" w14:textId="77777777" w:rsidR="00712337" w:rsidRPr="00712337" w:rsidRDefault="00712337" w:rsidP="002476F9">
            <w:pPr>
              <w:pStyle w:val="STTSTabelContent"/>
              <w:numPr>
                <w:ilvl w:val="0"/>
                <w:numId w:val="215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Baru”</w:t>
            </w:r>
          </w:p>
          <w:p w14:paraId="1AE8C114" w14:textId="77777777" w:rsidR="00712337" w:rsidRPr="00712337" w:rsidRDefault="00712337" w:rsidP="002476F9">
            <w:pPr>
              <w:pStyle w:val="STTSTabelContent"/>
              <w:numPr>
                <w:ilvl w:val="0"/>
                <w:numId w:val="215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43C998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“Harga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99C84D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“Harga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A60405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712337" w:rsidRPr="00562B08" w14:paraId="032C5893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815E8E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UJ205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156192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Menambah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dengan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harga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jual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negatif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4D2522" w14:textId="77777777" w:rsidR="00712337" w:rsidRPr="00712337" w:rsidRDefault="00712337" w:rsidP="002476F9">
            <w:pPr>
              <w:pStyle w:val="STTSTabelContent"/>
              <w:numPr>
                <w:ilvl w:val="0"/>
                <w:numId w:val="216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Baru”</w:t>
            </w:r>
          </w:p>
          <w:p w14:paraId="14967660" w14:textId="77777777" w:rsidR="00712337" w:rsidRPr="00712337" w:rsidRDefault="00712337" w:rsidP="002476F9">
            <w:pPr>
              <w:pStyle w:val="STTSTabelContent"/>
              <w:numPr>
                <w:ilvl w:val="0"/>
                <w:numId w:val="216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712337">
              <w:rPr>
                <w:bCs/>
                <w:sz w:val="24"/>
                <w:szCs w:val="24"/>
              </w:rPr>
              <w:t>harga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jual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712337">
              <w:rPr>
                <w:bCs/>
                <w:sz w:val="24"/>
                <w:szCs w:val="24"/>
              </w:rPr>
              <w:t>negatif</w:t>
            </w:r>
            <w:proofErr w:type="spellEnd"/>
          </w:p>
          <w:p w14:paraId="6B47FF70" w14:textId="77777777" w:rsidR="00712337" w:rsidRPr="00712337" w:rsidRDefault="00712337" w:rsidP="002476F9">
            <w:pPr>
              <w:pStyle w:val="STTSTabelContent"/>
              <w:numPr>
                <w:ilvl w:val="0"/>
                <w:numId w:val="216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1F5F3A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“Harga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berupa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angka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positif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951183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“Harga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berupa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angka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positif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CD6F1C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712337" w:rsidRPr="00562B08" w14:paraId="45EE4A26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4EA9E3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UJ206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D842EE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Menambah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tanpa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mengisi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unit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8C90A9" w14:textId="77777777" w:rsidR="00712337" w:rsidRPr="00712337" w:rsidRDefault="00712337" w:rsidP="002476F9">
            <w:pPr>
              <w:pStyle w:val="STTSTabelContent"/>
              <w:numPr>
                <w:ilvl w:val="0"/>
                <w:numId w:val="217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Baru”</w:t>
            </w:r>
          </w:p>
          <w:p w14:paraId="799661F5" w14:textId="77777777" w:rsidR="00712337" w:rsidRPr="00712337" w:rsidRDefault="00712337" w:rsidP="002476F9">
            <w:pPr>
              <w:pStyle w:val="STTSTabelContent"/>
              <w:numPr>
                <w:ilvl w:val="0"/>
                <w:numId w:val="217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38E78C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“Unit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utama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dipilih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179CEF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“Unit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utama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dipilih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EC43B5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712337" w:rsidRPr="00562B08" w14:paraId="3A8E8168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9F7403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UJ207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32799F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Menambah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tanpa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mengisi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stok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709D21" w14:textId="77777777" w:rsidR="00712337" w:rsidRPr="00712337" w:rsidRDefault="00712337" w:rsidP="002476F9">
            <w:pPr>
              <w:pStyle w:val="STTSTabelContent"/>
              <w:numPr>
                <w:ilvl w:val="0"/>
                <w:numId w:val="218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Baru”</w:t>
            </w:r>
          </w:p>
          <w:p w14:paraId="7F48E90E" w14:textId="77777777" w:rsidR="00712337" w:rsidRPr="00712337" w:rsidRDefault="00712337" w:rsidP="002476F9">
            <w:pPr>
              <w:pStyle w:val="STTSTabelContent"/>
              <w:numPr>
                <w:ilvl w:val="0"/>
                <w:numId w:val="218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21B7C5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“Stok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93D9CE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“Stok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179A7E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712337" w:rsidRPr="00562B08" w14:paraId="78D1D195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073E03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UJ208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E2BAA8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Menambah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dengan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stok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negatif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1F7009" w14:textId="77777777" w:rsidR="00712337" w:rsidRPr="00712337" w:rsidRDefault="00712337" w:rsidP="002476F9">
            <w:pPr>
              <w:pStyle w:val="STTSTabelContent"/>
              <w:numPr>
                <w:ilvl w:val="0"/>
                <w:numId w:val="219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Baru”</w:t>
            </w:r>
          </w:p>
          <w:p w14:paraId="4A19DB2A" w14:textId="77777777" w:rsidR="00712337" w:rsidRPr="00712337" w:rsidRDefault="00712337" w:rsidP="002476F9">
            <w:pPr>
              <w:pStyle w:val="STTSTabelContent"/>
              <w:numPr>
                <w:ilvl w:val="0"/>
                <w:numId w:val="219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712337">
              <w:rPr>
                <w:bCs/>
                <w:sz w:val="24"/>
                <w:szCs w:val="24"/>
              </w:rPr>
              <w:t>stok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712337">
              <w:rPr>
                <w:bCs/>
                <w:sz w:val="24"/>
                <w:szCs w:val="24"/>
              </w:rPr>
              <w:t>negatif</w:t>
            </w:r>
            <w:proofErr w:type="spellEnd"/>
          </w:p>
          <w:p w14:paraId="5CF9C88D" w14:textId="77777777" w:rsidR="00712337" w:rsidRPr="00712337" w:rsidRDefault="00712337" w:rsidP="002476F9">
            <w:pPr>
              <w:pStyle w:val="STTSTabelContent"/>
              <w:numPr>
                <w:ilvl w:val="0"/>
                <w:numId w:val="219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8FB172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“Stok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berupa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angka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positif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atau 0”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9755A8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“Stok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berupa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angka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positif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atau 0”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BDCF98" w14:textId="77777777" w:rsidR="00712337" w:rsidRPr="00712337" w:rsidRDefault="00712337" w:rsidP="00712337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712337" w14:paraId="434E5C24" w14:textId="77777777" w:rsidTr="009B4582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658F02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UJ209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2C3AE9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Menambah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tanpa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mengisi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unit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tersedia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untuk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pelanggan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DCC7CD" w14:textId="77777777" w:rsidR="009B4582" w:rsidRPr="00712337" w:rsidRDefault="009B4582" w:rsidP="002476F9">
            <w:pPr>
              <w:pStyle w:val="STTSTabelContent"/>
              <w:numPr>
                <w:ilvl w:val="0"/>
                <w:numId w:val="220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Baru”</w:t>
            </w:r>
          </w:p>
          <w:p w14:paraId="66E9BE11" w14:textId="77777777" w:rsidR="009B4582" w:rsidRPr="00712337" w:rsidRDefault="009B4582" w:rsidP="002476F9">
            <w:pPr>
              <w:pStyle w:val="STTSTabelContent"/>
              <w:numPr>
                <w:ilvl w:val="0"/>
                <w:numId w:val="220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2D6DAA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“Minimal </w:t>
            </w:r>
            <w:proofErr w:type="gramStart"/>
            <w:r w:rsidRPr="00712337">
              <w:rPr>
                <w:b w:val="0"/>
                <w:bCs/>
                <w:sz w:val="24"/>
                <w:szCs w:val="24"/>
              </w:rPr>
              <w:t>1 unit</w:t>
            </w:r>
            <w:proofErr w:type="gram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dipilih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untuk customer”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D4E447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“Minimal </w:t>
            </w:r>
            <w:proofErr w:type="gramStart"/>
            <w:r w:rsidRPr="00712337">
              <w:rPr>
                <w:b w:val="0"/>
                <w:bCs/>
                <w:sz w:val="24"/>
                <w:szCs w:val="24"/>
              </w:rPr>
              <w:t>1 unit</w:t>
            </w:r>
            <w:proofErr w:type="gram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dipilih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untuk customer”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46699C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712337" w14:paraId="0F4FA410" w14:textId="77777777" w:rsidTr="009B4582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319C15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UJ210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3DA4A5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Membatal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pembuatan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E25809" w14:textId="77777777" w:rsidR="009B4582" w:rsidRPr="00712337" w:rsidRDefault="009B4582" w:rsidP="002476F9">
            <w:pPr>
              <w:pStyle w:val="STTSTabelContent"/>
              <w:numPr>
                <w:ilvl w:val="0"/>
                <w:numId w:val="221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Baru”</w:t>
            </w:r>
          </w:p>
          <w:p w14:paraId="6B58221D" w14:textId="77777777" w:rsidR="009B4582" w:rsidRPr="00712337" w:rsidRDefault="009B4582" w:rsidP="002476F9">
            <w:pPr>
              <w:pStyle w:val="STTSTabelContent"/>
              <w:numPr>
                <w:ilvl w:val="0"/>
                <w:numId w:val="221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“Batal”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21B25D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 xml:space="preserve">Pop up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ditutup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C46F21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 xml:space="preserve">Pop up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ditutup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E81A8F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712337" w14:paraId="27A11ABF" w14:textId="77777777" w:rsidTr="009B4582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55B18E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UJ211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899A2F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Menghapus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atribut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ECD1D1" w14:textId="77777777" w:rsidR="009B4582" w:rsidRPr="00712337" w:rsidRDefault="009B4582" w:rsidP="002476F9">
            <w:pPr>
              <w:pStyle w:val="STTSTabelContent"/>
              <w:numPr>
                <w:ilvl w:val="0"/>
                <w:numId w:val="222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Baru”</w:t>
            </w:r>
          </w:p>
          <w:p w14:paraId="403A2979" w14:textId="77777777" w:rsidR="009B4582" w:rsidRPr="00712337" w:rsidRDefault="009B4582" w:rsidP="002476F9">
            <w:pPr>
              <w:pStyle w:val="STTSTabelContent"/>
              <w:numPr>
                <w:ilvl w:val="0"/>
                <w:numId w:val="222"/>
              </w:numPr>
              <w:jc w:val="left"/>
              <w:rPr>
                <w:bCs/>
                <w:sz w:val="24"/>
                <w:szCs w:val="24"/>
              </w:rPr>
            </w:pPr>
            <w:proofErr w:type="spellStart"/>
            <w:r w:rsidRPr="00712337">
              <w:rPr>
                <w:bCs/>
                <w:sz w:val="24"/>
                <w:szCs w:val="24"/>
              </w:rPr>
              <w:t>Memasukkan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atribut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</w:p>
          <w:p w14:paraId="1255EC0A" w14:textId="77777777" w:rsidR="009B4582" w:rsidRPr="00712337" w:rsidRDefault="009B4582" w:rsidP="002476F9">
            <w:pPr>
              <w:pStyle w:val="STTSTabelContent"/>
              <w:numPr>
                <w:ilvl w:val="0"/>
                <w:numId w:val="222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logo </w:t>
            </w:r>
            <w:proofErr w:type="spellStart"/>
            <w:r w:rsidRPr="00712337">
              <w:rPr>
                <w:bCs/>
                <w:sz w:val="24"/>
                <w:szCs w:val="24"/>
              </w:rPr>
              <w:t>sampah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merah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disebelah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kanan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nilai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4CF063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Atribut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dihapus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AEB4A4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Atribut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dihapus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54FE01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712337" w14:paraId="5DCD036E" w14:textId="77777777" w:rsidTr="009B4582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412AAC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UJ212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0EF847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Mencari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melalui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searchbar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5795EF" w14:textId="77777777" w:rsidR="009B4582" w:rsidRPr="00712337" w:rsidRDefault="009B4582" w:rsidP="002476F9">
            <w:pPr>
              <w:pStyle w:val="STTSTabelContent"/>
              <w:numPr>
                <w:ilvl w:val="0"/>
                <w:numId w:val="223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Masukkan nama atau </w:t>
            </w:r>
            <w:proofErr w:type="spellStart"/>
            <w:r w:rsidRPr="00712337">
              <w:rPr>
                <w:bCs/>
                <w:sz w:val="24"/>
                <w:szCs w:val="24"/>
              </w:rPr>
              <w:t>merek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yang di </w:t>
            </w:r>
            <w:proofErr w:type="spellStart"/>
            <w:r w:rsidRPr="00712337">
              <w:rPr>
                <w:bCs/>
                <w:sz w:val="24"/>
                <w:szCs w:val="24"/>
              </w:rPr>
              <w:t>cari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1FB901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semua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dicari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094AA1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semua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dicari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80F893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712337" w14:paraId="7827E8EB" w14:textId="77777777" w:rsidTr="009B4582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097F9C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UJ213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7145B0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Mengfilter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8B2563" w14:textId="77777777" w:rsidR="009B4582" w:rsidRPr="00712337" w:rsidRDefault="009B4582" w:rsidP="002476F9">
            <w:pPr>
              <w:pStyle w:val="STTSTabelContent"/>
              <w:numPr>
                <w:ilvl w:val="0"/>
                <w:numId w:val="224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combo box </w:t>
            </w:r>
            <w:proofErr w:type="spellStart"/>
            <w:r w:rsidRPr="00712337">
              <w:rPr>
                <w:bCs/>
                <w:sz w:val="24"/>
                <w:szCs w:val="24"/>
              </w:rPr>
              <w:t>dikanan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searchbar</w:t>
            </w:r>
            <w:proofErr w:type="spellEnd"/>
          </w:p>
          <w:p w14:paraId="49262680" w14:textId="77777777" w:rsidR="009B4582" w:rsidRPr="00712337" w:rsidRDefault="009B4582" w:rsidP="002476F9">
            <w:pPr>
              <w:pStyle w:val="STTSTabelContent"/>
              <w:numPr>
                <w:ilvl w:val="0"/>
                <w:numId w:val="224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kategori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712337">
              <w:rPr>
                <w:bCs/>
                <w:sz w:val="24"/>
                <w:szCs w:val="24"/>
              </w:rPr>
              <w:t>dicari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9FC6AE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semua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dicari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95D44F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semua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dicari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FE9F09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9B4582" w:rsidRPr="00712337" w14:paraId="43C10CD7" w14:textId="77777777" w:rsidTr="009B4582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01AFFA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UJ214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C8FA84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Mengfilter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status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3F54A0" w14:textId="77777777" w:rsidR="009B4582" w:rsidRPr="00712337" w:rsidRDefault="009B4582" w:rsidP="002476F9">
            <w:pPr>
              <w:pStyle w:val="STTSTabelContent"/>
              <w:numPr>
                <w:ilvl w:val="0"/>
                <w:numId w:val="225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combo box </w:t>
            </w:r>
            <w:proofErr w:type="spellStart"/>
            <w:r w:rsidRPr="00712337">
              <w:rPr>
                <w:bCs/>
                <w:sz w:val="24"/>
                <w:szCs w:val="24"/>
              </w:rPr>
              <w:t>dikanan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combo box </w:t>
            </w:r>
            <w:proofErr w:type="spellStart"/>
            <w:r w:rsidRPr="00712337">
              <w:rPr>
                <w:bCs/>
                <w:sz w:val="24"/>
                <w:szCs w:val="24"/>
              </w:rPr>
              <w:t>kategori</w:t>
            </w:r>
            <w:proofErr w:type="spellEnd"/>
          </w:p>
          <w:p w14:paraId="169E3A39" w14:textId="77777777" w:rsidR="009B4582" w:rsidRPr="00712337" w:rsidRDefault="009B4582" w:rsidP="002476F9">
            <w:pPr>
              <w:pStyle w:val="STTSTabelContent"/>
              <w:numPr>
                <w:ilvl w:val="0"/>
                <w:numId w:val="225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status yang </w:t>
            </w:r>
            <w:proofErr w:type="spellStart"/>
            <w:r w:rsidRPr="00712337">
              <w:rPr>
                <w:bCs/>
                <w:sz w:val="24"/>
                <w:szCs w:val="24"/>
              </w:rPr>
              <w:t>dicari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2C5ABF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semua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status yang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dicari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A23A82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</w:p>
          <w:p w14:paraId="31AB875C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 xml:space="preserve">semua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status yang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dicari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74B143" w14:textId="77777777" w:rsidR="009B4582" w:rsidRPr="00712337" w:rsidRDefault="009B4582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</w:tbl>
    <w:p w14:paraId="4E16B394" w14:textId="77777777" w:rsidR="00562B08" w:rsidRDefault="00562B08" w:rsidP="00562B08">
      <w:pPr>
        <w:pStyle w:val="STTSTabelContent"/>
        <w:jc w:val="left"/>
        <w:rPr>
          <w:sz w:val="24"/>
          <w:szCs w:val="24"/>
        </w:rPr>
      </w:pPr>
    </w:p>
    <w:p w14:paraId="4EF42EAB" w14:textId="77777777" w:rsidR="00712337" w:rsidRDefault="00712337" w:rsidP="00562B08">
      <w:pPr>
        <w:pStyle w:val="STTSTabelContent"/>
        <w:jc w:val="left"/>
        <w:rPr>
          <w:sz w:val="24"/>
          <w:szCs w:val="24"/>
        </w:rPr>
      </w:pPr>
    </w:p>
    <w:p w14:paraId="44231E4A" w14:textId="77777777" w:rsidR="00712337" w:rsidRDefault="00712337" w:rsidP="00562B08">
      <w:pPr>
        <w:pStyle w:val="STTSTabelContent"/>
        <w:jc w:val="left"/>
        <w:rPr>
          <w:sz w:val="24"/>
          <w:szCs w:val="24"/>
        </w:rPr>
      </w:pPr>
    </w:p>
    <w:p w14:paraId="371BC2D5" w14:textId="77777777" w:rsidR="00712337" w:rsidRPr="00562B08" w:rsidRDefault="00712337" w:rsidP="00712337">
      <w:pPr>
        <w:pStyle w:val="STTSTabelContent"/>
        <w:jc w:val="left"/>
        <w:rPr>
          <w:sz w:val="24"/>
          <w:szCs w:val="24"/>
        </w:rPr>
      </w:pPr>
    </w:p>
    <w:p w14:paraId="3F0E2BD0" w14:textId="77777777" w:rsidR="00712337" w:rsidRPr="00562B08" w:rsidRDefault="00712337" w:rsidP="00712337">
      <w:pPr>
        <w:pStyle w:val="STTSTabel"/>
        <w:rPr>
          <w:szCs w:val="24"/>
        </w:rPr>
      </w:pPr>
      <w:r w:rsidRPr="00562B08">
        <w:rPr>
          <w:szCs w:val="24"/>
        </w:rPr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17</w:t>
      </w:r>
    </w:p>
    <w:p w14:paraId="1DB39A83" w14:textId="77777777" w:rsidR="00712337" w:rsidRPr="00562B08" w:rsidRDefault="00712337" w:rsidP="0071233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 xml:space="preserve">Tabel Uji Coba Halaman </w:t>
      </w:r>
      <w:proofErr w:type="spellStart"/>
      <w:r w:rsidRPr="00562B08">
        <w:rPr>
          <w:rFonts w:ascii="Times New Roman" w:hAnsi="Times New Roman" w:cs="Times New Roman"/>
          <w:b/>
          <w:sz w:val="24"/>
          <w:szCs w:val="24"/>
        </w:rPr>
        <w:t>Produk</w:t>
      </w:r>
      <w:proofErr w:type="spellEnd"/>
      <w:r w:rsidRPr="00562B08">
        <w:rPr>
          <w:rFonts w:ascii="Times New Roman" w:hAnsi="Times New Roman" w:cs="Times New Roman"/>
          <w:b/>
          <w:sz w:val="24"/>
          <w:szCs w:val="24"/>
        </w:rPr>
        <w:t xml:space="preserve"> Admin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Lanjutan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1987"/>
        <w:gridCol w:w="5245"/>
        <w:gridCol w:w="3119"/>
        <w:gridCol w:w="2723"/>
        <w:gridCol w:w="1016"/>
      </w:tblGrid>
      <w:tr w:rsidR="00712337" w:rsidRPr="00562B08" w14:paraId="37D34902" w14:textId="77777777" w:rsidTr="002476F9">
        <w:trPr>
          <w:jc w:val="center"/>
        </w:trPr>
        <w:tc>
          <w:tcPr>
            <w:tcW w:w="843" w:type="dxa"/>
            <w:shd w:val="clear" w:color="auto" w:fill="D9D9D9"/>
          </w:tcPr>
          <w:p w14:paraId="0E3B662A" w14:textId="77777777" w:rsidR="00712337" w:rsidRPr="00562B08" w:rsidRDefault="00712337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1987" w:type="dxa"/>
            <w:shd w:val="clear" w:color="auto" w:fill="D9D9D9"/>
          </w:tcPr>
          <w:p w14:paraId="17CB132E" w14:textId="77777777" w:rsidR="00712337" w:rsidRPr="00562B08" w:rsidRDefault="00712337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5245" w:type="dxa"/>
            <w:shd w:val="clear" w:color="auto" w:fill="D9D9D9"/>
          </w:tcPr>
          <w:p w14:paraId="64AB8ED8" w14:textId="77777777" w:rsidR="00712337" w:rsidRPr="00562B08" w:rsidRDefault="00712337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119" w:type="dxa"/>
            <w:shd w:val="clear" w:color="auto" w:fill="D9D9D9"/>
          </w:tcPr>
          <w:p w14:paraId="2493EB15" w14:textId="77777777" w:rsidR="00712337" w:rsidRPr="00562B08" w:rsidRDefault="00712337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723" w:type="dxa"/>
            <w:shd w:val="clear" w:color="auto" w:fill="D9D9D9"/>
          </w:tcPr>
          <w:p w14:paraId="59AE4CB5" w14:textId="77777777" w:rsidR="00712337" w:rsidRPr="00562B08" w:rsidRDefault="00712337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0EC1B1EB" w14:textId="77777777" w:rsidR="00712337" w:rsidRPr="00562B08" w:rsidRDefault="00712337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712337" w:rsidRPr="00712337" w14:paraId="3D226079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8D4A17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UJ215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602906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terbaru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12AEC3" w14:textId="77777777" w:rsidR="00712337" w:rsidRPr="00712337" w:rsidRDefault="00712337" w:rsidP="002476F9">
            <w:pPr>
              <w:pStyle w:val="STTSTabelContent"/>
              <w:numPr>
                <w:ilvl w:val="0"/>
                <w:numId w:val="227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combo box </w:t>
            </w:r>
            <w:proofErr w:type="spellStart"/>
            <w:r w:rsidRPr="00712337">
              <w:rPr>
                <w:bCs/>
                <w:sz w:val="24"/>
                <w:szCs w:val="24"/>
              </w:rPr>
              <w:t>dikanan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combo box status</w:t>
            </w:r>
          </w:p>
          <w:p w14:paraId="62C731AD" w14:textId="77777777" w:rsidR="00712337" w:rsidRPr="00712337" w:rsidRDefault="00712337" w:rsidP="002476F9">
            <w:pPr>
              <w:pStyle w:val="STTSTabelContent"/>
              <w:numPr>
                <w:ilvl w:val="0"/>
                <w:numId w:val="227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>Tekan “</w:t>
            </w:r>
            <w:proofErr w:type="spellStart"/>
            <w:r w:rsidRPr="00712337">
              <w:rPr>
                <w:bCs/>
                <w:sz w:val="24"/>
                <w:szCs w:val="24"/>
              </w:rPr>
              <w:t>Terbaru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C99497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terbaru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56170E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terbaru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BF68C1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712337" w:rsidRPr="00712337" w14:paraId="3AE79169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DBC9D0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UJ216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DA11D3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terlama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EA7670" w14:textId="77777777" w:rsidR="00712337" w:rsidRPr="00712337" w:rsidRDefault="00712337" w:rsidP="002476F9">
            <w:pPr>
              <w:pStyle w:val="STTSTabelContent"/>
              <w:numPr>
                <w:ilvl w:val="0"/>
                <w:numId w:val="234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combo box </w:t>
            </w:r>
            <w:proofErr w:type="spellStart"/>
            <w:r w:rsidRPr="00712337">
              <w:rPr>
                <w:bCs/>
                <w:sz w:val="24"/>
                <w:szCs w:val="24"/>
              </w:rPr>
              <w:t>dikanan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combo box status</w:t>
            </w:r>
          </w:p>
          <w:p w14:paraId="51CE75A9" w14:textId="77777777" w:rsidR="00712337" w:rsidRPr="00712337" w:rsidRDefault="00712337" w:rsidP="002476F9">
            <w:pPr>
              <w:pStyle w:val="STTSTabelContent"/>
              <w:numPr>
                <w:ilvl w:val="0"/>
                <w:numId w:val="234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>Tekan “</w:t>
            </w:r>
            <w:proofErr w:type="spellStart"/>
            <w:r w:rsidRPr="00712337">
              <w:rPr>
                <w:bCs/>
                <w:sz w:val="24"/>
                <w:szCs w:val="24"/>
              </w:rPr>
              <w:t>Terlama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84BF77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terlama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B227BA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terlama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AAC8D6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712337" w14:paraId="0EFB2BAB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E28A33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UJ217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DCB44D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urutan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abjad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FDA57E" w14:textId="77777777" w:rsidR="00B55996" w:rsidRPr="00712337" w:rsidRDefault="00B55996" w:rsidP="002476F9">
            <w:pPr>
              <w:pStyle w:val="STTSTabelContent"/>
              <w:numPr>
                <w:ilvl w:val="0"/>
                <w:numId w:val="228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combo box </w:t>
            </w:r>
            <w:proofErr w:type="spellStart"/>
            <w:r w:rsidRPr="00712337">
              <w:rPr>
                <w:bCs/>
                <w:sz w:val="24"/>
                <w:szCs w:val="24"/>
              </w:rPr>
              <w:t>dikanan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combo box status</w:t>
            </w:r>
          </w:p>
          <w:p w14:paraId="08C2C379" w14:textId="77777777" w:rsidR="00B55996" w:rsidRPr="00712337" w:rsidRDefault="00B55996" w:rsidP="002476F9">
            <w:pPr>
              <w:pStyle w:val="STTSTabelContent"/>
              <w:numPr>
                <w:ilvl w:val="0"/>
                <w:numId w:val="228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>Tekan “Name A-Z”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D1A444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urutan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abjad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979E18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urutan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abjad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98CCF1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712337" w14:paraId="61A52CCF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C70B19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UJ218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019EF6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kebalikan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urutan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abjad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3C3E40" w14:textId="77777777" w:rsidR="00B55996" w:rsidRPr="00712337" w:rsidRDefault="00B55996" w:rsidP="002476F9">
            <w:pPr>
              <w:pStyle w:val="STTSTabelContent"/>
              <w:numPr>
                <w:ilvl w:val="0"/>
                <w:numId w:val="229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combo box </w:t>
            </w:r>
            <w:proofErr w:type="spellStart"/>
            <w:r w:rsidRPr="00712337">
              <w:rPr>
                <w:bCs/>
                <w:sz w:val="24"/>
                <w:szCs w:val="24"/>
              </w:rPr>
              <w:t>dikanan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combo box status</w:t>
            </w:r>
          </w:p>
          <w:p w14:paraId="422CF2E5" w14:textId="77777777" w:rsidR="00B55996" w:rsidRPr="00712337" w:rsidRDefault="00B55996" w:rsidP="002476F9">
            <w:pPr>
              <w:pStyle w:val="STTSTabelContent"/>
              <w:numPr>
                <w:ilvl w:val="0"/>
                <w:numId w:val="229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>Tekan “Name Z-A”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6F0645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kebalikan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urutan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abjad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505F0F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kebalikan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urutan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abjad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5B7BB2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712337" w14:paraId="6E237235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B4F68A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UJ219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62D0D7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harga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terendah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F2B799" w14:textId="77777777" w:rsidR="00B55996" w:rsidRPr="00712337" w:rsidRDefault="00B55996" w:rsidP="002476F9">
            <w:pPr>
              <w:pStyle w:val="STTSTabelContent"/>
              <w:numPr>
                <w:ilvl w:val="0"/>
                <w:numId w:val="230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combo box </w:t>
            </w:r>
            <w:proofErr w:type="spellStart"/>
            <w:r w:rsidRPr="00712337">
              <w:rPr>
                <w:bCs/>
                <w:sz w:val="24"/>
                <w:szCs w:val="24"/>
              </w:rPr>
              <w:t>dikanan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combo box status</w:t>
            </w:r>
          </w:p>
          <w:p w14:paraId="587A4D36" w14:textId="77777777" w:rsidR="00B55996" w:rsidRPr="00712337" w:rsidRDefault="00B55996" w:rsidP="002476F9">
            <w:pPr>
              <w:pStyle w:val="STTSTabelContent"/>
              <w:numPr>
                <w:ilvl w:val="0"/>
                <w:numId w:val="230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“Harga </w:t>
            </w:r>
            <w:proofErr w:type="spellStart"/>
            <w:r w:rsidRPr="00712337">
              <w:rPr>
                <w:bCs/>
                <w:sz w:val="24"/>
                <w:szCs w:val="24"/>
              </w:rPr>
              <w:t>Terendah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F0E85B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harga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terendah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0EDFCC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harga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terendah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AC6ECD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712337" w14:paraId="2941D067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E13CE2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UJ220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E99E04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harga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tertinggi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5FD938" w14:textId="77777777" w:rsidR="00B55996" w:rsidRPr="00712337" w:rsidRDefault="00B55996" w:rsidP="002476F9">
            <w:pPr>
              <w:pStyle w:val="STTSTabelContent"/>
              <w:numPr>
                <w:ilvl w:val="0"/>
                <w:numId w:val="231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combo box </w:t>
            </w:r>
            <w:proofErr w:type="spellStart"/>
            <w:r w:rsidRPr="00712337">
              <w:rPr>
                <w:bCs/>
                <w:sz w:val="24"/>
                <w:szCs w:val="24"/>
              </w:rPr>
              <w:t>dikanan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combo box status</w:t>
            </w:r>
          </w:p>
          <w:p w14:paraId="541D040C" w14:textId="77777777" w:rsidR="00B55996" w:rsidRPr="00712337" w:rsidRDefault="00B55996" w:rsidP="002476F9">
            <w:pPr>
              <w:pStyle w:val="STTSTabelContent"/>
              <w:numPr>
                <w:ilvl w:val="0"/>
                <w:numId w:val="231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“Harga </w:t>
            </w:r>
            <w:proofErr w:type="spellStart"/>
            <w:r w:rsidRPr="00712337">
              <w:rPr>
                <w:bCs/>
                <w:sz w:val="24"/>
                <w:szCs w:val="24"/>
              </w:rPr>
              <w:t>Tertinggi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311DDE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harga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tertinggi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53C1DE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harga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tertinggi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410AA3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712337" w14:paraId="659CD2BE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E4DA4E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UJ221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97C8D6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stok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terendah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00A62A" w14:textId="77777777" w:rsidR="00B55996" w:rsidRPr="00712337" w:rsidRDefault="00B55996" w:rsidP="002476F9">
            <w:pPr>
              <w:pStyle w:val="STTSTabelContent"/>
              <w:numPr>
                <w:ilvl w:val="0"/>
                <w:numId w:val="232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combo box </w:t>
            </w:r>
            <w:proofErr w:type="spellStart"/>
            <w:r w:rsidRPr="00712337">
              <w:rPr>
                <w:bCs/>
                <w:sz w:val="24"/>
                <w:szCs w:val="24"/>
              </w:rPr>
              <w:t>dikanan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combo box status</w:t>
            </w:r>
          </w:p>
          <w:p w14:paraId="47F36CBA" w14:textId="77777777" w:rsidR="00B55996" w:rsidRPr="00712337" w:rsidRDefault="00B55996" w:rsidP="002476F9">
            <w:pPr>
              <w:pStyle w:val="STTSTabelContent"/>
              <w:numPr>
                <w:ilvl w:val="0"/>
                <w:numId w:val="232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“Harga </w:t>
            </w:r>
            <w:proofErr w:type="spellStart"/>
            <w:r w:rsidRPr="00712337">
              <w:rPr>
                <w:bCs/>
                <w:sz w:val="24"/>
                <w:szCs w:val="24"/>
              </w:rPr>
              <w:t>Terendah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9F02BF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stok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terendah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3937CC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stok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terendah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1E61DA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712337" w14:paraId="0F0CAC40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4DA81A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UJ222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36C88F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stok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tertinggi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B8EAFF" w14:textId="77777777" w:rsidR="00B55996" w:rsidRPr="00712337" w:rsidRDefault="00B55996" w:rsidP="002476F9">
            <w:pPr>
              <w:pStyle w:val="STTSTabelContent"/>
              <w:numPr>
                <w:ilvl w:val="0"/>
                <w:numId w:val="233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combo box </w:t>
            </w:r>
            <w:proofErr w:type="spellStart"/>
            <w:r w:rsidRPr="00712337">
              <w:rPr>
                <w:bCs/>
                <w:sz w:val="24"/>
                <w:szCs w:val="24"/>
              </w:rPr>
              <w:t>dikanan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combo box status</w:t>
            </w:r>
          </w:p>
          <w:p w14:paraId="0B1BF256" w14:textId="77777777" w:rsidR="00B55996" w:rsidRPr="00712337" w:rsidRDefault="00B55996" w:rsidP="002476F9">
            <w:pPr>
              <w:pStyle w:val="STTSTabelContent"/>
              <w:numPr>
                <w:ilvl w:val="0"/>
                <w:numId w:val="233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“Harga </w:t>
            </w:r>
            <w:proofErr w:type="spellStart"/>
            <w:r w:rsidRPr="00712337">
              <w:rPr>
                <w:bCs/>
                <w:sz w:val="24"/>
                <w:szCs w:val="24"/>
              </w:rPr>
              <w:t>Tertinggi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2C7B7A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stok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tertinggi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89C490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stok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tertinggi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469D47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712337" w14:paraId="62550E3F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38C5AD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UJ223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04610E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Mengnonaktifkan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0C1C71" w14:textId="77777777" w:rsidR="00B55996" w:rsidRPr="00712337" w:rsidRDefault="00B55996" w:rsidP="002476F9">
            <w:pPr>
              <w:pStyle w:val="STTSTabelContent"/>
              <w:numPr>
                <w:ilvl w:val="0"/>
                <w:numId w:val="235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logo power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AC0A65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 xml:space="preserve">Status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jadi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nonaktif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179B63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 xml:space="preserve">Status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jadi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nonaktif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B0DE82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712337" w14:paraId="7DE66001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106BD0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UJ224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04FE1A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Mengaktifkan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9508E2" w14:textId="77777777" w:rsidR="00B55996" w:rsidRPr="00712337" w:rsidRDefault="00B55996" w:rsidP="002476F9">
            <w:pPr>
              <w:pStyle w:val="STTSTabelContent"/>
              <w:numPr>
                <w:ilvl w:val="0"/>
                <w:numId w:val="236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logo power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828CFC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 xml:space="preserve">Status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jadi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aktif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6772F2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 xml:space="preserve">Status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jadi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aktif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B167C3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</w:tbl>
    <w:p w14:paraId="5CBDDD5B" w14:textId="707CE3F0" w:rsidR="00712337" w:rsidRDefault="00712337" w:rsidP="00712337">
      <w:pPr>
        <w:pStyle w:val="STTSTabelContent"/>
        <w:jc w:val="left"/>
        <w:rPr>
          <w:sz w:val="24"/>
          <w:szCs w:val="24"/>
        </w:rPr>
      </w:pPr>
    </w:p>
    <w:p w14:paraId="1E919990" w14:textId="77777777" w:rsidR="00B55996" w:rsidRDefault="00B55996" w:rsidP="00712337">
      <w:pPr>
        <w:pStyle w:val="STTSTabelContent"/>
        <w:jc w:val="left"/>
        <w:rPr>
          <w:sz w:val="24"/>
          <w:szCs w:val="24"/>
        </w:rPr>
      </w:pPr>
    </w:p>
    <w:p w14:paraId="368E0A99" w14:textId="77777777" w:rsidR="00B55996" w:rsidRDefault="00B55996" w:rsidP="00712337">
      <w:pPr>
        <w:pStyle w:val="STTSTabelContent"/>
        <w:jc w:val="left"/>
        <w:rPr>
          <w:sz w:val="24"/>
          <w:szCs w:val="24"/>
        </w:rPr>
      </w:pPr>
    </w:p>
    <w:p w14:paraId="6BB15264" w14:textId="77777777" w:rsidR="00B55996" w:rsidRDefault="00B55996" w:rsidP="00712337">
      <w:pPr>
        <w:pStyle w:val="STTSTabelContent"/>
        <w:jc w:val="left"/>
        <w:rPr>
          <w:sz w:val="24"/>
          <w:szCs w:val="24"/>
        </w:rPr>
      </w:pPr>
    </w:p>
    <w:p w14:paraId="4120FBF6" w14:textId="77777777" w:rsidR="00B55996" w:rsidRPr="00562B08" w:rsidRDefault="00B55996" w:rsidP="00712337">
      <w:pPr>
        <w:pStyle w:val="STTSTabelContent"/>
        <w:jc w:val="left"/>
        <w:rPr>
          <w:sz w:val="24"/>
          <w:szCs w:val="24"/>
        </w:rPr>
      </w:pPr>
    </w:p>
    <w:p w14:paraId="1D3A0C4C" w14:textId="77777777" w:rsidR="00712337" w:rsidRPr="00562B08" w:rsidRDefault="00712337" w:rsidP="00712337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17</w:t>
      </w:r>
    </w:p>
    <w:p w14:paraId="56F692C7" w14:textId="77777777" w:rsidR="00712337" w:rsidRPr="00562B08" w:rsidRDefault="00712337" w:rsidP="0071233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 xml:space="preserve">Tabel Uji Coba Halaman </w:t>
      </w:r>
      <w:proofErr w:type="spellStart"/>
      <w:r w:rsidRPr="00562B08">
        <w:rPr>
          <w:rFonts w:ascii="Times New Roman" w:hAnsi="Times New Roman" w:cs="Times New Roman"/>
          <w:b/>
          <w:sz w:val="24"/>
          <w:szCs w:val="24"/>
        </w:rPr>
        <w:t>Produk</w:t>
      </w:r>
      <w:proofErr w:type="spellEnd"/>
      <w:r w:rsidRPr="00562B08">
        <w:rPr>
          <w:rFonts w:ascii="Times New Roman" w:hAnsi="Times New Roman" w:cs="Times New Roman"/>
          <w:b/>
          <w:sz w:val="24"/>
          <w:szCs w:val="24"/>
        </w:rPr>
        <w:t xml:space="preserve"> Admin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Lanjutan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1987"/>
        <w:gridCol w:w="5245"/>
        <w:gridCol w:w="3119"/>
        <w:gridCol w:w="2723"/>
        <w:gridCol w:w="1016"/>
      </w:tblGrid>
      <w:tr w:rsidR="00712337" w:rsidRPr="00562B08" w14:paraId="219222AF" w14:textId="77777777" w:rsidTr="002476F9">
        <w:trPr>
          <w:jc w:val="center"/>
        </w:trPr>
        <w:tc>
          <w:tcPr>
            <w:tcW w:w="843" w:type="dxa"/>
            <w:shd w:val="clear" w:color="auto" w:fill="D9D9D9"/>
          </w:tcPr>
          <w:p w14:paraId="4C69CDF5" w14:textId="77777777" w:rsidR="00712337" w:rsidRPr="00562B08" w:rsidRDefault="00712337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1987" w:type="dxa"/>
            <w:shd w:val="clear" w:color="auto" w:fill="D9D9D9"/>
          </w:tcPr>
          <w:p w14:paraId="120F1EE7" w14:textId="77777777" w:rsidR="00712337" w:rsidRPr="00562B08" w:rsidRDefault="00712337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5245" w:type="dxa"/>
            <w:shd w:val="clear" w:color="auto" w:fill="D9D9D9"/>
          </w:tcPr>
          <w:p w14:paraId="692130CC" w14:textId="77777777" w:rsidR="00712337" w:rsidRPr="00562B08" w:rsidRDefault="00712337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119" w:type="dxa"/>
            <w:shd w:val="clear" w:color="auto" w:fill="D9D9D9"/>
          </w:tcPr>
          <w:p w14:paraId="3959FABF" w14:textId="77777777" w:rsidR="00712337" w:rsidRPr="00562B08" w:rsidRDefault="00712337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723" w:type="dxa"/>
            <w:shd w:val="clear" w:color="auto" w:fill="D9D9D9"/>
          </w:tcPr>
          <w:p w14:paraId="4BF535CC" w14:textId="77777777" w:rsidR="00712337" w:rsidRPr="00562B08" w:rsidRDefault="00712337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191DA6BB" w14:textId="77777777" w:rsidR="00712337" w:rsidRPr="00562B08" w:rsidRDefault="00712337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712337" w:rsidRPr="00712337" w14:paraId="1781B08A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684FD3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UJ225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CB2A85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2AF421" w14:textId="77777777" w:rsidR="00712337" w:rsidRPr="00712337" w:rsidRDefault="00712337" w:rsidP="002476F9">
            <w:pPr>
              <w:pStyle w:val="STTSTabelContent"/>
              <w:numPr>
                <w:ilvl w:val="0"/>
                <w:numId w:val="237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logo edit</w:t>
            </w:r>
          </w:p>
          <w:p w14:paraId="2CE4583A" w14:textId="77777777" w:rsidR="00712337" w:rsidRPr="00712337" w:rsidRDefault="00712337" w:rsidP="002476F9">
            <w:pPr>
              <w:pStyle w:val="STTSTabelContent"/>
              <w:numPr>
                <w:ilvl w:val="0"/>
                <w:numId w:val="237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Masukkan nama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712337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4F19726D" w14:textId="77777777" w:rsidR="00712337" w:rsidRPr="00712337" w:rsidRDefault="00712337" w:rsidP="002476F9">
            <w:pPr>
              <w:pStyle w:val="STTSTabelContent"/>
              <w:numPr>
                <w:ilvl w:val="0"/>
                <w:numId w:val="237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712337">
              <w:rPr>
                <w:bCs/>
                <w:sz w:val="24"/>
                <w:szCs w:val="24"/>
              </w:rPr>
              <w:t>merek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1E4792C5" w14:textId="77777777" w:rsidR="00712337" w:rsidRPr="00712337" w:rsidRDefault="00712337" w:rsidP="002476F9">
            <w:pPr>
              <w:pStyle w:val="STTSTabelContent"/>
              <w:numPr>
                <w:ilvl w:val="0"/>
                <w:numId w:val="237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712337">
              <w:rPr>
                <w:bCs/>
                <w:sz w:val="24"/>
                <w:szCs w:val="24"/>
              </w:rPr>
              <w:t>deskripsi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712337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3AD65ADF" w14:textId="77777777" w:rsidR="00712337" w:rsidRPr="00712337" w:rsidRDefault="00712337" w:rsidP="002476F9">
            <w:pPr>
              <w:pStyle w:val="STTSTabelContent"/>
              <w:numPr>
                <w:ilvl w:val="0"/>
                <w:numId w:val="237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712337">
              <w:rPr>
                <w:bCs/>
                <w:sz w:val="24"/>
                <w:szCs w:val="24"/>
              </w:rPr>
              <w:t>harga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jual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712337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4C68E58B" w14:textId="77777777" w:rsidR="00712337" w:rsidRPr="00712337" w:rsidRDefault="00712337" w:rsidP="002476F9">
            <w:pPr>
              <w:pStyle w:val="STTSTabelContent"/>
              <w:numPr>
                <w:ilvl w:val="0"/>
                <w:numId w:val="237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712337">
              <w:rPr>
                <w:bCs/>
                <w:sz w:val="24"/>
                <w:szCs w:val="24"/>
              </w:rPr>
              <w:t>harga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asli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712337">
              <w:rPr>
                <w:bCs/>
                <w:sz w:val="24"/>
                <w:szCs w:val="24"/>
              </w:rPr>
              <w:t>baru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(</w:t>
            </w:r>
            <w:proofErr w:type="spellStart"/>
            <w:r w:rsidRPr="00712337">
              <w:rPr>
                <w:bCs/>
                <w:sz w:val="24"/>
                <w:szCs w:val="24"/>
              </w:rPr>
              <w:t>opsional</w:t>
            </w:r>
            <w:proofErr w:type="spellEnd"/>
            <w:r w:rsidRPr="00712337">
              <w:rPr>
                <w:bCs/>
                <w:sz w:val="24"/>
                <w:szCs w:val="24"/>
              </w:rPr>
              <w:t>)</w:t>
            </w:r>
          </w:p>
          <w:p w14:paraId="6F3AD8BD" w14:textId="77777777" w:rsidR="00712337" w:rsidRPr="00712337" w:rsidRDefault="00712337" w:rsidP="002476F9">
            <w:pPr>
              <w:pStyle w:val="STTSTabelContent"/>
              <w:numPr>
                <w:ilvl w:val="0"/>
                <w:numId w:val="237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Pilih </w:t>
            </w:r>
            <w:proofErr w:type="spellStart"/>
            <w:r w:rsidRPr="00712337">
              <w:rPr>
                <w:bCs/>
                <w:sz w:val="24"/>
                <w:szCs w:val="24"/>
              </w:rPr>
              <w:t>satuan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utama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712337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3F99C34C" w14:textId="77777777" w:rsidR="00712337" w:rsidRPr="00712337" w:rsidRDefault="00712337" w:rsidP="002476F9">
            <w:pPr>
              <w:pStyle w:val="STTSTabelContent"/>
              <w:numPr>
                <w:ilvl w:val="0"/>
                <w:numId w:val="237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712337">
              <w:rPr>
                <w:bCs/>
                <w:sz w:val="24"/>
                <w:szCs w:val="24"/>
              </w:rPr>
              <w:t>stok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712337">
              <w:rPr>
                <w:bCs/>
                <w:sz w:val="24"/>
                <w:szCs w:val="24"/>
              </w:rPr>
              <w:t>terbaru</w:t>
            </w:r>
            <w:proofErr w:type="spellEnd"/>
          </w:p>
          <w:p w14:paraId="08E5FF2C" w14:textId="77777777" w:rsidR="00712337" w:rsidRPr="00712337" w:rsidRDefault="00712337" w:rsidP="002476F9">
            <w:pPr>
              <w:pStyle w:val="STTSTabelContent"/>
              <w:numPr>
                <w:ilvl w:val="0"/>
                <w:numId w:val="237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712337">
              <w:rPr>
                <w:bCs/>
                <w:sz w:val="24"/>
                <w:szCs w:val="24"/>
              </w:rPr>
              <w:t>stok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minimum yang </w:t>
            </w:r>
            <w:proofErr w:type="spellStart"/>
            <w:r w:rsidRPr="00712337">
              <w:rPr>
                <w:bCs/>
                <w:sz w:val="24"/>
                <w:szCs w:val="24"/>
              </w:rPr>
              <w:t>terbaru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(optional)</w:t>
            </w:r>
          </w:p>
          <w:p w14:paraId="7A7AF62D" w14:textId="77777777" w:rsidR="00712337" w:rsidRPr="00712337" w:rsidRDefault="00712337" w:rsidP="002476F9">
            <w:pPr>
              <w:pStyle w:val="STTSTabelContent"/>
              <w:numPr>
                <w:ilvl w:val="0"/>
                <w:numId w:val="237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Pilih unit yang </w:t>
            </w:r>
            <w:proofErr w:type="spellStart"/>
            <w:r w:rsidRPr="00712337">
              <w:rPr>
                <w:bCs/>
                <w:sz w:val="24"/>
                <w:szCs w:val="24"/>
              </w:rPr>
              <w:t>tersedia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712337">
              <w:rPr>
                <w:bCs/>
                <w:sz w:val="24"/>
                <w:szCs w:val="24"/>
              </w:rPr>
              <w:t>terbaru</w:t>
            </w:r>
            <w:proofErr w:type="spellEnd"/>
          </w:p>
          <w:p w14:paraId="5A430938" w14:textId="77777777" w:rsidR="00712337" w:rsidRPr="00712337" w:rsidRDefault="00712337" w:rsidP="002476F9">
            <w:pPr>
              <w:pStyle w:val="STTSTabelContent"/>
              <w:numPr>
                <w:ilvl w:val="0"/>
                <w:numId w:val="237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Isi </w:t>
            </w:r>
            <w:proofErr w:type="spellStart"/>
            <w:r w:rsidRPr="00712337">
              <w:rPr>
                <w:bCs/>
                <w:sz w:val="24"/>
                <w:szCs w:val="24"/>
              </w:rPr>
              <w:t>diskon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opsional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712337">
              <w:rPr>
                <w:bCs/>
                <w:sz w:val="24"/>
                <w:szCs w:val="24"/>
              </w:rPr>
              <w:t>terbaru</w:t>
            </w:r>
            <w:proofErr w:type="spellEnd"/>
          </w:p>
          <w:p w14:paraId="58C58056" w14:textId="77777777" w:rsidR="00712337" w:rsidRPr="00712337" w:rsidRDefault="00712337" w:rsidP="002476F9">
            <w:pPr>
              <w:pStyle w:val="STTSTabelContent"/>
              <w:numPr>
                <w:ilvl w:val="0"/>
                <w:numId w:val="237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“Hapus Gambar”</w:t>
            </w:r>
          </w:p>
          <w:p w14:paraId="2BD938A9" w14:textId="77777777" w:rsidR="00712337" w:rsidRPr="00712337" w:rsidRDefault="00712337" w:rsidP="002476F9">
            <w:pPr>
              <w:pStyle w:val="STTSTabelContent"/>
              <w:numPr>
                <w:ilvl w:val="0"/>
                <w:numId w:val="237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712337">
              <w:rPr>
                <w:bCs/>
                <w:sz w:val="24"/>
                <w:szCs w:val="24"/>
              </w:rPr>
              <w:t>gambar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712337">
              <w:rPr>
                <w:bCs/>
                <w:sz w:val="24"/>
                <w:szCs w:val="24"/>
              </w:rPr>
              <w:t>terbaru</w:t>
            </w:r>
            <w:proofErr w:type="spellEnd"/>
          </w:p>
          <w:p w14:paraId="475F87EE" w14:textId="77777777" w:rsidR="00712337" w:rsidRPr="00712337" w:rsidRDefault="00712337" w:rsidP="002476F9">
            <w:pPr>
              <w:pStyle w:val="STTSTabelContent"/>
              <w:numPr>
                <w:ilvl w:val="0"/>
                <w:numId w:val="237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712337">
              <w:rPr>
                <w:bCs/>
                <w:sz w:val="24"/>
                <w:szCs w:val="24"/>
              </w:rPr>
              <w:t>atribut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712337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36EE9BD0" w14:textId="77777777" w:rsidR="00712337" w:rsidRPr="00712337" w:rsidRDefault="00712337" w:rsidP="002476F9">
            <w:pPr>
              <w:pStyle w:val="STTSTabelContent"/>
              <w:numPr>
                <w:ilvl w:val="0"/>
                <w:numId w:val="237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Masukkan status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unggul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712337">
              <w:rPr>
                <w:bCs/>
                <w:sz w:val="24"/>
                <w:szCs w:val="24"/>
              </w:rPr>
              <w:t>baru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(</w:t>
            </w:r>
            <w:proofErr w:type="spellStart"/>
            <w:r w:rsidRPr="00712337">
              <w:rPr>
                <w:bCs/>
                <w:sz w:val="24"/>
                <w:szCs w:val="24"/>
              </w:rPr>
              <w:t>opsional</w:t>
            </w:r>
            <w:proofErr w:type="spellEnd"/>
            <w:r w:rsidRPr="00712337">
              <w:rPr>
                <w:bCs/>
                <w:sz w:val="24"/>
                <w:szCs w:val="24"/>
              </w:rPr>
              <w:t>)</w:t>
            </w:r>
          </w:p>
          <w:p w14:paraId="7ADC590B" w14:textId="77777777" w:rsidR="00712337" w:rsidRPr="00712337" w:rsidRDefault="00712337" w:rsidP="002476F9">
            <w:pPr>
              <w:pStyle w:val="STTSTabelContent"/>
              <w:numPr>
                <w:ilvl w:val="0"/>
                <w:numId w:val="237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Simpan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perubahan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50FD12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 xml:space="preserve">Hasil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editan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disimpan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0981F8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 xml:space="preserve">Hasil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editan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disimpan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CBC643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712337" w:rsidRPr="00712337" w14:paraId="4D248B78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5E5A73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UJ226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C0D015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dengan nama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yang tidak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FB9B75" w14:textId="77777777" w:rsidR="00712337" w:rsidRPr="00712337" w:rsidRDefault="00712337" w:rsidP="002476F9">
            <w:pPr>
              <w:pStyle w:val="STTSTabelContent"/>
              <w:numPr>
                <w:ilvl w:val="0"/>
                <w:numId w:val="247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logo edit</w:t>
            </w:r>
          </w:p>
          <w:p w14:paraId="1987ABA7" w14:textId="77777777" w:rsidR="00712337" w:rsidRPr="00712337" w:rsidRDefault="00712337" w:rsidP="002476F9">
            <w:pPr>
              <w:pStyle w:val="STTSTabelContent"/>
              <w:numPr>
                <w:ilvl w:val="0"/>
                <w:numId w:val="247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Masukkan nama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yang salah</w:t>
            </w:r>
          </w:p>
          <w:p w14:paraId="04D0D879" w14:textId="77777777" w:rsidR="00712337" w:rsidRPr="00712337" w:rsidRDefault="00712337" w:rsidP="002476F9">
            <w:pPr>
              <w:pStyle w:val="STTSTabelContent"/>
              <w:numPr>
                <w:ilvl w:val="0"/>
                <w:numId w:val="247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0D5347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“Nama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minimal 3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</w:p>
          <w:p w14:paraId="2940A2E9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B68F80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“Nama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minimal 3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</w:p>
          <w:p w14:paraId="09ABE696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B9CE1A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712337" w:rsidRPr="00712337" w14:paraId="15D9A7D2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075423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UJ227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337883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tanpa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mengisi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merek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A32377" w14:textId="77777777" w:rsidR="00712337" w:rsidRPr="00712337" w:rsidRDefault="00712337" w:rsidP="002476F9">
            <w:pPr>
              <w:pStyle w:val="STTSTabelContent"/>
              <w:numPr>
                <w:ilvl w:val="0"/>
                <w:numId w:val="246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logo edit</w:t>
            </w:r>
          </w:p>
          <w:p w14:paraId="149458F6" w14:textId="77777777" w:rsidR="00712337" w:rsidRPr="00712337" w:rsidRDefault="00712337" w:rsidP="002476F9">
            <w:pPr>
              <w:pStyle w:val="STTSTabelContent"/>
              <w:numPr>
                <w:ilvl w:val="0"/>
                <w:numId w:val="246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2588D8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“Brand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FF9824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“Brand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7C7677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712337" w:rsidRPr="00712337" w14:paraId="34EC2676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07EF0A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UJ228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6A44F8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dengan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deskripsi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yang tidak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E4E556" w14:textId="77777777" w:rsidR="00712337" w:rsidRPr="00712337" w:rsidRDefault="00712337" w:rsidP="002476F9">
            <w:pPr>
              <w:pStyle w:val="STTSTabelContent"/>
              <w:numPr>
                <w:ilvl w:val="0"/>
                <w:numId w:val="245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logo edit</w:t>
            </w:r>
          </w:p>
          <w:p w14:paraId="183F0F34" w14:textId="77777777" w:rsidR="00712337" w:rsidRPr="00712337" w:rsidRDefault="00712337" w:rsidP="002476F9">
            <w:pPr>
              <w:pStyle w:val="STTSTabelContent"/>
              <w:numPr>
                <w:ilvl w:val="0"/>
                <w:numId w:val="245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712337">
              <w:rPr>
                <w:bCs/>
                <w:sz w:val="24"/>
                <w:szCs w:val="24"/>
              </w:rPr>
              <w:t>deskripsi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yang salah</w:t>
            </w:r>
          </w:p>
          <w:p w14:paraId="4636F437" w14:textId="77777777" w:rsidR="00712337" w:rsidRPr="00712337" w:rsidRDefault="00712337" w:rsidP="002476F9">
            <w:pPr>
              <w:pStyle w:val="STTSTabelContent"/>
              <w:numPr>
                <w:ilvl w:val="0"/>
                <w:numId w:val="245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43AFE8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Deskripsi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minimal 10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C02D86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Deskripsi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minimal 10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9F4A23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712337" w14:paraId="37BE67E3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2D1346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UJ229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493BCC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tanpa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mengisi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harga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jual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87D303" w14:textId="77777777" w:rsidR="00B55996" w:rsidRPr="00712337" w:rsidRDefault="00B55996" w:rsidP="002476F9">
            <w:pPr>
              <w:pStyle w:val="STTSTabelContent"/>
              <w:numPr>
                <w:ilvl w:val="0"/>
                <w:numId w:val="244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logo edit</w:t>
            </w:r>
          </w:p>
          <w:p w14:paraId="23B6BBA9" w14:textId="77777777" w:rsidR="00B55996" w:rsidRPr="00712337" w:rsidRDefault="00B55996" w:rsidP="002476F9">
            <w:pPr>
              <w:pStyle w:val="STTSTabelContent"/>
              <w:numPr>
                <w:ilvl w:val="0"/>
                <w:numId w:val="244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4A0442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“Harga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9224DB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“Harga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9CA6F8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712337" w14:paraId="7D551973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A4499B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UJ230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A8867E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dengan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harga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jual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negatif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3C58AE" w14:textId="77777777" w:rsidR="00B55996" w:rsidRPr="00712337" w:rsidRDefault="00B55996" w:rsidP="002476F9">
            <w:pPr>
              <w:pStyle w:val="STTSTabelContent"/>
              <w:numPr>
                <w:ilvl w:val="0"/>
                <w:numId w:val="243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logo edit</w:t>
            </w:r>
          </w:p>
          <w:p w14:paraId="6922DAEF" w14:textId="77777777" w:rsidR="00B55996" w:rsidRPr="00712337" w:rsidRDefault="00B55996" w:rsidP="002476F9">
            <w:pPr>
              <w:pStyle w:val="STTSTabelContent"/>
              <w:numPr>
                <w:ilvl w:val="0"/>
                <w:numId w:val="243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712337">
              <w:rPr>
                <w:bCs/>
                <w:sz w:val="24"/>
                <w:szCs w:val="24"/>
              </w:rPr>
              <w:t>harga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jual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712337">
              <w:rPr>
                <w:bCs/>
                <w:sz w:val="24"/>
                <w:szCs w:val="24"/>
              </w:rPr>
              <w:t>negatif</w:t>
            </w:r>
            <w:proofErr w:type="spellEnd"/>
          </w:p>
          <w:p w14:paraId="7935E6DA" w14:textId="77777777" w:rsidR="00B55996" w:rsidRPr="00712337" w:rsidRDefault="00B55996" w:rsidP="002476F9">
            <w:pPr>
              <w:pStyle w:val="STTSTabelContent"/>
              <w:numPr>
                <w:ilvl w:val="0"/>
                <w:numId w:val="243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E625D8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“Harga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berupa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angka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positif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4691A1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“Harga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berupa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angka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positif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4DB63C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712337" w14:paraId="0FDADB4D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BE4212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UJ231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F97897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tanpa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mengisi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stok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9420B4" w14:textId="77777777" w:rsidR="00B55996" w:rsidRPr="00712337" w:rsidRDefault="00B55996" w:rsidP="002476F9">
            <w:pPr>
              <w:pStyle w:val="STTSTabelContent"/>
              <w:numPr>
                <w:ilvl w:val="0"/>
                <w:numId w:val="242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logo edit</w:t>
            </w:r>
          </w:p>
          <w:p w14:paraId="4FB79027" w14:textId="77777777" w:rsidR="00B55996" w:rsidRPr="00712337" w:rsidRDefault="00B55996" w:rsidP="002476F9">
            <w:pPr>
              <w:pStyle w:val="STTSTabelContent"/>
              <w:numPr>
                <w:ilvl w:val="0"/>
                <w:numId w:val="242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21FE2F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“Stok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213EFF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“Stok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7A8205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712337" w14:paraId="42320EE7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1BD896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UJ232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50D47F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dengan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stok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negatif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F4FC75" w14:textId="77777777" w:rsidR="00B55996" w:rsidRPr="00712337" w:rsidRDefault="00B55996" w:rsidP="002476F9">
            <w:pPr>
              <w:pStyle w:val="STTSTabelContent"/>
              <w:numPr>
                <w:ilvl w:val="0"/>
                <w:numId w:val="241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logo edit</w:t>
            </w:r>
          </w:p>
          <w:p w14:paraId="4D85D2C5" w14:textId="77777777" w:rsidR="00B55996" w:rsidRPr="00712337" w:rsidRDefault="00B55996" w:rsidP="002476F9">
            <w:pPr>
              <w:pStyle w:val="STTSTabelContent"/>
              <w:numPr>
                <w:ilvl w:val="0"/>
                <w:numId w:val="241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712337">
              <w:rPr>
                <w:bCs/>
                <w:sz w:val="24"/>
                <w:szCs w:val="24"/>
              </w:rPr>
              <w:t>stok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712337">
              <w:rPr>
                <w:bCs/>
                <w:sz w:val="24"/>
                <w:szCs w:val="24"/>
              </w:rPr>
              <w:t>negatif</w:t>
            </w:r>
            <w:proofErr w:type="spellEnd"/>
          </w:p>
          <w:p w14:paraId="21F3A73C" w14:textId="77777777" w:rsidR="00B55996" w:rsidRPr="00712337" w:rsidRDefault="00B55996" w:rsidP="002476F9">
            <w:pPr>
              <w:pStyle w:val="STTSTabelContent"/>
              <w:numPr>
                <w:ilvl w:val="0"/>
                <w:numId w:val="241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637035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“Stok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berupa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angka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positif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atau 0”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D458B3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“Stok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berupa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angka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positif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atau 0”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5BB4BF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712337" w14:paraId="668D7FE0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FC859E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UJ233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9EAB5A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tanpa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mengisi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unit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tersedia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untuk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pelanggan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209B4D" w14:textId="77777777" w:rsidR="00B55996" w:rsidRPr="00712337" w:rsidRDefault="00B55996" w:rsidP="002476F9">
            <w:pPr>
              <w:pStyle w:val="STTSTabelContent"/>
              <w:numPr>
                <w:ilvl w:val="0"/>
                <w:numId w:val="240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logo edit</w:t>
            </w:r>
          </w:p>
          <w:p w14:paraId="19F2A4E1" w14:textId="77777777" w:rsidR="00B55996" w:rsidRPr="00712337" w:rsidRDefault="00B55996" w:rsidP="002476F9">
            <w:pPr>
              <w:pStyle w:val="STTSTabelContent"/>
              <w:numPr>
                <w:ilvl w:val="0"/>
                <w:numId w:val="240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ABFF4B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“Minimal </w:t>
            </w:r>
            <w:proofErr w:type="gramStart"/>
            <w:r w:rsidRPr="00712337">
              <w:rPr>
                <w:b w:val="0"/>
                <w:bCs/>
                <w:sz w:val="24"/>
                <w:szCs w:val="24"/>
              </w:rPr>
              <w:t>1 unit</w:t>
            </w:r>
            <w:proofErr w:type="gram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dipilih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untuk customer”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6D9286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“Minimal </w:t>
            </w:r>
            <w:proofErr w:type="gramStart"/>
            <w:r w:rsidRPr="00712337">
              <w:rPr>
                <w:b w:val="0"/>
                <w:bCs/>
                <w:sz w:val="24"/>
                <w:szCs w:val="24"/>
              </w:rPr>
              <w:t>1 unit</w:t>
            </w:r>
            <w:proofErr w:type="gram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dipilih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untuk customer”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9AF3F3" w14:textId="77777777" w:rsidR="00B55996" w:rsidRPr="00712337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</w:tbl>
    <w:p w14:paraId="7E4969BD" w14:textId="77777777" w:rsidR="00712337" w:rsidRPr="00562B08" w:rsidRDefault="00712337" w:rsidP="00712337">
      <w:pPr>
        <w:pStyle w:val="STTSTabelContent"/>
        <w:jc w:val="left"/>
        <w:rPr>
          <w:sz w:val="24"/>
          <w:szCs w:val="24"/>
        </w:rPr>
      </w:pPr>
    </w:p>
    <w:p w14:paraId="616A7384" w14:textId="77777777" w:rsidR="00712337" w:rsidRPr="00562B08" w:rsidRDefault="00712337" w:rsidP="00712337">
      <w:pPr>
        <w:pStyle w:val="STTSTabelContent"/>
        <w:jc w:val="left"/>
        <w:rPr>
          <w:sz w:val="24"/>
          <w:szCs w:val="24"/>
        </w:rPr>
      </w:pPr>
    </w:p>
    <w:p w14:paraId="4BDE7288" w14:textId="77777777" w:rsidR="00712337" w:rsidRPr="00562B08" w:rsidRDefault="00712337" w:rsidP="00712337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17</w:t>
      </w:r>
    </w:p>
    <w:p w14:paraId="2FDCB49B" w14:textId="77777777" w:rsidR="00712337" w:rsidRPr="00562B08" w:rsidRDefault="00712337" w:rsidP="0071233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 xml:space="preserve">Tabel Uji Coba Halaman </w:t>
      </w:r>
      <w:proofErr w:type="spellStart"/>
      <w:r w:rsidRPr="00562B08">
        <w:rPr>
          <w:rFonts w:ascii="Times New Roman" w:hAnsi="Times New Roman" w:cs="Times New Roman"/>
          <w:b/>
          <w:sz w:val="24"/>
          <w:szCs w:val="24"/>
        </w:rPr>
        <w:t>Produk</w:t>
      </w:r>
      <w:proofErr w:type="spellEnd"/>
      <w:r w:rsidRPr="00562B08">
        <w:rPr>
          <w:rFonts w:ascii="Times New Roman" w:hAnsi="Times New Roman" w:cs="Times New Roman"/>
          <w:b/>
          <w:sz w:val="24"/>
          <w:szCs w:val="24"/>
        </w:rPr>
        <w:t xml:space="preserve"> Admin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Lanjutan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1987"/>
        <w:gridCol w:w="5245"/>
        <w:gridCol w:w="3119"/>
        <w:gridCol w:w="2723"/>
        <w:gridCol w:w="1016"/>
      </w:tblGrid>
      <w:tr w:rsidR="00712337" w:rsidRPr="00562B08" w14:paraId="301885C2" w14:textId="77777777" w:rsidTr="002476F9">
        <w:trPr>
          <w:jc w:val="center"/>
        </w:trPr>
        <w:tc>
          <w:tcPr>
            <w:tcW w:w="843" w:type="dxa"/>
            <w:shd w:val="clear" w:color="auto" w:fill="D9D9D9"/>
          </w:tcPr>
          <w:p w14:paraId="4109790C" w14:textId="77777777" w:rsidR="00712337" w:rsidRPr="00562B08" w:rsidRDefault="00712337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1987" w:type="dxa"/>
            <w:shd w:val="clear" w:color="auto" w:fill="D9D9D9"/>
          </w:tcPr>
          <w:p w14:paraId="237599ED" w14:textId="77777777" w:rsidR="00712337" w:rsidRPr="00562B08" w:rsidRDefault="00712337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5245" w:type="dxa"/>
            <w:shd w:val="clear" w:color="auto" w:fill="D9D9D9"/>
          </w:tcPr>
          <w:p w14:paraId="719EE765" w14:textId="77777777" w:rsidR="00712337" w:rsidRPr="00562B08" w:rsidRDefault="00712337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119" w:type="dxa"/>
            <w:shd w:val="clear" w:color="auto" w:fill="D9D9D9"/>
          </w:tcPr>
          <w:p w14:paraId="782006C6" w14:textId="77777777" w:rsidR="00712337" w:rsidRPr="00562B08" w:rsidRDefault="00712337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723" w:type="dxa"/>
            <w:shd w:val="clear" w:color="auto" w:fill="D9D9D9"/>
          </w:tcPr>
          <w:p w14:paraId="7FB0C825" w14:textId="77777777" w:rsidR="00712337" w:rsidRPr="00562B08" w:rsidRDefault="00712337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3BFB3B23" w14:textId="77777777" w:rsidR="00712337" w:rsidRPr="00562B08" w:rsidRDefault="00712337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712337" w:rsidRPr="00712337" w14:paraId="65B9B604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C582E6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UJ233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3B7478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tanpa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mengisi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unit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tersedia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untuk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pelanggan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EFDAF1" w14:textId="77777777" w:rsidR="00712337" w:rsidRPr="00712337" w:rsidRDefault="00712337" w:rsidP="00B55996">
            <w:pPr>
              <w:pStyle w:val="STTSTabelContent"/>
              <w:numPr>
                <w:ilvl w:val="0"/>
                <w:numId w:val="409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logo edit</w:t>
            </w:r>
          </w:p>
          <w:p w14:paraId="7CAF14A2" w14:textId="77777777" w:rsidR="00712337" w:rsidRPr="00712337" w:rsidRDefault="00712337" w:rsidP="00B55996">
            <w:pPr>
              <w:pStyle w:val="STTSTabelContent"/>
              <w:numPr>
                <w:ilvl w:val="0"/>
                <w:numId w:val="409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Tambah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B776D2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“Minimal </w:t>
            </w:r>
            <w:proofErr w:type="gramStart"/>
            <w:r w:rsidRPr="00712337">
              <w:rPr>
                <w:b w:val="0"/>
                <w:bCs/>
                <w:sz w:val="24"/>
                <w:szCs w:val="24"/>
              </w:rPr>
              <w:t>1 unit</w:t>
            </w:r>
            <w:proofErr w:type="gram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dipilih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untuk customer”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564CC1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“Minimal </w:t>
            </w:r>
            <w:proofErr w:type="gramStart"/>
            <w:r w:rsidRPr="00712337">
              <w:rPr>
                <w:b w:val="0"/>
                <w:bCs/>
                <w:sz w:val="24"/>
                <w:szCs w:val="24"/>
              </w:rPr>
              <w:t>1 unit</w:t>
            </w:r>
            <w:proofErr w:type="gram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dipilih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untuk customer”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CB4242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712337" w:rsidRPr="00712337" w14:paraId="08E32BB9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88A1B4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UJ234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B03F99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Membatal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editan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8495D0" w14:textId="77777777" w:rsidR="00712337" w:rsidRPr="00712337" w:rsidRDefault="00712337" w:rsidP="002476F9">
            <w:pPr>
              <w:pStyle w:val="STTSTabelContent"/>
              <w:numPr>
                <w:ilvl w:val="0"/>
                <w:numId w:val="249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logo edit</w:t>
            </w:r>
          </w:p>
          <w:p w14:paraId="41744679" w14:textId="77777777" w:rsidR="00712337" w:rsidRPr="00712337" w:rsidRDefault="00712337" w:rsidP="002476F9">
            <w:pPr>
              <w:pStyle w:val="STTSTabelContent"/>
              <w:numPr>
                <w:ilvl w:val="0"/>
                <w:numId w:val="249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“Batal”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C057BE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dibatal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F2C7F4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dibatal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ED8A65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712337" w:rsidRPr="00712337" w14:paraId="4833CC3A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111953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UJ235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0532B6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urutan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berikutnya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773460" w14:textId="77777777" w:rsidR="00712337" w:rsidRPr="00712337" w:rsidRDefault="00712337" w:rsidP="002476F9">
            <w:pPr>
              <w:pStyle w:val="STTSTabelContent"/>
              <w:numPr>
                <w:ilvl w:val="0"/>
                <w:numId w:val="250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712337">
              <w:rPr>
                <w:bCs/>
                <w:sz w:val="24"/>
                <w:szCs w:val="24"/>
              </w:rPr>
              <w:t>Selanjutnya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&gt;”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2132ED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urutan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berikutnya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akan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AB5EE0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urutan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berikutnya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akan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639ABB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712337" w:rsidRPr="00712337" w14:paraId="18AAEA3B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2EB42D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UJ236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C2D36D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urutan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sebelumnya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35D576" w14:textId="77777777" w:rsidR="00712337" w:rsidRPr="00712337" w:rsidRDefault="00712337" w:rsidP="002476F9">
            <w:pPr>
              <w:pStyle w:val="STTSTabelContent"/>
              <w:numPr>
                <w:ilvl w:val="0"/>
                <w:numId w:val="251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“&lt; </w:t>
            </w:r>
            <w:proofErr w:type="spellStart"/>
            <w:r w:rsidRPr="00712337">
              <w:rPr>
                <w:bCs/>
                <w:sz w:val="24"/>
                <w:szCs w:val="24"/>
              </w:rPr>
              <w:t>Sebelumnya</w:t>
            </w:r>
            <w:proofErr w:type="spellEnd"/>
            <w:r w:rsidRPr="00712337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4AFA0B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urutan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sebelumnya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akan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673A4F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urutan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sebelumnya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akan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34B907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712337" w:rsidRPr="00712337" w14:paraId="0AE3C92C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E8A51C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712337">
              <w:rPr>
                <w:b w:val="0"/>
                <w:bCs/>
                <w:sz w:val="24"/>
                <w:szCs w:val="24"/>
              </w:rPr>
              <w:t>UJ237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13258C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Menampilkan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urutan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terpilih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9447CC" w14:textId="77777777" w:rsidR="00712337" w:rsidRPr="00712337" w:rsidRDefault="00712337" w:rsidP="002476F9">
            <w:pPr>
              <w:pStyle w:val="STTSTabelContent"/>
              <w:numPr>
                <w:ilvl w:val="0"/>
                <w:numId w:val="252"/>
              </w:numPr>
              <w:jc w:val="left"/>
              <w:rPr>
                <w:bCs/>
                <w:sz w:val="24"/>
                <w:szCs w:val="24"/>
              </w:rPr>
            </w:pPr>
            <w:r w:rsidRPr="00712337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712337">
              <w:rPr>
                <w:bCs/>
                <w:sz w:val="24"/>
                <w:szCs w:val="24"/>
              </w:rPr>
              <w:t>tombol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Cs/>
                <w:sz w:val="24"/>
                <w:szCs w:val="24"/>
              </w:rPr>
              <w:t>angka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di </w:t>
            </w:r>
            <w:proofErr w:type="spellStart"/>
            <w:r w:rsidRPr="00712337">
              <w:rPr>
                <w:bCs/>
                <w:sz w:val="24"/>
                <w:szCs w:val="24"/>
              </w:rPr>
              <w:t>antara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“&lt; </w:t>
            </w:r>
            <w:proofErr w:type="spellStart"/>
            <w:r w:rsidRPr="00712337">
              <w:rPr>
                <w:bCs/>
                <w:sz w:val="24"/>
                <w:szCs w:val="24"/>
              </w:rPr>
              <w:t>Sebelumnya</w:t>
            </w:r>
            <w:proofErr w:type="spellEnd"/>
            <w:r w:rsidRPr="00712337">
              <w:rPr>
                <w:bCs/>
                <w:sz w:val="24"/>
                <w:szCs w:val="24"/>
              </w:rPr>
              <w:t>” dan “</w:t>
            </w:r>
            <w:proofErr w:type="spellStart"/>
            <w:r w:rsidRPr="00712337">
              <w:rPr>
                <w:bCs/>
                <w:sz w:val="24"/>
                <w:szCs w:val="24"/>
              </w:rPr>
              <w:t>Selanjutnya</w:t>
            </w:r>
            <w:proofErr w:type="spellEnd"/>
            <w:r w:rsidRPr="00712337">
              <w:rPr>
                <w:bCs/>
                <w:sz w:val="24"/>
                <w:szCs w:val="24"/>
              </w:rPr>
              <w:t xml:space="preserve"> &gt;”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933214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urutan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terpilih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akan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F5025B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urutan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terpilih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akan</w:t>
            </w:r>
            <w:proofErr w:type="spellEnd"/>
            <w:r w:rsidRPr="00712337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6835C5" w14:textId="77777777" w:rsidR="00712337" w:rsidRPr="00712337" w:rsidRDefault="00712337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712337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</w:tbl>
    <w:p w14:paraId="37D0275D" w14:textId="77777777" w:rsidR="00712337" w:rsidRPr="00562B08" w:rsidRDefault="00712337" w:rsidP="00712337">
      <w:pPr>
        <w:pStyle w:val="STTSTabelContent"/>
        <w:jc w:val="left"/>
        <w:rPr>
          <w:sz w:val="24"/>
          <w:szCs w:val="24"/>
        </w:rPr>
      </w:pPr>
    </w:p>
    <w:p w14:paraId="7F134286" w14:textId="77777777" w:rsidR="00712337" w:rsidRDefault="00712337" w:rsidP="00562B08">
      <w:pPr>
        <w:pStyle w:val="STTSTabelContent"/>
        <w:jc w:val="left"/>
        <w:rPr>
          <w:sz w:val="24"/>
          <w:szCs w:val="24"/>
        </w:rPr>
      </w:pPr>
    </w:p>
    <w:p w14:paraId="58EB09B3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6B00AFCA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7A7FB38D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08835E8E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4EBE59C9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1F04889A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73E77985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05EB7227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390BE6CB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142208F3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2FD24D8D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4014845A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4DA47FD7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51F01162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4A14AF04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717FB142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49F4E5D7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649A2DA5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71144D5E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2DB792CB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3BE04EE3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3CA43E95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4CECAA99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3C6700FE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02A1326B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19C16C70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7279CA82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48836701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26526F18" w14:textId="77777777" w:rsidR="00B55996" w:rsidRPr="00562B08" w:rsidRDefault="00B55996" w:rsidP="00562B08">
      <w:pPr>
        <w:pStyle w:val="STTSTabelContent"/>
        <w:jc w:val="left"/>
        <w:rPr>
          <w:sz w:val="24"/>
          <w:szCs w:val="24"/>
        </w:rPr>
      </w:pPr>
    </w:p>
    <w:p w14:paraId="57F403AA" w14:textId="1F9A33F8" w:rsidR="00562B08" w:rsidRPr="00562B08" w:rsidRDefault="00562B08" w:rsidP="00562B08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18</w:t>
      </w:r>
    </w:p>
    <w:p w14:paraId="473D74DD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 xml:space="preserve">Tabel Uji Coba Halaman </w:t>
      </w:r>
      <w:proofErr w:type="spellStart"/>
      <w:r w:rsidRPr="00562B08">
        <w:rPr>
          <w:rFonts w:ascii="Times New Roman" w:hAnsi="Times New Roman" w:cs="Times New Roman"/>
          <w:b/>
          <w:sz w:val="24"/>
          <w:szCs w:val="24"/>
        </w:rPr>
        <w:t>Pesanan</w:t>
      </w:r>
      <w:proofErr w:type="spellEnd"/>
      <w:r w:rsidRPr="00562B08">
        <w:rPr>
          <w:rFonts w:ascii="Times New Roman" w:hAnsi="Times New Roman" w:cs="Times New Roman"/>
          <w:b/>
          <w:sz w:val="24"/>
          <w:szCs w:val="24"/>
        </w:rPr>
        <w:t xml:space="preserve"> Admin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2413"/>
        <w:gridCol w:w="4819"/>
        <w:gridCol w:w="2977"/>
        <w:gridCol w:w="2865"/>
        <w:gridCol w:w="1016"/>
      </w:tblGrid>
      <w:tr w:rsidR="00562B08" w:rsidRPr="00562B08" w14:paraId="207BD2AF" w14:textId="77777777" w:rsidTr="00712337">
        <w:trPr>
          <w:jc w:val="center"/>
        </w:trPr>
        <w:tc>
          <w:tcPr>
            <w:tcW w:w="843" w:type="dxa"/>
            <w:shd w:val="clear" w:color="auto" w:fill="D9D9D9"/>
          </w:tcPr>
          <w:p w14:paraId="1BB90F8A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413" w:type="dxa"/>
            <w:shd w:val="clear" w:color="auto" w:fill="D9D9D9"/>
          </w:tcPr>
          <w:p w14:paraId="2595DF07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4819" w:type="dxa"/>
            <w:shd w:val="clear" w:color="auto" w:fill="D9D9D9"/>
          </w:tcPr>
          <w:p w14:paraId="0199C45F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2977" w:type="dxa"/>
            <w:shd w:val="clear" w:color="auto" w:fill="D9D9D9"/>
          </w:tcPr>
          <w:p w14:paraId="030F262A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865" w:type="dxa"/>
            <w:shd w:val="clear" w:color="auto" w:fill="D9D9D9"/>
          </w:tcPr>
          <w:p w14:paraId="7737CED4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3306A1D9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562B08" w:rsidRPr="00562B08" w14:paraId="6F8A37D1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E36A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UJ238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4600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Mencari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melalui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searchbar</w:t>
            </w:r>
            <w:proofErr w:type="spellEnd"/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54DA0" w14:textId="77777777" w:rsidR="00562B08" w:rsidRPr="00562B08" w:rsidRDefault="00562B08" w:rsidP="002476F9">
            <w:pPr>
              <w:pStyle w:val="STTSTabelContent"/>
              <w:numPr>
                <w:ilvl w:val="0"/>
                <w:numId w:val="25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order, nama, atau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telepon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FE5D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dicari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1467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dicari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298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5F250034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C33C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UJ239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C287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8899D" w14:textId="77777777" w:rsidR="00562B08" w:rsidRPr="00562B08" w:rsidRDefault="00562B08" w:rsidP="002476F9">
            <w:pPr>
              <w:pStyle w:val="STTSTabelContent"/>
              <w:numPr>
                <w:ilvl w:val="0"/>
                <w:numId w:val="25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5AE40A99" w14:textId="77777777" w:rsidR="00562B08" w:rsidRPr="00562B08" w:rsidRDefault="00562B08" w:rsidP="002476F9">
            <w:pPr>
              <w:pStyle w:val="STTSTabelContent"/>
              <w:numPr>
                <w:ilvl w:val="0"/>
                <w:numId w:val="25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“Semua Status”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7831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E198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6EF3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7227BA0E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5AD3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UJ240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23CF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“Pending”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AB058" w14:textId="77777777" w:rsidR="00562B08" w:rsidRPr="00562B08" w:rsidRDefault="00562B08" w:rsidP="002476F9">
            <w:pPr>
              <w:pStyle w:val="STTSTabelContent"/>
              <w:numPr>
                <w:ilvl w:val="0"/>
                <w:numId w:val="25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0D4BF22B" w14:textId="77777777" w:rsidR="00562B08" w:rsidRPr="00562B08" w:rsidRDefault="00562B08" w:rsidP="002476F9">
            <w:pPr>
              <w:pStyle w:val="STTSTabelContent"/>
              <w:numPr>
                <w:ilvl w:val="0"/>
                <w:numId w:val="25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“Pending”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6191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“Pending”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C528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“Pending”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7DFF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7D3D0F10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9952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UJ241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0DB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“Awaiting Payment”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3A64F" w14:textId="77777777" w:rsidR="00562B08" w:rsidRPr="00562B08" w:rsidRDefault="00562B08" w:rsidP="002476F9">
            <w:pPr>
              <w:pStyle w:val="STTSTabelContent"/>
              <w:numPr>
                <w:ilvl w:val="0"/>
                <w:numId w:val="25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1A8FD81A" w14:textId="77777777" w:rsidR="00562B08" w:rsidRPr="00562B08" w:rsidRDefault="00562B08" w:rsidP="002476F9">
            <w:pPr>
              <w:pStyle w:val="STTSTabelContent"/>
              <w:numPr>
                <w:ilvl w:val="0"/>
                <w:numId w:val="25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“Awaiting Payment”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2282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“Awaiting Payment”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175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“Awaiting Payment”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A4C4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641CA9F4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7DFC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UJ242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0001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“Paid”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0AB20" w14:textId="77777777" w:rsidR="00562B08" w:rsidRPr="00562B08" w:rsidRDefault="00562B08" w:rsidP="002476F9">
            <w:pPr>
              <w:pStyle w:val="STTSTabelContent"/>
              <w:numPr>
                <w:ilvl w:val="0"/>
                <w:numId w:val="25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47D1E7FB" w14:textId="77777777" w:rsidR="00562B08" w:rsidRPr="00562B08" w:rsidRDefault="00562B08" w:rsidP="002476F9">
            <w:pPr>
              <w:pStyle w:val="STTSTabelContent"/>
              <w:numPr>
                <w:ilvl w:val="0"/>
                <w:numId w:val="25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“Paid”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D5DA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“Paid”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F995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“Paid”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AF3E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56F923D1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0F43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UJ243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4F3F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“Processing”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0F1E0" w14:textId="77777777" w:rsidR="00562B08" w:rsidRPr="00562B08" w:rsidRDefault="00562B08" w:rsidP="002476F9">
            <w:pPr>
              <w:pStyle w:val="STTSTabelContent"/>
              <w:numPr>
                <w:ilvl w:val="0"/>
                <w:numId w:val="25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342BE45C" w14:textId="77777777" w:rsidR="00562B08" w:rsidRPr="00562B08" w:rsidRDefault="00562B08" w:rsidP="002476F9">
            <w:pPr>
              <w:pStyle w:val="STTSTabelContent"/>
              <w:numPr>
                <w:ilvl w:val="0"/>
                <w:numId w:val="25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“Processing”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469E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“Processing”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06E0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“Processing”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A06F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0A8C2869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FE1D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UJ244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8CC6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“Shipped”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75614" w14:textId="77777777" w:rsidR="00562B08" w:rsidRPr="00562B08" w:rsidRDefault="00562B08" w:rsidP="002476F9">
            <w:pPr>
              <w:pStyle w:val="STTSTabelContent"/>
              <w:numPr>
                <w:ilvl w:val="0"/>
                <w:numId w:val="25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19AE06FF" w14:textId="77777777" w:rsidR="00562B08" w:rsidRPr="00562B08" w:rsidRDefault="00562B08" w:rsidP="002476F9">
            <w:pPr>
              <w:pStyle w:val="STTSTabelContent"/>
              <w:numPr>
                <w:ilvl w:val="0"/>
                <w:numId w:val="25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“Shipped”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F344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“Shipped”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5B19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“Shipped”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A6B8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03C915D7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6FC1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UJ245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2D8A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“Delivered”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F2D28" w14:textId="77777777" w:rsidR="00562B08" w:rsidRPr="00562B08" w:rsidRDefault="00562B08" w:rsidP="002476F9">
            <w:pPr>
              <w:pStyle w:val="STTSTabelContent"/>
              <w:numPr>
                <w:ilvl w:val="0"/>
                <w:numId w:val="26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4F6415DF" w14:textId="77777777" w:rsidR="00562B08" w:rsidRPr="00562B08" w:rsidRDefault="00562B08" w:rsidP="002476F9">
            <w:pPr>
              <w:pStyle w:val="STTSTabelContent"/>
              <w:numPr>
                <w:ilvl w:val="0"/>
                <w:numId w:val="26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“Delivered”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7EAA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“Delivered”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1A59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“Delivered”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A700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1568EE2B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7834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UJ246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491D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“Completed”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BA46C" w14:textId="77777777" w:rsidR="00562B08" w:rsidRPr="00562B08" w:rsidRDefault="00562B08" w:rsidP="002476F9">
            <w:pPr>
              <w:pStyle w:val="STTSTabelContent"/>
              <w:numPr>
                <w:ilvl w:val="0"/>
                <w:numId w:val="26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238F895F" w14:textId="77777777" w:rsidR="00562B08" w:rsidRPr="00562B08" w:rsidRDefault="00562B08" w:rsidP="002476F9">
            <w:pPr>
              <w:pStyle w:val="STTSTabelContent"/>
              <w:numPr>
                <w:ilvl w:val="0"/>
                <w:numId w:val="26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“Completed”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5B59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“Completed”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41E8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“Completed”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4BFA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17E00345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5973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UJ247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6667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“Cancelled”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64657" w14:textId="77777777" w:rsidR="00562B08" w:rsidRPr="00562B08" w:rsidRDefault="00562B08" w:rsidP="002476F9">
            <w:pPr>
              <w:pStyle w:val="STTSTabelContent"/>
              <w:numPr>
                <w:ilvl w:val="0"/>
                <w:numId w:val="26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59154049" w14:textId="77777777" w:rsidR="00562B08" w:rsidRPr="00562B08" w:rsidRDefault="00562B08" w:rsidP="002476F9">
            <w:pPr>
              <w:pStyle w:val="STTSTabelContent"/>
              <w:numPr>
                <w:ilvl w:val="0"/>
                <w:numId w:val="26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“Cancelled”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011B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“Cancelled”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3F06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“Cancelled”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B246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1A94F12D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A39F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UJ248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EB90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C5A5F" w14:textId="77777777" w:rsidR="00562B08" w:rsidRPr="00562B08" w:rsidRDefault="00562B08" w:rsidP="002476F9">
            <w:pPr>
              <w:pStyle w:val="STTSTabelContent"/>
              <w:numPr>
                <w:ilvl w:val="0"/>
                <w:numId w:val="26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simbol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mata</w:t>
            </w:r>
            <w:proofErr w:type="spellEnd"/>
            <w:r w:rsidRPr="00562B08">
              <w:rPr>
                <w:sz w:val="24"/>
                <w:szCs w:val="24"/>
              </w:rPr>
              <w:t xml:space="preserve"> pada </w:t>
            </w:r>
            <w:proofErr w:type="spellStart"/>
            <w:r w:rsidRPr="00562B08">
              <w:rPr>
                <w:sz w:val="24"/>
                <w:szCs w:val="24"/>
              </w:rPr>
              <w:t>kolom</w:t>
            </w:r>
            <w:proofErr w:type="spellEnd"/>
            <w:r w:rsidRPr="00562B08">
              <w:rPr>
                <w:sz w:val="24"/>
                <w:szCs w:val="24"/>
              </w:rPr>
              <w:t xml:space="preserve"> action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39D6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AE07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dari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24A3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356E09C5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507D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UJ249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9A6C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Membatal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10A6C" w14:textId="77777777" w:rsidR="00562B08" w:rsidRPr="00562B08" w:rsidRDefault="00562B08" w:rsidP="002476F9">
            <w:pPr>
              <w:pStyle w:val="STTSTabelContent"/>
              <w:numPr>
                <w:ilvl w:val="0"/>
                <w:numId w:val="26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merah</w:t>
            </w:r>
            <w:proofErr w:type="spellEnd"/>
          </w:p>
          <w:p w14:paraId="0FB9A622" w14:textId="77777777" w:rsidR="00562B08" w:rsidRPr="00562B08" w:rsidRDefault="00562B08" w:rsidP="002476F9">
            <w:pPr>
              <w:pStyle w:val="STTSTabelContent"/>
              <w:numPr>
                <w:ilvl w:val="0"/>
                <w:numId w:val="26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alasan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pembatalan</w:t>
            </w:r>
            <w:proofErr w:type="spellEnd"/>
          </w:p>
          <w:p w14:paraId="6027121C" w14:textId="77777777" w:rsidR="00562B08" w:rsidRPr="00562B08" w:rsidRDefault="00562B08" w:rsidP="002476F9">
            <w:pPr>
              <w:pStyle w:val="STTSTabelContent"/>
              <w:numPr>
                <w:ilvl w:val="0"/>
                <w:numId w:val="26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Batalkan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990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di </w:t>
            </w:r>
            <w:proofErr w:type="spellStart"/>
            <w:r w:rsidRPr="00562B08">
              <w:rPr>
                <w:sz w:val="24"/>
                <w:szCs w:val="24"/>
              </w:rPr>
              <w:t>batalkan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0BD9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di </w:t>
            </w:r>
            <w:proofErr w:type="spellStart"/>
            <w:r w:rsidRPr="00562B08">
              <w:rPr>
                <w:sz w:val="24"/>
                <w:szCs w:val="24"/>
              </w:rPr>
              <w:t>batalkan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617D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396D3F7A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9A2E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UJ250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B7E0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Membatal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pembatalan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F24B7" w14:textId="77777777" w:rsidR="00562B08" w:rsidRPr="00562B08" w:rsidRDefault="00562B08" w:rsidP="002476F9">
            <w:pPr>
              <w:pStyle w:val="STTSTabelContent"/>
              <w:numPr>
                <w:ilvl w:val="0"/>
                <w:numId w:val="26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merah</w:t>
            </w:r>
            <w:proofErr w:type="spellEnd"/>
          </w:p>
          <w:p w14:paraId="3DC06D94" w14:textId="77777777" w:rsidR="00562B08" w:rsidRPr="00562B08" w:rsidRDefault="00562B08" w:rsidP="002476F9">
            <w:pPr>
              <w:pStyle w:val="STTSTabelContent"/>
              <w:numPr>
                <w:ilvl w:val="0"/>
                <w:numId w:val="26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“Batal”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88C3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Pembatalan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di </w:t>
            </w:r>
            <w:proofErr w:type="spellStart"/>
            <w:r w:rsidRPr="00562B08">
              <w:rPr>
                <w:sz w:val="24"/>
                <w:szCs w:val="24"/>
              </w:rPr>
              <w:t>batalkan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84F2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Pembatalan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di </w:t>
            </w:r>
            <w:proofErr w:type="spellStart"/>
            <w:r w:rsidRPr="00562B08">
              <w:rPr>
                <w:sz w:val="24"/>
                <w:szCs w:val="24"/>
              </w:rPr>
              <w:t>batalkan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1934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712337" w14:paraId="2ED83499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017AA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UJ251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8D57D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Mengirim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2D223" w14:textId="77777777" w:rsidR="00B55996" w:rsidRPr="00B55996" w:rsidRDefault="00B55996" w:rsidP="002476F9">
            <w:pPr>
              <w:pStyle w:val="STTSTabelContent"/>
              <w:numPr>
                <w:ilvl w:val="0"/>
                <w:numId w:val="266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</w:t>
            </w:r>
            <w:proofErr w:type="spellStart"/>
            <w:r w:rsidRPr="00B55996">
              <w:rPr>
                <w:sz w:val="24"/>
                <w:szCs w:val="24"/>
              </w:rPr>
              <w:t>tombol</w:t>
            </w:r>
            <w:proofErr w:type="spellEnd"/>
            <w:r w:rsidRPr="00B55996">
              <w:rPr>
                <w:sz w:val="24"/>
                <w:szCs w:val="24"/>
              </w:rPr>
              <w:t xml:space="preserve"> “Kirim”</w:t>
            </w:r>
          </w:p>
          <w:p w14:paraId="6E344541" w14:textId="77777777" w:rsidR="00B55996" w:rsidRPr="00B55996" w:rsidRDefault="00B55996" w:rsidP="002476F9">
            <w:pPr>
              <w:pStyle w:val="STTSTabelContent"/>
              <w:numPr>
                <w:ilvl w:val="0"/>
                <w:numId w:val="266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Pilih </w:t>
            </w:r>
            <w:proofErr w:type="spellStart"/>
            <w:r w:rsidRPr="00B55996">
              <w:rPr>
                <w:sz w:val="24"/>
                <w:szCs w:val="24"/>
              </w:rPr>
              <w:t>ekspedisi</w:t>
            </w:r>
            <w:proofErr w:type="spellEnd"/>
          </w:p>
          <w:p w14:paraId="6651D153" w14:textId="77777777" w:rsidR="00B55996" w:rsidRPr="00B55996" w:rsidRDefault="00B55996" w:rsidP="002476F9">
            <w:pPr>
              <w:pStyle w:val="STTSTabelContent"/>
              <w:numPr>
                <w:ilvl w:val="0"/>
                <w:numId w:val="266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Masukkan </w:t>
            </w:r>
            <w:proofErr w:type="spellStart"/>
            <w:r w:rsidRPr="00B55996">
              <w:rPr>
                <w:sz w:val="24"/>
                <w:szCs w:val="24"/>
              </w:rPr>
              <w:t>nomor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resi</w:t>
            </w:r>
            <w:proofErr w:type="spellEnd"/>
          </w:p>
          <w:p w14:paraId="6BD84560" w14:textId="77777777" w:rsidR="00B55996" w:rsidRPr="00B55996" w:rsidRDefault="00B55996" w:rsidP="002476F9">
            <w:pPr>
              <w:pStyle w:val="STTSTabelContent"/>
              <w:numPr>
                <w:ilvl w:val="0"/>
                <w:numId w:val="266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Masukkan </w:t>
            </w:r>
            <w:proofErr w:type="spellStart"/>
            <w:r w:rsidRPr="00B55996">
              <w:rPr>
                <w:sz w:val="24"/>
                <w:szCs w:val="24"/>
              </w:rPr>
              <w:t>Tanggal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pengiriman</w:t>
            </w:r>
            <w:proofErr w:type="spellEnd"/>
          </w:p>
          <w:p w14:paraId="62EA671D" w14:textId="77777777" w:rsidR="00B55996" w:rsidRPr="00B55996" w:rsidRDefault="00B55996" w:rsidP="002476F9">
            <w:pPr>
              <w:pStyle w:val="STTSTabelContent"/>
              <w:numPr>
                <w:ilvl w:val="0"/>
                <w:numId w:val="266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</w:t>
            </w:r>
            <w:proofErr w:type="spellStart"/>
            <w:r w:rsidRPr="00B55996">
              <w:rPr>
                <w:sz w:val="24"/>
                <w:szCs w:val="24"/>
              </w:rPr>
              <w:t>tombol</w:t>
            </w:r>
            <w:proofErr w:type="spellEnd"/>
            <w:r w:rsidRPr="00B55996">
              <w:rPr>
                <w:sz w:val="24"/>
                <w:szCs w:val="24"/>
              </w:rPr>
              <w:t xml:space="preserve"> “</w:t>
            </w:r>
            <w:proofErr w:type="spellStart"/>
            <w:r w:rsidRPr="00B55996">
              <w:rPr>
                <w:sz w:val="24"/>
                <w:szCs w:val="24"/>
              </w:rPr>
              <w:t>Simpan</w:t>
            </w:r>
            <w:proofErr w:type="spellEnd"/>
            <w:r w:rsidRPr="00B55996">
              <w:rPr>
                <w:sz w:val="24"/>
                <w:szCs w:val="24"/>
              </w:rPr>
              <w:t xml:space="preserve"> dan kirim”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2AB76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Pesanan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berhasil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terkirim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8A53D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Pesanan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berhasil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terkirim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7C0B2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712337" w14:paraId="671876B0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69372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UJ252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3494A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Mengirim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pesanan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tanpa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memilih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ekspedisi</w:t>
            </w:r>
            <w:proofErr w:type="spellEnd"/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F83A8" w14:textId="77777777" w:rsidR="00B55996" w:rsidRPr="00B55996" w:rsidRDefault="00B55996" w:rsidP="002476F9">
            <w:pPr>
              <w:pStyle w:val="STTSTabelContent"/>
              <w:numPr>
                <w:ilvl w:val="0"/>
                <w:numId w:val="267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</w:t>
            </w:r>
            <w:proofErr w:type="spellStart"/>
            <w:r w:rsidRPr="00B55996">
              <w:rPr>
                <w:sz w:val="24"/>
                <w:szCs w:val="24"/>
              </w:rPr>
              <w:t>tombol</w:t>
            </w:r>
            <w:proofErr w:type="spellEnd"/>
            <w:r w:rsidRPr="00B55996">
              <w:rPr>
                <w:sz w:val="24"/>
                <w:szCs w:val="24"/>
              </w:rPr>
              <w:t xml:space="preserve"> “Kirim”</w:t>
            </w:r>
          </w:p>
          <w:p w14:paraId="5BBAB3E6" w14:textId="77777777" w:rsidR="00B55996" w:rsidRPr="00B55996" w:rsidRDefault="00B55996" w:rsidP="002476F9">
            <w:pPr>
              <w:pStyle w:val="STTSTabelContent"/>
              <w:numPr>
                <w:ilvl w:val="0"/>
                <w:numId w:val="267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Masukkan </w:t>
            </w:r>
            <w:proofErr w:type="spellStart"/>
            <w:r w:rsidRPr="00B55996">
              <w:rPr>
                <w:sz w:val="24"/>
                <w:szCs w:val="24"/>
              </w:rPr>
              <w:t>nomor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resi</w:t>
            </w:r>
            <w:proofErr w:type="spellEnd"/>
          </w:p>
          <w:p w14:paraId="24945FAA" w14:textId="77777777" w:rsidR="00B55996" w:rsidRPr="00B55996" w:rsidRDefault="00B55996" w:rsidP="002476F9">
            <w:pPr>
              <w:pStyle w:val="STTSTabelContent"/>
              <w:numPr>
                <w:ilvl w:val="0"/>
                <w:numId w:val="267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Masukkan </w:t>
            </w:r>
            <w:proofErr w:type="spellStart"/>
            <w:r w:rsidRPr="00B55996">
              <w:rPr>
                <w:sz w:val="24"/>
                <w:szCs w:val="24"/>
              </w:rPr>
              <w:t>Tanggal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pengiriman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6BFD1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Tombol</w:t>
            </w:r>
            <w:proofErr w:type="spellEnd"/>
            <w:r w:rsidRPr="00B55996">
              <w:rPr>
                <w:sz w:val="24"/>
                <w:szCs w:val="24"/>
              </w:rPr>
              <w:t xml:space="preserve"> “</w:t>
            </w:r>
            <w:proofErr w:type="spellStart"/>
            <w:r w:rsidRPr="00B55996">
              <w:rPr>
                <w:sz w:val="24"/>
                <w:szCs w:val="24"/>
              </w:rPr>
              <w:t>Simpan</w:t>
            </w:r>
            <w:proofErr w:type="spellEnd"/>
            <w:r w:rsidRPr="00B55996">
              <w:rPr>
                <w:sz w:val="24"/>
                <w:szCs w:val="24"/>
              </w:rPr>
              <w:t xml:space="preserve"> dan kirim” </w:t>
            </w:r>
            <w:proofErr w:type="spellStart"/>
            <w:r w:rsidRPr="00B55996">
              <w:rPr>
                <w:sz w:val="24"/>
                <w:szCs w:val="24"/>
              </w:rPr>
              <w:t>dinonaktifkan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9A492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Tombol</w:t>
            </w:r>
            <w:proofErr w:type="spellEnd"/>
            <w:r w:rsidRPr="00B55996">
              <w:rPr>
                <w:sz w:val="24"/>
                <w:szCs w:val="24"/>
              </w:rPr>
              <w:t xml:space="preserve"> “</w:t>
            </w:r>
            <w:proofErr w:type="spellStart"/>
            <w:r w:rsidRPr="00B55996">
              <w:rPr>
                <w:sz w:val="24"/>
                <w:szCs w:val="24"/>
              </w:rPr>
              <w:t>Simpan</w:t>
            </w:r>
            <w:proofErr w:type="spellEnd"/>
            <w:r w:rsidRPr="00B55996">
              <w:rPr>
                <w:sz w:val="24"/>
                <w:szCs w:val="24"/>
              </w:rPr>
              <w:t xml:space="preserve"> dan kirim” </w:t>
            </w:r>
            <w:proofErr w:type="spellStart"/>
            <w:r w:rsidRPr="00B55996">
              <w:rPr>
                <w:sz w:val="24"/>
                <w:szCs w:val="24"/>
              </w:rPr>
              <w:t>dinonaktifkan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B4164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712337" w14:paraId="122551C2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E2437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UJ253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0297F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Mengirim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pesanan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tanpa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memasukkan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nomor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resi</w:t>
            </w:r>
            <w:proofErr w:type="spellEnd"/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4CCF7" w14:textId="77777777" w:rsidR="00B55996" w:rsidRPr="00B55996" w:rsidRDefault="00B55996" w:rsidP="002476F9">
            <w:pPr>
              <w:pStyle w:val="STTSTabelContent"/>
              <w:numPr>
                <w:ilvl w:val="0"/>
                <w:numId w:val="269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</w:t>
            </w:r>
            <w:proofErr w:type="spellStart"/>
            <w:r w:rsidRPr="00B55996">
              <w:rPr>
                <w:sz w:val="24"/>
                <w:szCs w:val="24"/>
              </w:rPr>
              <w:t>tombol</w:t>
            </w:r>
            <w:proofErr w:type="spellEnd"/>
            <w:r w:rsidRPr="00B55996">
              <w:rPr>
                <w:sz w:val="24"/>
                <w:szCs w:val="24"/>
              </w:rPr>
              <w:t xml:space="preserve"> “Kirim”</w:t>
            </w:r>
          </w:p>
          <w:p w14:paraId="5C082C25" w14:textId="77777777" w:rsidR="00B55996" w:rsidRPr="00B55996" w:rsidRDefault="00B55996" w:rsidP="002476F9">
            <w:pPr>
              <w:pStyle w:val="STTSTabelContent"/>
              <w:numPr>
                <w:ilvl w:val="0"/>
                <w:numId w:val="269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Pilih </w:t>
            </w:r>
            <w:proofErr w:type="spellStart"/>
            <w:r w:rsidRPr="00B55996">
              <w:rPr>
                <w:sz w:val="24"/>
                <w:szCs w:val="24"/>
              </w:rPr>
              <w:t>ekspedisi</w:t>
            </w:r>
            <w:proofErr w:type="spellEnd"/>
          </w:p>
          <w:p w14:paraId="40927091" w14:textId="77777777" w:rsidR="00B55996" w:rsidRPr="00B55996" w:rsidRDefault="00B55996" w:rsidP="002476F9">
            <w:pPr>
              <w:pStyle w:val="STTSTabelContent"/>
              <w:numPr>
                <w:ilvl w:val="0"/>
                <w:numId w:val="269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Masukkan </w:t>
            </w:r>
            <w:proofErr w:type="spellStart"/>
            <w:r w:rsidRPr="00B55996">
              <w:rPr>
                <w:sz w:val="24"/>
                <w:szCs w:val="24"/>
              </w:rPr>
              <w:t>Tanggal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pengiriman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53E72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Tombol</w:t>
            </w:r>
            <w:proofErr w:type="spellEnd"/>
            <w:r w:rsidRPr="00B55996">
              <w:rPr>
                <w:sz w:val="24"/>
                <w:szCs w:val="24"/>
              </w:rPr>
              <w:t xml:space="preserve"> “</w:t>
            </w:r>
            <w:proofErr w:type="spellStart"/>
            <w:r w:rsidRPr="00B55996">
              <w:rPr>
                <w:sz w:val="24"/>
                <w:szCs w:val="24"/>
              </w:rPr>
              <w:t>Simpan</w:t>
            </w:r>
            <w:proofErr w:type="spellEnd"/>
            <w:r w:rsidRPr="00B55996">
              <w:rPr>
                <w:sz w:val="24"/>
                <w:szCs w:val="24"/>
              </w:rPr>
              <w:t xml:space="preserve"> dan kirim” </w:t>
            </w:r>
            <w:proofErr w:type="spellStart"/>
            <w:r w:rsidRPr="00B55996">
              <w:rPr>
                <w:sz w:val="24"/>
                <w:szCs w:val="24"/>
              </w:rPr>
              <w:t>dinonaktifkan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97819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Tombol</w:t>
            </w:r>
            <w:proofErr w:type="spellEnd"/>
            <w:r w:rsidRPr="00B55996">
              <w:rPr>
                <w:sz w:val="24"/>
                <w:szCs w:val="24"/>
              </w:rPr>
              <w:t xml:space="preserve"> “</w:t>
            </w:r>
            <w:proofErr w:type="spellStart"/>
            <w:r w:rsidRPr="00B55996">
              <w:rPr>
                <w:sz w:val="24"/>
                <w:szCs w:val="24"/>
              </w:rPr>
              <w:t>Simpan</w:t>
            </w:r>
            <w:proofErr w:type="spellEnd"/>
            <w:r w:rsidRPr="00B55996">
              <w:rPr>
                <w:sz w:val="24"/>
                <w:szCs w:val="24"/>
              </w:rPr>
              <w:t xml:space="preserve"> dan kirim” </w:t>
            </w:r>
            <w:proofErr w:type="spellStart"/>
            <w:r w:rsidRPr="00B55996">
              <w:rPr>
                <w:sz w:val="24"/>
                <w:szCs w:val="24"/>
              </w:rPr>
              <w:t>dinonaktifkan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14B5F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712337" w14:paraId="68FD85CE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E3593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UJ254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A27C9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Mengonfirmasi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pengiriman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52CA0" w14:textId="77777777" w:rsidR="00B55996" w:rsidRPr="00B55996" w:rsidRDefault="00B55996" w:rsidP="002476F9">
            <w:pPr>
              <w:pStyle w:val="STTSTabelContent"/>
              <w:numPr>
                <w:ilvl w:val="0"/>
                <w:numId w:val="27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</w:t>
            </w:r>
            <w:proofErr w:type="spellStart"/>
            <w:r w:rsidRPr="00B55996">
              <w:rPr>
                <w:sz w:val="24"/>
                <w:szCs w:val="24"/>
              </w:rPr>
              <w:t>tombol</w:t>
            </w:r>
            <w:proofErr w:type="spellEnd"/>
            <w:r w:rsidRPr="00B55996">
              <w:rPr>
                <w:sz w:val="24"/>
                <w:szCs w:val="24"/>
              </w:rPr>
              <w:t xml:space="preserve"> “</w:t>
            </w:r>
            <w:proofErr w:type="spellStart"/>
            <w:r w:rsidRPr="00B55996">
              <w:rPr>
                <w:sz w:val="24"/>
                <w:szCs w:val="24"/>
              </w:rPr>
              <w:t>Konfirmasi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Terkirim</w:t>
            </w:r>
            <w:proofErr w:type="spellEnd"/>
            <w:r w:rsidRPr="00B55996">
              <w:rPr>
                <w:sz w:val="24"/>
                <w:szCs w:val="24"/>
              </w:rPr>
              <w:t>”</w:t>
            </w:r>
          </w:p>
          <w:p w14:paraId="003DD178" w14:textId="77777777" w:rsidR="00B55996" w:rsidRPr="00B55996" w:rsidRDefault="00B55996" w:rsidP="002476F9">
            <w:pPr>
              <w:pStyle w:val="STTSTabelContent"/>
              <w:numPr>
                <w:ilvl w:val="0"/>
                <w:numId w:val="27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Masukkan </w:t>
            </w:r>
            <w:proofErr w:type="spellStart"/>
            <w:r w:rsidRPr="00B55996">
              <w:rPr>
                <w:sz w:val="24"/>
                <w:szCs w:val="24"/>
              </w:rPr>
              <w:t>tanggal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terkirim</w:t>
            </w:r>
            <w:proofErr w:type="spellEnd"/>
          </w:p>
          <w:p w14:paraId="5E9985D0" w14:textId="77777777" w:rsidR="00B55996" w:rsidRPr="00B55996" w:rsidRDefault="00B55996" w:rsidP="002476F9">
            <w:pPr>
              <w:pStyle w:val="STTSTabelContent"/>
              <w:numPr>
                <w:ilvl w:val="0"/>
                <w:numId w:val="27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</w:t>
            </w:r>
            <w:proofErr w:type="spellStart"/>
            <w:r w:rsidRPr="00B55996">
              <w:rPr>
                <w:sz w:val="24"/>
                <w:szCs w:val="24"/>
              </w:rPr>
              <w:t>tombol</w:t>
            </w:r>
            <w:proofErr w:type="spellEnd"/>
            <w:r w:rsidRPr="00B55996">
              <w:rPr>
                <w:sz w:val="24"/>
                <w:szCs w:val="24"/>
              </w:rPr>
              <w:t xml:space="preserve"> “</w:t>
            </w:r>
            <w:proofErr w:type="spellStart"/>
            <w:r w:rsidRPr="00B55996">
              <w:rPr>
                <w:sz w:val="24"/>
                <w:szCs w:val="24"/>
              </w:rPr>
              <w:t>Konfirmasi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Terkirim</w:t>
            </w:r>
            <w:proofErr w:type="spellEnd"/>
            <w:r w:rsidRPr="00B55996">
              <w:rPr>
                <w:sz w:val="24"/>
                <w:szCs w:val="24"/>
              </w:rPr>
              <w:t>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F769F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Pesanan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terkirim</w:t>
            </w:r>
            <w:proofErr w:type="spellEnd"/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695DD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Pesanan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terkirim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032E6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4EECA330" w14:textId="77777777" w:rsidR="00712337" w:rsidRDefault="00712337" w:rsidP="00562B08">
      <w:pPr>
        <w:pStyle w:val="STTSTabelContent"/>
        <w:jc w:val="left"/>
        <w:rPr>
          <w:sz w:val="24"/>
          <w:szCs w:val="24"/>
        </w:rPr>
      </w:pPr>
    </w:p>
    <w:p w14:paraId="37CD854E" w14:textId="77777777" w:rsidR="00712337" w:rsidRDefault="00712337" w:rsidP="00562B08">
      <w:pPr>
        <w:pStyle w:val="STTSTabelContent"/>
        <w:jc w:val="left"/>
        <w:rPr>
          <w:sz w:val="24"/>
          <w:szCs w:val="24"/>
        </w:rPr>
      </w:pPr>
    </w:p>
    <w:p w14:paraId="4289E5DB" w14:textId="77777777" w:rsidR="00712337" w:rsidRDefault="00712337" w:rsidP="00562B08">
      <w:pPr>
        <w:pStyle w:val="STTSTabelContent"/>
        <w:jc w:val="left"/>
        <w:rPr>
          <w:sz w:val="24"/>
          <w:szCs w:val="24"/>
        </w:rPr>
      </w:pPr>
    </w:p>
    <w:p w14:paraId="528A7EFA" w14:textId="77777777" w:rsidR="00B55996" w:rsidRPr="00562B08" w:rsidRDefault="00B55996" w:rsidP="00562B08">
      <w:pPr>
        <w:pStyle w:val="STTSTabelContent"/>
        <w:jc w:val="left"/>
        <w:rPr>
          <w:sz w:val="24"/>
          <w:szCs w:val="24"/>
        </w:rPr>
      </w:pPr>
    </w:p>
    <w:p w14:paraId="3CDF53BD" w14:textId="1CCBECE8" w:rsidR="00562B08" w:rsidRPr="00562B08" w:rsidRDefault="00562B08" w:rsidP="00562B08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19</w:t>
      </w:r>
    </w:p>
    <w:p w14:paraId="5E9C46AF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 xml:space="preserve">Tabel Uji Coba Halaman </w:t>
      </w:r>
      <w:proofErr w:type="spellStart"/>
      <w:r w:rsidRPr="00562B08">
        <w:rPr>
          <w:rFonts w:ascii="Times New Roman" w:hAnsi="Times New Roman" w:cs="Times New Roman"/>
          <w:b/>
          <w:sz w:val="24"/>
          <w:szCs w:val="24"/>
        </w:rPr>
        <w:t>Pengembalian</w:t>
      </w:r>
      <w:proofErr w:type="spellEnd"/>
      <w:r w:rsidRPr="00562B08">
        <w:rPr>
          <w:rFonts w:ascii="Times New Roman" w:hAnsi="Times New Roman" w:cs="Times New Roman"/>
          <w:b/>
          <w:sz w:val="24"/>
          <w:szCs w:val="24"/>
        </w:rPr>
        <w:t xml:space="preserve"> Admin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2980"/>
        <w:gridCol w:w="3543"/>
        <w:gridCol w:w="3261"/>
        <w:gridCol w:w="3290"/>
        <w:gridCol w:w="1016"/>
      </w:tblGrid>
      <w:tr w:rsidR="00562B08" w:rsidRPr="00562B08" w14:paraId="770F050D" w14:textId="77777777" w:rsidTr="00712337">
        <w:trPr>
          <w:jc w:val="center"/>
        </w:trPr>
        <w:tc>
          <w:tcPr>
            <w:tcW w:w="843" w:type="dxa"/>
            <w:shd w:val="clear" w:color="auto" w:fill="D9D9D9"/>
          </w:tcPr>
          <w:p w14:paraId="2C509D4A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980" w:type="dxa"/>
            <w:shd w:val="clear" w:color="auto" w:fill="D9D9D9"/>
          </w:tcPr>
          <w:p w14:paraId="2BAEE112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3543" w:type="dxa"/>
            <w:shd w:val="clear" w:color="auto" w:fill="D9D9D9"/>
          </w:tcPr>
          <w:p w14:paraId="6EFD4A6D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261" w:type="dxa"/>
            <w:shd w:val="clear" w:color="auto" w:fill="D9D9D9"/>
          </w:tcPr>
          <w:p w14:paraId="061D1E1A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3290" w:type="dxa"/>
            <w:shd w:val="clear" w:color="auto" w:fill="D9D9D9"/>
          </w:tcPr>
          <w:p w14:paraId="26189181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1792D556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562B08" w:rsidRPr="00562B08" w14:paraId="36618E1D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1C88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UJ255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584E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Mencari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melalui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searchbar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79649" w14:textId="77777777" w:rsidR="00562B08" w:rsidRPr="00562B08" w:rsidRDefault="00562B08" w:rsidP="002476F9">
            <w:pPr>
              <w:pStyle w:val="STTSTabelContent"/>
              <w:numPr>
                <w:ilvl w:val="0"/>
                <w:numId w:val="27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return,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order, atau nama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D53C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dicari</w:t>
            </w:r>
            <w:proofErr w:type="spellEnd"/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2AF8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dicari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4085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17C55D46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5AD1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UJ256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E8BA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F300C" w14:textId="77777777" w:rsidR="00562B08" w:rsidRPr="00562B08" w:rsidRDefault="00562B08" w:rsidP="002476F9">
            <w:pPr>
              <w:pStyle w:val="STTSTabelContent"/>
              <w:numPr>
                <w:ilvl w:val="0"/>
                <w:numId w:val="27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07431BAC" w14:textId="77777777" w:rsidR="00562B08" w:rsidRPr="00562B08" w:rsidRDefault="00562B08" w:rsidP="002476F9">
            <w:pPr>
              <w:pStyle w:val="STTSTabelContent"/>
              <w:numPr>
                <w:ilvl w:val="0"/>
                <w:numId w:val="27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“Semua Status”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94AC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5D3F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0616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15454A6A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0A6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UJ257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36E8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Menunggu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30BFA" w14:textId="77777777" w:rsidR="00562B08" w:rsidRPr="00562B08" w:rsidRDefault="00562B08" w:rsidP="002476F9">
            <w:pPr>
              <w:pStyle w:val="STTSTabelContent"/>
              <w:numPr>
                <w:ilvl w:val="0"/>
                <w:numId w:val="27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712F49BD" w14:textId="77777777" w:rsidR="00562B08" w:rsidRPr="00562B08" w:rsidRDefault="00562B08" w:rsidP="002476F9">
            <w:pPr>
              <w:pStyle w:val="STTSTabelContent"/>
              <w:numPr>
                <w:ilvl w:val="0"/>
                <w:numId w:val="27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Menunggu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CC24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Menunggu</w:t>
            </w:r>
            <w:proofErr w:type="spellEnd"/>
            <w:r w:rsidRPr="00562B08">
              <w:rPr>
                <w:sz w:val="24"/>
                <w:szCs w:val="24"/>
              </w:rPr>
              <w:t xml:space="preserve">”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6304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Menunggu</w:t>
            </w:r>
            <w:proofErr w:type="spellEnd"/>
            <w:r w:rsidRPr="00562B08">
              <w:rPr>
                <w:sz w:val="24"/>
                <w:szCs w:val="24"/>
              </w:rPr>
              <w:t xml:space="preserve">”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6F1C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56177AED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47B0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UJ258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1AAE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Disetujui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6C340" w14:textId="77777777" w:rsidR="00562B08" w:rsidRPr="00562B08" w:rsidRDefault="00562B08" w:rsidP="002476F9">
            <w:pPr>
              <w:pStyle w:val="STTSTabelContent"/>
              <w:numPr>
                <w:ilvl w:val="0"/>
                <w:numId w:val="27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272D4BD6" w14:textId="77777777" w:rsidR="00562B08" w:rsidRPr="00562B08" w:rsidRDefault="00562B08" w:rsidP="002476F9">
            <w:pPr>
              <w:pStyle w:val="STTSTabelContent"/>
              <w:numPr>
                <w:ilvl w:val="0"/>
                <w:numId w:val="27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Disetujui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3259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Disetujui</w:t>
            </w:r>
            <w:proofErr w:type="spellEnd"/>
            <w:r w:rsidRPr="00562B08">
              <w:rPr>
                <w:sz w:val="24"/>
                <w:szCs w:val="24"/>
              </w:rPr>
              <w:t xml:space="preserve">”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4D07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Disetujui</w:t>
            </w:r>
            <w:proofErr w:type="spellEnd"/>
            <w:r w:rsidRPr="00562B08">
              <w:rPr>
                <w:sz w:val="24"/>
                <w:szCs w:val="24"/>
              </w:rPr>
              <w:t xml:space="preserve">”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463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3F1901D5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3A79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UJ259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24A3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 xml:space="preserve"> “Ditolak”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5F672" w14:textId="77777777" w:rsidR="00562B08" w:rsidRPr="00562B08" w:rsidRDefault="00562B08" w:rsidP="002476F9">
            <w:pPr>
              <w:pStyle w:val="STTSTabelContent"/>
              <w:numPr>
                <w:ilvl w:val="0"/>
                <w:numId w:val="27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617C64C7" w14:textId="77777777" w:rsidR="00562B08" w:rsidRPr="00562B08" w:rsidRDefault="00562B08" w:rsidP="002476F9">
            <w:pPr>
              <w:pStyle w:val="STTSTabelContent"/>
              <w:numPr>
                <w:ilvl w:val="0"/>
                <w:numId w:val="27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Ditolak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31FC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 xml:space="preserve"> “Ditolak”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5F37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 xml:space="preserve"> “Ditolak”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94F6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44BBCA27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81E2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UJ260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A56F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Selesai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6CBF" w14:textId="77777777" w:rsidR="00562B08" w:rsidRPr="00562B08" w:rsidRDefault="00562B08" w:rsidP="002476F9">
            <w:pPr>
              <w:pStyle w:val="STTSTabelContent"/>
              <w:numPr>
                <w:ilvl w:val="0"/>
                <w:numId w:val="27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0600BBC0" w14:textId="77777777" w:rsidR="00562B08" w:rsidRPr="00562B08" w:rsidRDefault="00562B08" w:rsidP="002476F9">
            <w:pPr>
              <w:pStyle w:val="STTSTabelContent"/>
              <w:numPr>
                <w:ilvl w:val="0"/>
                <w:numId w:val="27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Selesai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F587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Selesai</w:t>
            </w:r>
            <w:proofErr w:type="spellEnd"/>
            <w:r w:rsidRPr="00562B08">
              <w:rPr>
                <w:sz w:val="24"/>
                <w:szCs w:val="24"/>
              </w:rPr>
              <w:t xml:space="preserve">”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2A5E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Semua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Selesai</w:t>
            </w:r>
            <w:proofErr w:type="spellEnd"/>
            <w:r w:rsidRPr="00562B08">
              <w:rPr>
                <w:sz w:val="24"/>
                <w:szCs w:val="24"/>
              </w:rPr>
              <w:t xml:space="preserve">”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3576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69E1E91D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7108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UJ261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3285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FB578" w14:textId="77777777" w:rsidR="00562B08" w:rsidRPr="00562B08" w:rsidRDefault="00562B08" w:rsidP="002476F9">
            <w:pPr>
              <w:pStyle w:val="STTSTabelContent"/>
              <w:numPr>
                <w:ilvl w:val="0"/>
                <w:numId w:val="27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simbol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mata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1C65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1BF8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detail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CACE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63BB4A23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8FD8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UJ262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26DB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Menyetujui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1199" w14:textId="77777777" w:rsidR="00562B08" w:rsidRPr="00562B08" w:rsidRDefault="00562B08" w:rsidP="002476F9">
            <w:pPr>
              <w:pStyle w:val="STTSTabelContent"/>
              <w:numPr>
                <w:ilvl w:val="0"/>
                <w:numId w:val="27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“Setuju”</w:t>
            </w:r>
          </w:p>
          <w:p w14:paraId="56E7E7AF" w14:textId="77777777" w:rsidR="00562B08" w:rsidRPr="00562B08" w:rsidRDefault="00562B08" w:rsidP="002476F9">
            <w:pPr>
              <w:pStyle w:val="STTSTabelContent"/>
              <w:numPr>
                <w:ilvl w:val="0"/>
                <w:numId w:val="27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“Ya, </w:t>
            </w:r>
            <w:proofErr w:type="spellStart"/>
            <w:r w:rsidRPr="00562B08">
              <w:rPr>
                <w:sz w:val="24"/>
                <w:szCs w:val="24"/>
              </w:rPr>
              <w:t>Setujui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FFAE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disetujui</w:t>
            </w:r>
            <w:proofErr w:type="spellEnd"/>
            <w:r w:rsidRPr="00562B08">
              <w:rPr>
                <w:sz w:val="24"/>
                <w:szCs w:val="24"/>
              </w:rPr>
              <w:t xml:space="preserve"> dan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“Return </w:t>
            </w:r>
            <w:proofErr w:type="spellStart"/>
            <w:r w:rsidRPr="00562B08">
              <w:rPr>
                <w:sz w:val="24"/>
                <w:szCs w:val="24"/>
              </w:rPr>
              <w:t>Disetujui</w:t>
            </w:r>
            <w:proofErr w:type="spellEnd"/>
            <w:r w:rsidRPr="00562B08">
              <w:rPr>
                <w:sz w:val="24"/>
                <w:szCs w:val="24"/>
              </w:rPr>
              <w:t>!”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8E04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disetujui</w:t>
            </w:r>
            <w:proofErr w:type="spellEnd"/>
            <w:r w:rsidRPr="00562B08">
              <w:rPr>
                <w:sz w:val="24"/>
                <w:szCs w:val="24"/>
              </w:rPr>
              <w:t xml:space="preserve"> dan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“Return </w:t>
            </w:r>
            <w:proofErr w:type="spellStart"/>
            <w:r w:rsidRPr="00562B08">
              <w:rPr>
                <w:sz w:val="24"/>
                <w:szCs w:val="24"/>
              </w:rPr>
              <w:t>Disetujui</w:t>
            </w:r>
            <w:proofErr w:type="spellEnd"/>
            <w:r w:rsidRPr="00562B08">
              <w:rPr>
                <w:sz w:val="24"/>
                <w:szCs w:val="24"/>
              </w:rPr>
              <w:t>!”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01F3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41B1097D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81EE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UJ263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60C8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Menolak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B957" w14:textId="77777777" w:rsidR="00562B08" w:rsidRPr="00562B08" w:rsidRDefault="00562B08" w:rsidP="002476F9">
            <w:pPr>
              <w:pStyle w:val="STTSTabelContent"/>
              <w:numPr>
                <w:ilvl w:val="0"/>
                <w:numId w:val="27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“Tolak”</w:t>
            </w:r>
          </w:p>
          <w:p w14:paraId="2C0202DE" w14:textId="77777777" w:rsidR="00562B08" w:rsidRPr="00562B08" w:rsidRDefault="00562B08" w:rsidP="002476F9">
            <w:pPr>
              <w:pStyle w:val="STTSTabelContent"/>
              <w:numPr>
                <w:ilvl w:val="0"/>
                <w:numId w:val="27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alasan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penolakan</w:t>
            </w:r>
            <w:proofErr w:type="spellEnd"/>
          </w:p>
          <w:p w14:paraId="6434C454" w14:textId="77777777" w:rsidR="00562B08" w:rsidRPr="00562B08" w:rsidRDefault="00562B08" w:rsidP="002476F9">
            <w:pPr>
              <w:pStyle w:val="STTSTabelContent"/>
              <w:numPr>
                <w:ilvl w:val="0"/>
                <w:numId w:val="27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“Ya, Tolak”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CC7D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ditolak</w:t>
            </w:r>
            <w:proofErr w:type="spellEnd"/>
            <w:r w:rsidRPr="00562B08">
              <w:rPr>
                <w:sz w:val="24"/>
                <w:szCs w:val="24"/>
              </w:rPr>
              <w:t xml:space="preserve"> dan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“Return Ditolak!”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C8B6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ditolak</w:t>
            </w:r>
            <w:proofErr w:type="spellEnd"/>
            <w:r w:rsidRPr="00562B08">
              <w:rPr>
                <w:sz w:val="24"/>
                <w:szCs w:val="24"/>
              </w:rPr>
              <w:t xml:space="preserve"> dan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“Return Ditolak!”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DD77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005EAE25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5DEE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UJ264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4D2E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Menolak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alasan</w:t>
            </w:r>
            <w:proofErr w:type="spellEnd"/>
            <w:r w:rsidRPr="00562B08">
              <w:rPr>
                <w:sz w:val="24"/>
                <w:szCs w:val="24"/>
              </w:rPr>
              <w:t xml:space="preserve"> tidak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BCE58" w14:textId="77777777" w:rsidR="00562B08" w:rsidRPr="00562B08" w:rsidRDefault="00562B08" w:rsidP="002476F9">
            <w:pPr>
              <w:pStyle w:val="STTSTabelContent"/>
              <w:numPr>
                <w:ilvl w:val="0"/>
                <w:numId w:val="28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“Tolak”</w:t>
            </w:r>
          </w:p>
          <w:p w14:paraId="56C7EB6C" w14:textId="77777777" w:rsidR="00562B08" w:rsidRPr="00562B08" w:rsidRDefault="00562B08" w:rsidP="002476F9">
            <w:pPr>
              <w:pStyle w:val="STTSTabelContent"/>
              <w:numPr>
                <w:ilvl w:val="0"/>
                <w:numId w:val="28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alasan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penolakan</w:t>
            </w:r>
            <w:proofErr w:type="spellEnd"/>
            <w:r w:rsidRPr="00562B08">
              <w:rPr>
                <w:sz w:val="24"/>
                <w:szCs w:val="24"/>
              </w:rPr>
              <w:t xml:space="preserve"> yang tidak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</w:p>
          <w:p w14:paraId="4E9F65D3" w14:textId="77777777" w:rsidR="00562B08" w:rsidRPr="00562B08" w:rsidRDefault="00562B08" w:rsidP="002476F9">
            <w:pPr>
              <w:pStyle w:val="STTSTabelContent"/>
              <w:numPr>
                <w:ilvl w:val="0"/>
                <w:numId w:val="28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“Ya, Tolak”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2367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“Ya, Tolak” </w:t>
            </w:r>
            <w:proofErr w:type="spellStart"/>
            <w:r w:rsidRPr="00562B08">
              <w:rPr>
                <w:sz w:val="24"/>
                <w:szCs w:val="24"/>
              </w:rPr>
              <w:t>dinonaktifkan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FE21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“Ya, Tolak” </w:t>
            </w:r>
            <w:proofErr w:type="spellStart"/>
            <w:r w:rsidRPr="00562B08">
              <w:rPr>
                <w:sz w:val="24"/>
                <w:szCs w:val="24"/>
              </w:rPr>
              <w:t>dinonaktifkan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0B5E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7C1326C7" w14:textId="77777777" w:rsidTr="00712337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B6B6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UJ265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41D7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Menyelesaikan</w:t>
            </w:r>
            <w:proofErr w:type="spellEnd"/>
            <w:r w:rsidRPr="00562B08">
              <w:rPr>
                <w:sz w:val="24"/>
                <w:szCs w:val="24"/>
              </w:rPr>
              <w:t xml:space="preserve"> proses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B5EA8" w14:textId="77777777" w:rsidR="00562B08" w:rsidRPr="00562B08" w:rsidRDefault="00562B08" w:rsidP="002476F9">
            <w:pPr>
              <w:pStyle w:val="STTSTabelContent"/>
              <w:numPr>
                <w:ilvl w:val="0"/>
                <w:numId w:val="28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Selesai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  <w:p w14:paraId="02FB399D" w14:textId="77777777" w:rsidR="00562B08" w:rsidRPr="00562B08" w:rsidRDefault="00562B08" w:rsidP="002476F9">
            <w:pPr>
              <w:pStyle w:val="STTSTabelContent"/>
              <w:numPr>
                <w:ilvl w:val="0"/>
                <w:numId w:val="28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“Ya, </w:t>
            </w:r>
            <w:proofErr w:type="spellStart"/>
            <w:r w:rsidRPr="00562B08">
              <w:rPr>
                <w:sz w:val="24"/>
                <w:szCs w:val="24"/>
              </w:rPr>
              <w:t>Selesaikan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DE2B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“Return </w:t>
            </w:r>
            <w:proofErr w:type="spellStart"/>
            <w:r w:rsidRPr="00562B08">
              <w:rPr>
                <w:sz w:val="24"/>
                <w:szCs w:val="24"/>
              </w:rPr>
              <w:t>Selesai</w:t>
            </w:r>
            <w:proofErr w:type="spellEnd"/>
            <w:r w:rsidRPr="00562B08">
              <w:rPr>
                <w:sz w:val="24"/>
                <w:szCs w:val="24"/>
              </w:rPr>
              <w:t xml:space="preserve">!” dan </w:t>
            </w:r>
            <w:proofErr w:type="spellStart"/>
            <w:r w:rsidRPr="00562B08">
              <w:rPr>
                <w:sz w:val="24"/>
                <w:szCs w:val="24"/>
              </w:rPr>
              <w:t>selesai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EBC6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“Return </w:t>
            </w:r>
            <w:proofErr w:type="spellStart"/>
            <w:r w:rsidRPr="00562B08">
              <w:rPr>
                <w:sz w:val="24"/>
                <w:szCs w:val="24"/>
              </w:rPr>
              <w:t>Selesai</w:t>
            </w:r>
            <w:proofErr w:type="spellEnd"/>
            <w:r w:rsidRPr="00562B08">
              <w:rPr>
                <w:sz w:val="24"/>
                <w:szCs w:val="24"/>
              </w:rPr>
              <w:t xml:space="preserve">!” dan </w:t>
            </w:r>
            <w:proofErr w:type="spellStart"/>
            <w:r w:rsidRPr="00562B08">
              <w:rPr>
                <w:sz w:val="24"/>
                <w:szCs w:val="24"/>
              </w:rPr>
              <w:t>selesai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pengembalian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DAD6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05C3ADFC" w14:textId="77777777" w:rsidR="00562B08" w:rsidRPr="00562B08" w:rsidRDefault="00562B08" w:rsidP="00562B08">
      <w:pPr>
        <w:pStyle w:val="STTSTabelContent"/>
        <w:jc w:val="left"/>
        <w:rPr>
          <w:sz w:val="24"/>
          <w:szCs w:val="24"/>
        </w:rPr>
      </w:pPr>
    </w:p>
    <w:p w14:paraId="04609F73" w14:textId="77777777" w:rsidR="00B55996" w:rsidRDefault="00B55996" w:rsidP="00562B08">
      <w:pPr>
        <w:pStyle w:val="STTSTabel"/>
        <w:rPr>
          <w:szCs w:val="24"/>
        </w:rPr>
      </w:pPr>
    </w:p>
    <w:p w14:paraId="4C937A94" w14:textId="77777777" w:rsidR="00B55996" w:rsidRDefault="00B55996" w:rsidP="00562B08">
      <w:pPr>
        <w:pStyle w:val="STTSTabel"/>
        <w:rPr>
          <w:szCs w:val="24"/>
        </w:rPr>
      </w:pPr>
    </w:p>
    <w:p w14:paraId="31205CD8" w14:textId="77777777" w:rsidR="00B55996" w:rsidRDefault="00B55996" w:rsidP="00562B08">
      <w:pPr>
        <w:pStyle w:val="STTSTabel"/>
        <w:rPr>
          <w:szCs w:val="24"/>
        </w:rPr>
      </w:pPr>
    </w:p>
    <w:p w14:paraId="48951A1E" w14:textId="77777777" w:rsidR="00B55996" w:rsidRDefault="00B55996" w:rsidP="00562B08">
      <w:pPr>
        <w:pStyle w:val="STTSTabel"/>
        <w:rPr>
          <w:szCs w:val="24"/>
        </w:rPr>
      </w:pPr>
    </w:p>
    <w:p w14:paraId="79091A81" w14:textId="77777777" w:rsidR="00B55996" w:rsidRDefault="00B55996" w:rsidP="00562B08">
      <w:pPr>
        <w:pStyle w:val="STTSTabel"/>
        <w:rPr>
          <w:szCs w:val="24"/>
        </w:rPr>
      </w:pPr>
    </w:p>
    <w:p w14:paraId="674DF9BC" w14:textId="77777777" w:rsidR="00B55996" w:rsidRDefault="00B55996" w:rsidP="00562B08">
      <w:pPr>
        <w:pStyle w:val="STTSTabel"/>
        <w:rPr>
          <w:szCs w:val="24"/>
        </w:rPr>
      </w:pPr>
    </w:p>
    <w:p w14:paraId="04B3F656" w14:textId="77777777" w:rsidR="00B55996" w:rsidRDefault="00B55996" w:rsidP="00562B08">
      <w:pPr>
        <w:pStyle w:val="STTSTabel"/>
        <w:rPr>
          <w:szCs w:val="24"/>
        </w:rPr>
      </w:pPr>
    </w:p>
    <w:p w14:paraId="5A53E97A" w14:textId="77777777" w:rsidR="00B55996" w:rsidRDefault="00B55996" w:rsidP="00562B08">
      <w:pPr>
        <w:pStyle w:val="STTSTabel"/>
        <w:rPr>
          <w:szCs w:val="24"/>
        </w:rPr>
      </w:pPr>
    </w:p>
    <w:p w14:paraId="4B85F3DC" w14:textId="77777777" w:rsidR="00B55996" w:rsidRDefault="00B55996" w:rsidP="00562B08">
      <w:pPr>
        <w:pStyle w:val="STTSTabel"/>
        <w:rPr>
          <w:szCs w:val="24"/>
        </w:rPr>
      </w:pPr>
    </w:p>
    <w:p w14:paraId="431D5CE5" w14:textId="77777777" w:rsidR="00B55996" w:rsidRDefault="00B55996" w:rsidP="00562B08">
      <w:pPr>
        <w:pStyle w:val="STTSTabel"/>
        <w:rPr>
          <w:szCs w:val="24"/>
        </w:rPr>
      </w:pPr>
    </w:p>
    <w:p w14:paraId="7E01E5C8" w14:textId="77777777" w:rsidR="00B55996" w:rsidRDefault="00B55996" w:rsidP="00562B08">
      <w:pPr>
        <w:pStyle w:val="STTSTabel"/>
        <w:rPr>
          <w:szCs w:val="24"/>
        </w:rPr>
      </w:pPr>
    </w:p>
    <w:p w14:paraId="0BFC651A" w14:textId="77777777" w:rsidR="00B55996" w:rsidRDefault="00B55996" w:rsidP="00562B08">
      <w:pPr>
        <w:pStyle w:val="STTSTabel"/>
        <w:rPr>
          <w:szCs w:val="24"/>
        </w:rPr>
      </w:pPr>
    </w:p>
    <w:p w14:paraId="02C885CC" w14:textId="77777777" w:rsidR="00B55996" w:rsidRDefault="00B55996" w:rsidP="00562B08">
      <w:pPr>
        <w:pStyle w:val="STTSTabel"/>
        <w:rPr>
          <w:szCs w:val="24"/>
        </w:rPr>
      </w:pPr>
    </w:p>
    <w:p w14:paraId="59E053FE" w14:textId="77777777" w:rsidR="00B55996" w:rsidRDefault="00B55996" w:rsidP="00562B08">
      <w:pPr>
        <w:pStyle w:val="STTSTabel"/>
        <w:rPr>
          <w:szCs w:val="24"/>
        </w:rPr>
      </w:pPr>
    </w:p>
    <w:p w14:paraId="2B07056B" w14:textId="77777777" w:rsidR="00B55996" w:rsidRDefault="00B55996" w:rsidP="00562B08">
      <w:pPr>
        <w:pStyle w:val="STTSTabel"/>
        <w:rPr>
          <w:szCs w:val="24"/>
        </w:rPr>
      </w:pPr>
    </w:p>
    <w:p w14:paraId="6E46D73B" w14:textId="77777777" w:rsidR="00B55996" w:rsidRDefault="00B55996" w:rsidP="00562B08">
      <w:pPr>
        <w:pStyle w:val="STTSTabel"/>
        <w:rPr>
          <w:szCs w:val="24"/>
        </w:rPr>
      </w:pPr>
    </w:p>
    <w:p w14:paraId="7744B7D4" w14:textId="77777777" w:rsidR="00B55996" w:rsidRDefault="00B55996" w:rsidP="00562B08">
      <w:pPr>
        <w:pStyle w:val="STTSTabel"/>
        <w:rPr>
          <w:szCs w:val="24"/>
        </w:rPr>
      </w:pPr>
    </w:p>
    <w:p w14:paraId="3EF6629B" w14:textId="2EBBD770" w:rsidR="00562B08" w:rsidRPr="00562B08" w:rsidRDefault="00562B08" w:rsidP="00562B08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20</w:t>
      </w:r>
    </w:p>
    <w:p w14:paraId="0D31A7C8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Halaman Stok Admin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268"/>
        <w:gridCol w:w="3685"/>
        <w:gridCol w:w="3686"/>
        <w:gridCol w:w="3432"/>
        <w:gridCol w:w="1016"/>
      </w:tblGrid>
      <w:tr w:rsidR="00562B08" w:rsidRPr="00562B08" w14:paraId="03D91644" w14:textId="77777777" w:rsidTr="00F732EA">
        <w:trPr>
          <w:jc w:val="center"/>
        </w:trPr>
        <w:tc>
          <w:tcPr>
            <w:tcW w:w="846" w:type="dxa"/>
            <w:shd w:val="clear" w:color="auto" w:fill="D9D9D9"/>
          </w:tcPr>
          <w:p w14:paraId="44FE6478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268" w:type="dxa"/>
            <w:shd w:val="clear" w:color="auto" w:fill="D9D9D9"/>
          </w:tcPr>
          <w:p w14:paraId="6E612E00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3685" w:type="dxa"/>
            <w:shd w:val="clear" w:color="auto" w:fill="D9D9D9"/>
          </w:tcPr>
          <w:p w14:paraId="212EB11C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686" w:type="dxa"/>
            <w:shd w:val="clear" w:color="auto" w:fill="D9D9D9"/>
          </w:tcPr>
          <w:p w14:paraId="174D436F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3432" w:type="dxa"/>
            <w:shd w:val="clear" w:color="auto" w:fill="D9D9D9"/>
          </w:tcPr>
          <w:p w14:paraId="0A20BF03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254C86B8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562B08" w:rsidRPr="00562B08" w14:paraId="3BDE844C" w14:textId="77777777" w:rsidTr="00F732EA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7E4E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UJ266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44BB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Mencari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melalui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searchbar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9FD0D" w14:textId="77777777" w:rsidR="00562B08" w:rsidRPr="00562B08" w:rsidRDefault="00562B08" w:rsidP="002476F9">
            <w:pPr>
              <w:pStyle w:val="STTSTabelContent"/>
              <w:numPr>
                <w:ilvl w:val="0"/>
                <w:numId w:val="28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nama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, SKU, atau id </w:t>
            </w:r>
            <w:proofErr w:type="spellStart"/>
            <w:r w:rsidRPr="00562B08">
              <w:rPr>
                <w:sz w:val="24"/>
                <w:szCs w:val="24"/>
              </w:rPr>
              <w:t>referensi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DDDC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dicari</w:t>
            </w:r>
            <w:proofErr w:type="spellEnd"/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2C18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dicari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78A3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27DF4EA2" w14:textId="77777777" w:rsidTr="00F732EA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63E6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UJ267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5241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tipe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5D640" w14:textId="77777777" w:rsidR="00562B08" w:rsidRPr="00562B08" w:rsidRDefault="00562B08" w:rsidP="002476F9">
            <w:pPr>
              <w:pStyle w:val="STTSTabelContent"/>
              <w:numPr>
                <w:ilvl w:val="0"/>
                <w:numId w:val="28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tipe</w:t>
            </w:r>
            <w:proofErr w:type="spellEnd"/>
          </w:p>
          <w:p w14:paraId="79C93DEC" w14:textId="77777777" w:rsidR="00562B08" w:rsidRPr="00562B08" w:rsidRDefault="00562B08" w:rsidP="002476F9">
            <w:pPr>
              <w:pStyle w:val="STTSTabelContent"/>
              <w:numPr>
                <w:ilvl w:val="0"/>
                <w:numId w:val="28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“Semua </w:t>
            </w:r>
            <w:proofErr w:type="spellStart"/>
            <w:r w:rsidRPr="00562B08">
              <w:rPr>
                <w:sz w:val="24"/>
                <w:szCs w:val="24"/>
              </w:rPr>
              <w:t>Tipe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97D7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0473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970F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19524746" w14:textId="77777777" w:rsidTr="00F732EA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8585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UJ268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20A5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tipe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masuk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3E520" w14:textId="77777777" w:rsidR="00562B08" w:rsidRPr="00562B08" w:rsidRDefault="00562B08" w:rsidP="002476F9">
            <w:pPr>
              <w:pStyle w:val="STTSTabelContent"/>
              <w:numPr>
                <w:ilvl w:val="0"/>
                <w:numId w:val="28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tipe</w:t>
            </w:r>
            <w:proofErr w:type="spellEnd"/>
          </w:p>
          <w:p w14:paraId="0B49F2F1" w14:textId="77777777" w:rsidR="00562B08" w:rsidRPr="00562B08" w:rsidRDefault="00562B08" w:rsidP="002476F9">
            <w:pPr>
              <w:pStyle w:val="STTSTabelContent"/>
              <w:numPr>
                <w:ilvl w:val="0"/>
                <w:numId w:val="28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“STOCK IN”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9B3D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4D9A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DDAD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3F2C4946" w14:textId="77777777" w:rsidTr="00F732EA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50CF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UJ269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0277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tipe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keluar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6ED1A" w14:textId="77777777" w:rsidR="00562B08" w:rsidRPr="00562B08" w:rsidRDefault="00562B08" w:rsidP="002476F9">
            <w:pPr>
              <w:pStyle w:val="STTSTabelContent"/>
              <w:numPr>
                <w:ilvl w:val="0"/>
                <w:numId w:val="28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tipe</w:t>
            </w:r>
            <w:proofErr w:type="spellEnd"/>
          </w:p>
          <w:p w14:paraId="41C2D570" w14:textId="77777777" w:rsidR="00562B08" w:rsidRPr="00562B08" w:rsidRDefault="00562B08" w:rsidP="002476F9">
            <w:pPr>
              <w:pStyle w:val="STTSTabelContent"/>
              <w:numPr>
                <w:ilvl w:val="0"/>
                <w:numId w:val="28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“STOCK OUT”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2FF1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18B5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B955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44454D04" w14:textId="77777777" w:rsidTr="00F732EA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3DE2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UJ270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DF18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periode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6C752" w14:textId="77777777" w:rsidR="00562B08" w:rsidRPr="00562B08" w:rsidRDefault="00562B08" w:rsidP="002476F9">
            <w:pPr>
              <w:pStyle w:val="STTSTabelContent"/>
              <w:numPr>
                <w:ilvl w:val="0"/>
                <w:numId w:val="28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periode</w:t>
            </w:r>
            <w:proofErr w:type="spellEnd"/>
          </w:p>
          <w:p w14:paraId="1AA94605" w14:textId="77777777" w:rsidR="00562B08" w:rsidRPr="00562B08" w:rsidRDefault="00562B08" w:rsidP="002476F9">
            <w:pPr>
              <w:pStyle w:val="STTSTabelContent"/>
              <w:numPr>
                <w:ilvl w:val="0"/>
                <w:numId w:val="28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“Semua </w:t>
            </w:r>
            <w:proofErr w:type="spellStart"/>
            <w:r w:rsidRPr="00562B08">
              <w:rPr>
                <w:sz w:val="24"/>
                <w:szCs w:val="24"/>
              </w:rPr>
              <w:t>periode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EE4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4158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B5EE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47AC5E24" w14:textId="77777777" w:rsidTr="00F732EA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85EC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UJ271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9E23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periode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hari</w:t>
            </w:r>
            <w:proofErr w:type="spellEnd"/>
            <w:r w:rsidRPr="00562B08">
              <w:rPr>
                <w:sz w:val="24"/>
                <w:szCs w:val="24"/>
              </w:rPr>
              <w:t xml:space="preserve"> ini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77E70" w14:textId="77777777" w:rsidR="00562B08" w:rsidRPr="00562B08" w:rsidRDefault="00562B08" w:rsidP="002476F9">
            <w:pPr>
              <w:pStyle w:val="STTSTabelContent"/>
              <w:numPr>
                <w:ilvl w:val="0"/>
                <w:numId w:val="28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periode</w:t>
            </w:r>
            <w:proofErr w:type="spellEnd"/>
          </w:p>
          <w:p w14:paraId="573A8C91" w14:textId="77777777" w:rsidR="00562B08" w:rsidRPr="00562B08" w:rsidRDefault="00562B08" w:rsidP="002476F9">
            <w:pPr>
              <w:pStyle w:val="STTSTabelContent"/>
              <w:numPr>
                <w:ilvl w:val="0"/>
                <w:numId w:val="28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“Hari Ini”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F768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23F4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26FE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3AA32D44" w14:textId="77777777" w:rsidTr="00F732EA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67C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UJ272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D982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periode</w:t>
            </w:r>
            <w:proofErr w:type="spellEnd"/>
            <w:r w:rsidRPr="00562B08">
              <w:rPr>
                <w:sz w:val="24"/>
                <w:szCs w:val="24"/>
              </w:rPr>
              <w:t xml:space="preserve"> minggu ini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2003C" w14:textId="77777777" w:rsidR="00562B08" w:rsidRPr="00562B08" w:rsidRDefault="00562B08" w:rsidP="002476F9">
            <w:pPr>
              <w:pStyle w:val="STTSTabelContent"/>
              <w:numPr>
                <w:ilvl w:val="0"/>
                <w:numId w:val="29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periode</w:t>
            </w:r>
            <w:proofErr w:type="spellEnd"/>
          </w:p>
          <w:p w14:paraId="193FB3E6" w14:textId="77777777" w:rsidR="00562B08" w:rsidRPr="00562B08" w:rsidRDefault="00562B08" w:rsidP="002476F9">
            <w:pPr>
              <w:pStyle w:val="STTSTabelContent"/>
              <w:numPr>
                <w:ilvl w:val="0"/>
                <w:numId w:val="29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“Minggu Ini”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5379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1F36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2884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039D02B3" w14:textId="77777777" w:rsidTr="00F732EA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C4DF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UJ273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7C26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periode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bulan</w:t>
            </w:r>
            <w:proofErr w:type="spellEnd"/>
            <w:r w:rsidRPr="00562B08">
              <w:rPr>
                <w:sz w:val="24"/>
                <w:szCs w:val="24"/>
              </w:rPr>
              <w:t xml:space="preserve"> ini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A3380" w14:textId="77777777" w:rsidR="00562B08" w:rsidRPr="00562B08" w:rsidRDefault="00562B08" w:rsidP="002476F9">
            <w:pPr>
              <w:pStyle w:val="STTSTabelContent"/>
              <w:numPr>
                <w:ilvl w:val="0"/>
                <w:numId w:val="29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periode</w:t>
            </w:r>
            <w:proofErr w:type="spellEnd"/>
          </w:p>
          <w:p w14:paraId="02E68AFF" w14:textId="77777777" w:rsidR="00562B08" w:rsidRPr="00562B08" w:rsidRDefault="00562B08" w:rsidP="002476F9">
            <w:pPr>
              <w:pStyle w:val="STTSTabelContent"/>
              <w:numPr>
                <w:ilvl w:val="0"/>
                <w:numId w:val="29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“Bulan Ini”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F15C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3558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4EB8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397D405B" w14:textId="77777777" w:rsidR="00562B08" w:rsidRPr="00562B08" w:rsidRDefault="00562B08" w:rsidP="00562B08">
      <w:pPr>
        <w:pStyle w:val="STTSTabelContent"/>
        <w:jc w:val="left"/>
        <w:rPr>
          <w:sz w:val="24"/>
          <w:szCs w:val="24"/>
        </w:rPr>
      </w:pPr>
    </w:p>
    <w:p w14:paraId="151AA6CC" w14:textId="77777777" w:rsidR="00562B08" w:rsidRPr="00562B08" w:rsidRDefault="00562B08" w:rsidP="00562B08">
      <w:pPr>
        <w:pStyle w:val="STTSTabelContent"/>
        <w:jc w:val="left"/>
        <w:rPr>
          <w:sz w:val="24"/>
          <w:szCs w:val="24"/>
        </w:rPr>
      </w:pPr>
    </w:p>
    <w:p w14:paraId="3A7D9B61" w14:textId="77777777" w:rsidR="00562B08" w:rsidRDefault="00562B08" w:rsidP="00562B08">
      <w:pPr>
        <w:pStyle w:val="STTSTabelContent"/>
        <w:jc w:val="left"/>
        <w:rPr>
          <w:sz w:val="24"/>
          <w:szCs w:val="24"/>
        </w:rPr>
      </w:pPr>
    </w:p>
    <w:p w14:paraId="7837D638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6474B389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04B05DF4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112E5536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088B9755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28E13EA7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39C5BD4D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6B007633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66CB8E0F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1DE110D3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1D4778E1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279D45C0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53E47518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34BA2745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4EF80440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5E95760F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57A12B6D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2B17D80C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330AA9E9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181D751B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681FAA22" w14:textId="77777777" w:rsidR="00B55996" w:rsidRPr="00562B08" w:rsidRDefault="00B55996" w:rsidP="00562B08">
      <w:pPr>
        <w:pStyle w:val="STTSTabelContent"/>
        <w:jc w:val="left"/>
        <w:rPr>
          <w:sz w:val="24"/>
          <w:szCs w:val="24"/>
        </w:rPr>
      </w:pPr>
    </w:p>
    <w:p w14:paraId="7FBEA5B6" w14:textId="77777777" w:rsidR="00562B08" w:rsidRPr="00562B08" w:rsidRDefault="00562B08" w:rsidP="00562B08">
      <w:pPr>
        <w:pStyle w:val="STTSTabelContent"/>
        <w:jc w:val="left"/>
        <w:rPr>
          <w:sz w:val="24"/>
          <w:szCs w:val="24"/>
        </w:rPr>
      </w:pPr>
    </w:p>
    <w:p w14:paraId="4FE83047" w14:textId="77777777" w:rsidR="00562B08" w:rsidRPr="00562B08" w:rsidRDefault="00562B08" w:rsidP="00562B08">
      <w:pPr>
        <w:pStyle w:val="STTSTabelContent"/>
        <w:jc w:val="left"/>
        <w:rPr>
          <w:sz w:val="24"/>
          <w:szCs w:val="24"/>
        </w:rPr>
      </w:pPr>
    </w:p>
    <w:p w14:paraId="1990E2B2" w14:textId="77777777" w:rsidR="00562B08" w:rsidRPr="00562B08" w:rsidRDefault="00562B08" w:rsidP="00562B08">
      <w:pPr>
        <w:pStyle w:val="STTSTabelContent"/>
        <w:jc w:val="left"/>
        <w:rPr>
          <w:sz w:val="24"/>
          <w:szCs w:val="24"/>
        </w:rPr>
      </w:pPr>
    </w:p>
    <w:p w14:paraId="66558467" w14:textId="20D36B8D" w:rsidR="00562B08" w:rsidRPr="00562B08" w:rsidRDefault="00562B08" w:rsidP="00562B08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21</w:t>
      </w:r>
    </w:p>
    <w:p w14:paraId="79C55707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 xml:space="preserve">Tabel Uji Coba Halaman </w:t>
      </w:r>
      <w:proofErr w:type="spellStart"/>
      <w:r w:rsidRPr="00562B08">
        <w:rPr>
          <w:rFonts w:ascii="Times New Roman" w:hAnsi="Times New Roman" w:cs="Times New Roman"/>
          <w:b/>
          <w:sz w:val="24"/>
          <w:szCs w:val="24"/>
        </w:rPr>
        <w:t>Pelanggan</w:t>
      </w:r>
      <w:proofErr w:type="spellEnd"/>
      <w:r w:rsidRPr="00562B08">
        <w:rPr>
          <w:rFonts w:ascii="Times New Roman" w:hAnsi="Times New Roman" w:cs="Times New Roman"/>
          <w:b/>
          <w:sz w:val="24"/>
          <w:szCs w:val="24"/>
        </w:rPr>
        <w:t xml:space="preserve"> Admin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4"/>
        <w:gridCol w:w="2695"/>
        <w:gridCol w:w="3402"/>
        <w:gridCol w:w="3544"/>
        <w:gridCol w:w="3432"/>
        <w:gridCol w:w="1016"/>
      </w:tblGrid>
      <w:tr w:rsidR="00562B08" w:rsidRPr="00562B08" w14:paraId="55E2752E" w14:textId="77777777" w:rsidTr="00F732EA">
        <w:trPr>
          <w:jc w:val="center"/>
        </w:trPr>
        <w:tc>
          <w:tcPr>
            <w:tcW w:w="844" w:type="dxa"/>
            <w:shd w:val="clear" w:color="auto" w:fill="D9D9D9"/>
          </w:tcPr>
          <w:p w14:paraId="22A8B22A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695" w:type="dxa"/>
            <w:shd w:val="clear" w:color="auto" w:fill="D9D9D9"/>
          </w:tcPr>
          <w:p w14:paraId="3CC7AA3C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3402" w:type="dxa"/>
            <w:shd w:val="clear" w:color="auto" w:fill="D9D9D9"/>
          </w:tcPr>
          <w:p w14:paraId="52DA8362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544" w:type="dxa"/>
            <w:shd w:val="clear" w:color="auto" w:fill="D9D9D9"/>
          </w:tcPr>
          <w:p w14:paraId="23EF1A4C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3432" w:type="dxa"/>
            <w:shd w:val="clear" w:color="auto" w:fill="D9D9D9"/>
          </w:tcPr>
          <w:p w14:paraId="26D0AB54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2E498790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562B08" w:rsidRPr="00562B08" w14:paraId="6DB52D9C" w14:textId="77777777" w:rsidTr="00F732EA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645B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UJ274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C8B4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Mencari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melalui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searchbar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8769D" w14:textId="77777777" w:rsidR="00562B08" w:rsidRPr="00562B08" w:rsidRDefault="00562B08" w:rsidP="002476F9">
            <w:pPr>
              <w:pStyle w:val="STTSTabelContent"/>
              <w:numPr>
                <w:ilvl w:val="0"/>
                <w:numId w:val="29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nama, email, atau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telepon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B51F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dicari</w:t>
            </w:r>
            <w:proofErr w:type="spellEnd"/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4E83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dicari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849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2698277E" w14:textId="77777777" w:rsidTr="00F732EA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3AAD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UJ275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CD23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status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87977" w14:textId="77777777" w:rsidR="00562B08" w:rsidRPr="00562B08" w:rsidRDefault="00562B08" w:rsidP="002476F9">
            <w:pPr>
              <w:pStyle w:val="STTSTabelContent"/>
              <w:numPr>
                <w:ilvl w:val="0"/>
                <w:numId w:val="29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7DD8B7FF" w14:textId="77777777" w:rsidR="00562B08" w:rsidRPr="00562B08" w:rsidRDefault="00562B08" w:rsidP="002476F9">
            <w:pPr>
              <w:pStyle w:val="STTSTabelContent"/>
              <w:numPr>
                <w:ilvl w:val="0"/>
                <w:numId w:val="29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“Semua Status”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7B5C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6AFE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7D5F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4ADF24B7" w14:textId="77777777" w:rsidTr="00F732EA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FE08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UJ276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6112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dengan status </w:t>
            </w:r>
            <w:proofErr w:type="spellStart"/>
            <w:r w:rsidRPr="00562B08">
              <w:rPr>
                <w:sz w:val="24"/>
                <w:szCs w:val="24"/>
              </w:rPr>
              <w:t>aktif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E05FF" w14:textId="77777777" w:rsidR="00562B08" w:rsidRPr="00562B08" w:rsidRDefault="00562B08" w:rsidP="002476F9">
            <w:pPr>
              <w:pStyle w:val="STTSTabelContent"/>
              <w:numPr>
                <w:ilvl w:val="0"/>
                <w:numId w:val="29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3589043E" w14:textId="77777777" w:rsidR="00562B08" w:rsidRPr="00562B08" w:rsidRDefault="00562B08" w:rsidP="002476F9">
            <w:pPr>
              <w:pStyle w:val="STTSTabelContent"/>
              <w:numPr>
                <w:ilvl w:val="0"/>
                <w:numId w:val="29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Aktif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49B0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74C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6BAF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00BCF088" w14:textId="77777777" w:rsidTr="00F732EA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066E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UJ277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B7B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dengan status tidak </w:t>
            </w:r>
            <w:proofErr w:type="spellStart"/>
            <w:r w:rsidRPr="00562B08">
              <w:rPr>
                <w:sz w:val="24"/>
                <w:szCs w:val="24"/>
              </w:rPr>
              <w:t>aktif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D7F0A" w14:textId="77777777" w:rsidR="00562B08" w:rsidRPr="00562B08" w:rsidRDefault="00562B08" w:rsidP="002476F9">
            <w:pPr>
              <w:pStyle w:val="STTSTabelContent"/>
              <w:numPr>
                <w:ilvl w:val="0"/>
                <w:numId w:val="29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343F7102" w14:textId="77777777" w:rsidR="00562B08" w:rsidRPr="00562B08" w:rsidRDefault="00562B08" w:rsidP="002476F9">
            <w:pPr>
              <w:pStyle w:val="STTSTabelContent"/>
              <w:numPr>
                <w:ilvl w:val="0"/>
                <w:numId w:val="29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“Tidak </w:t>
            </w:r>
            <w:proofErr w:type="spellStart"/>
            <w:r w:rsidRPr="00562B08">
              <w:rPr>
                <w:sz w:val="24"/>
                <w:szCs w:val="24"/>
              </w:rPr>
              <w:t>Aktif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F336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4539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842F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520EDCAD" w14:textId="77777777" w:rsidTr="00F732EA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44C7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UJ278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B6B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Menonaktifkan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F4EE3" w14:textId="77777777" w:rsidR="00562B08" w:rsidRPr="00562B08" w:rsidRDefault="00562B08" w:rsidP="002476F9">
            <w:pPr>
              <w:pStyle w:val="STTSTabelContent"/>
              <w:numPr>
                <w:ilvl w:val="0"/>
                <w:numId w:val="29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“Lihat Detail”</w:t>
            </w:r>
          </w:p>
          <w:p w14:paraId="72125473" w14:textId="77777777" w:rsidR="00562B08" w:rsidRPr="00562B08" w:rsidRDefault="00562B08" w:rsidP="002476F9">
            <w:pPr>
              <w:pStyle w:val="STTSTabelContent"/>
              <w:numPr>
                <w:ilvl w:val="0"/>
                <w:numId w:val="29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Nonaktifkan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  <w:p w14:paraId="443EA59B" w14:textId="77777777" w:rsidR="00562B08" w:rsidRPr="00562B08" w:rsidRDefault="00562B08" w:rsidP="002476F9">
            <w:pPr>
              <w:pStyle w:val="STTSTabelContent"/>
              <w:numPr>
                <w:ilvl w:val="0"/>
                <w:numId w:val="29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alasan</w:t>
            </w:r>
            <w:proofErr w:type="spellEnd"/>
          </w:p>
          <w:p w14:paraId="3263FF74" w14:textId="77777777" w:rsidR="00562B08" w:rsidRPr="00562B08" w:rsidRDefault="00562B08" w:rsidP="002476F9">
            <w:pPr>
              <w:pStyle w:val="STTSTabelContent"/>
              <w:numPr>
                <w:ilvl w:val="0"/>
                <w:numId w:val="29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Nonaktifkan</w:t>
            </w:r>
            <w:proofErr w:type="spellEnd"/>
            <w:r w:rsidRPr="00562B08">
              <w:rPr>
                <w:sz w:val="24"/>
                <w:szCs w:val="24"/>
              </w:rPr>
              <w:t xml:space="preserve"> Customer”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BDE4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dinonaktifkan</w:t>
            </w:r>
            <w:proofErr w:type="spellEnd"/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C360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dinonaktifkan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135F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55370288" w14:textId="77777777" w:rsidTr="00F732EA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4C44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UJ279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B743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Menonaktifkan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alasan</w:t>
            </w:r>
            <w:proofErr w:type="spellEnd"/>
            <w:r w:rsidRPr="00562B08">
              <w:rPr>
                <w:sz w:val="24"/>
                <w:szCs w:val="24"/>
              </w:rPr>
              <w:t xml:space="preserve"> yang tidak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675AA" w14:textId="77777777" w:rsidR="00562B08" w:rsidRPr="00562B08" w:rsidRDefault="00562B08" w:rsidP="002476F9">
            <w:pPr>
              <w:pStyle w:val="STTSTabelContent"/>
              <w:numPr>
                <w:ilvl w:val="0"/>
                <w:numId w:val="29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“Lihat Detail”</w:t>
            </w:r>
          </w:p>
          <w:p w14:paraId="6A5CD51E" w14:textId="77777777" w:rsidR="00562B08" w:rsidRPr="00562B08" w:rsidRDefault="00562B08" w:rsidP="002476F9">
            <w:pPr>
              <w:pStyle w:val="STTSTabelContent"/>
              <w:numPr>
                <w:ilvl w:val="0"/>
                <w:numId w:val="29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Nonaktifkan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  <w:p w14:paraId="0668E25A" w14:textId="77777777" w:rsidR="00562B08" w:rsidRPr="00562B08" w:rsidRDefault="00562B08" w:rsidP="002476F9">
            <w:pPr>
              <w:pStyle w:val="STTSTabelContent"/>
              <w:numPr>
                <w:ilvl w:val="0"/>
                <w:numId w:val="29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alasan</w:t>
            </w:r>
            <w:proofErr w:type="spellEnd"/>
            <w:r w:rsidRPr="00562B08">
              <w:rPr>
                <w:sz w:val="24"/>
                <w:szCs w:val="24"/>
              </w:rPr>
              <w:t xml:space="preserve"> yang tidak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0533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Nonaktifkan</w:t>
            </w:r>
            <w:proofErr w:type="spellEnd"/>
            <w:r w:rsidRPr="00562B08">
              <w:rPr>
                <w:sz w:val="24"/>
                <w:szCs w:val="24"/>
              </w:rPr>
              <w:t xml:space="preserve"> Customer” </w:t>
            </w:r>
            <w:proofErr w:type="spellStart"/>
            <w:r w:rsidRPr="00562B08">
              <w:rPr>
                <w:sz w:val="24"/>
                <w:szCs w:val="24"/>
              </w:rPr>
              <w:t>dinonaktifkan</w:t>
            </w:r>
            <w:proofErr w:type="spellEnd"/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61C0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Nonaktifkan</w:t>
            </w:r>
            <w:proofErr w:type="spellEnd"/>
            <w:r w:rsidRPr="00562B08">
              <w:rPr>
                <w:sz w:val="24"/>
                <w:szCs w:val="24"/>
              </w:rPr>
              <w:t xml:space="preserve"> Customer” </w:t>
            </w:r>
            <w:proofErr w:type="spellStart"/>
            <w:r w:rsidRPr="00562B08">
              <w:rPr>
                <w:sz w:val="24"/>
                <w:szCs w:val="24"/>
              </w:rPr>
              <w:t>dinonaktifkan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523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0357FBF8" w14:textId="77777777" w:rsidTr="00F732EA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9085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UJ280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2429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Membuka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whatsapp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11875" w14:textId="77777777" w:rsidR="00562B08" w:rsidRPr="00562B08" w:rsidRDefault="00562B08" w:rsidP="002476F9">
            <w:pPr>
              <w:pStyle w:val="STTSTabelContent"/>
              <w:numPr>
                <w:ilvl w:val="0"/>
                <w:numId w:val="29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“Lihat Detail”</w:t>
            </w:r>
          </w:p>
          <w:p w14:paraId="59C42189" w14:textId="77777777" w:rsidR="00562B08" w:rsidRPr="00562B08" w:rsidRDefault="00562B08" w:rsidP="002476F9">
            <w:pPr>
              <w:pStyle w:val="STTSTabelContent"/>
              <w:numPr>
                <w:ilvl w:val="0"/>
                <w:numId w:val="29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“WhatsApp”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7673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Bisa </w:t>
            </w:r>
            <w:proofErr w:type="spellStart"/>
            <w:r w:rsidRPr="00562B08">
              <w:rPr>
                <w:sz w:val="24"/>
                <w:szCs w:val="24"/>
              </w:rPr>
              <w:t>ngechat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sama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melalui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whatsapp</w:t>
            </w:r>
            <w:proofErr w:type="spellEnd"/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FE97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Bisa </w:t>
            </w:r>
            <w:proofErr w:type="spellStart"/>
            <w:r w:rsidRPr="00562B08">
              <w:rPr>
                <w:sz w:val="24"/>
                <w:szCs w:val="24"/>
              </w:rPr>
              <w:t>ngechat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sama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melalui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whatsapp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C92C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6F40DE6F" w14:textId="77777777" w:rsidTr="00F732EA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A0F7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UJ281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129A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Mengaktifkan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kembali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8573F" w14:textId="77777777" w:rsidR="00562B08" w:rsidRPr="00562B08" w:rsidRDefault="00562B08" w:rsidP="002476F9">
            <w:pPr>
              <w:pStyle w:val="STTSTabelContent"/>
              <w:numPr>
                <w:ilvl w:val="0"/>
                <w:numId w:val="29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“Lihat Detail”</w:t>
            </w:r>
          </w:p>
          <w:p w14:paraId="4C07C25C" w14:textId="77777777" w:rsidR="00562B08" w:rsidRPr="00562B08" w:rsidRDefault="00562B08" w:rsidP="002476F9">
            <w:pPr>
              <w:pStyle w:val="STTSTabelContent"/>
              <w:numPr>
                <w:ilvl w:val="0"/>
                <w:numId w:val="29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Aktifkan</w:t>
            </w:r>
            <w:proofErr w:type="spellEnd"/>
            <w:r w:rsidRPr="00562B08">
              <w:rPr>
                <w:sz w:val="24"/>
                <w:szCs w:val="24"/>
              </w:rPr>
              <w:t xml:space="preserve"> Kembali”</w:t>
            </w:r>
          </w:p>
          <w:p w14:paraId="60B81F48" w14:textId="77777777" w:rsidR="00562B08" w:rsidRPr="00562B08" w:rsidRDefault="00562B08" w:rsidP="002476F9">
            <w:pPr>
              <w:pStyle w:val="STTSTabelContent"/>
              <w:numPr>
                <w:ilvl w:val="0"/>
                <w:numId w:val="29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Aktifkan</w:t>
            </w:r>
            <w:proofErr w:type="spellEnd"/>
            <w:r w:rsidRPr="00562B08">
              <w:rPr>
                <w:sz w:val="24"/>
                <w:szCs w:val="24"/>
              </w:rPr>
              <w:t xml:space="preserve"> Kembali”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5018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aktifkan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kembali</w:t>
            </w:r>
            <w:proofErr w:type="spellEnd"/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8288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aktifkan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kembali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79B6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26A22E61" w14:textId="77777777" w:rsidR="00562B08" w:rsidRDefault="00562B08" w:rsidP="00562B08">
      <w:pPr>
        <w:pStyle w:val="STTSTabelContent"/>
        <w:jc w:val="left"/>
        <w:rPr>
          <w:sz w:val="24"/>
          <w:szCs w:val="24"/>
        </w:rPr>
      </w:pPr>
    </w:p>
    <w:p w14:paraId="2EA1234C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17AECABE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7231B12F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4E799E2A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14E1EA83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07D9B57D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109D5C35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5FE3D74F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087320CE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72FEB456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68455E21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4F9E95C7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10C6CCBA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23924E0F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4DF93B7F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726AD5F6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5E9EFA72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1AE511F6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3AB4E434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3FDD4C51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61A4223D" w14:textId="77777777" w:rsidR="00F732EA" w:rsidRPr="00562B08" w:rsidRDefault="00F732EA" w:rsidP="00562B08">
      <w:pPr>
        <w:pStyle w:val="STTSTabelContent"/>
        <w:jc w:val="left"/>
        <w:rPr>
          <w:sz w:val="24"/>
          <w:szCs w:val="24"/>
        </w:rPr>
      </w:pPr>
    </w:p>
    <w:p w14:paraId="36DA0200" w14:textId="322EAEEB" w:rsidR="00562B08" w:rsidRPr="00562B08" w:rsidRDefault="00562B08" w:rsidP="00562B08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22</w:t>
      </w:r>
    </w:p>
    <w:p w14:paraId="648B8DC5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Halaman Tim Admin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2554"/>
        <w:gridCol w:w="3969"/>
        <w:gridCol w:w="3261"/>
        <w:gridCol w:w="3290"/>
        <w:gridCol w:w="1016"/>
      </w:tblGrid>
      <w:tr w:rsidR="00562B08" w:rsidRPr="00562B08" w14:paraId="49D94079" w14:textId="77777777" w:rsidTr="00F732EA">
        <w:trPr>
          <w:jc w:val="center"/>
        </w:trPr>
        <w:tc>
          <w:tcPr>
            <w:tcW w:w="843" w:type="dxa"/>
            <w:shd w:val="clear" w:color="auto" w:fill="D9D9D9"/>
          </w:tcPr>
          <w:p w14:paraId="58CA9B40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554" w:type="dxa"/>
            <w:shd w:val="clear" w:color="auto" w:fill="D9D9D9"/>
          </w:tcPr>
          <w:p w14:paraId="6FB2DA89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3969" w:type="dxa"/>
            <w:shd w:val="clear" w:color="auto" w:fill="D9D9D9"/>
          </w:tcPr>
          <w:p w14:paraId="3B76B660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261" w:type="dxa"/>
            <w:shd w:val="clear" w:color="auto" w:fill="D9D9D9"/>
          </w:tcPr>
          <w:p w14:paraId="543F5D69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3290" w:type="dxa"/>
            <w:shd w:val="clear" w:color="auto" w:fill="D9D9D9"/>
          </w:tcPr>
          <w:p w14:paraId="1DEF6B80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04FBC5A0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562B08" w:rsidRPr="00562B08" w14:paraId="3E9BB944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B486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UJ282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4BD0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Mencari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tim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melalui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searchbar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599AE" w14:textId="77777777" w:rsidR="00562B08" w:rsidRPr="00562B08" w:rsidRDefault="00562B08" w:rsidP="002476F9">
            <w:pPr>
              <w:pStyle w:val="STTSTabelContent"/>
              <w:numPr>
                <w:ilvl w:val="0"/>
                <w:numId w:val="30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nama atau email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568A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tim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dicari</w:t>
            </w:r>
            <w:proofErr w:type="spellEnd"/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C8A3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tim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dicari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0092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619F662D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F43F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UJ283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F218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Mengfilter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tim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677A2" w14:textId="77777777" w:rsidR="00562B08" w:rsidRPr="00562B08" w:rsidRDefault="00562B08" w:rsidP="002476F9">
            <w:pPr>
              <w:pStyle w:val="STTSTabelContent"/>
              <w:numPr>
                <w:ilvl w:val="0"/>
                <w:numId w:val="30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peran</w:t>
            </w:r>
            <w:proofErr w:type="spellEnd"/>
          </w:p>
          <w:p w14:paraId="39986D26" w14:textId="77777777" w:rsidR="00562B08" w:rsidRPr="00562B08" w:rsidRDefault="00562B08" w:rsidP="002476F9">
            <w:pPr>
              <w:pStyle w:val="STTSTabelContent"/>
              <w:numPr>
                <w:ilvl w:val="0"/>
                <w:numId w:val="30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“Semua Role”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028D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tim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B985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tim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14D4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233FD7F8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91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UJ284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BB08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Mengfilter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tim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peran</w:t>
            </w:r>
            <w:proofErr w:type="spellEnd"/>
            <w:r w:rsidRPr="00562B0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FB503" w14:textId="77777777" w:rsidR="00562B08" w:rsidRPr="00562B08" w:rsidRDefault="00562B08" w:rsidP="002476F9">
            <w:pPr>
              <w:pStyle w:val="STTSTabelContent"/>
              <w:numPr>
                <w:ilvl w:val="0"/>
                <w:numId w:val="30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peran</w:t>
            </w:r>
            <w:proofErr w:type="spellEnd"/>
          </w:p>
          <w:p w14:paraId="304FEDA3" w14:textId="77777777" w:rsidR="00562B08" w:rsidRPr="00562B08" w:rsidRDefault="00562B08" w:rsidP="002476F9">
            <w:pPr>
              <w:pStyle w:val="STTSTabelContent"/>
              <w:numPr>
                <w:ilvl w:val="0"/>
                <w:numId w:val="30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“Admin”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4CE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tim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DEBD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tim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E69D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5CDA3A3C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CFDA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UJ285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C41E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Mengfilter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peran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peran</w:t>
            </w:r>
            <w:proofErr w:type="spellEnd"/>
            <w:r w:rsidRPr="00562B08">
              <w:rPr>
                <w:sz w:val="24"/>
                <w:szCs w:val="24"/>
              </w:rPr>
              <w:t xml:space="preserve"> staff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9A213" w14:textId="77777777" w:rsidR="00562B08" w:rsidRPr="00562B08" w:rsidRDefault="00562B08" w:rsidP="002476F9">
            <w:pPr>
              <w:pStyle w:val="STTSTabelContent"/>
              <w:numPr>
                <w:ilvl w:val="0"/>
                <w:numId w:val="30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peran</w:t>
            </w:r>
            <w:proofErr w:type="spellEnd"/>
          </w:p>
          <w:p w14:paraId="017B743E" w14:textId="77777777" w:rsidR="00562B08" w:rsidRPr="00562B08" w:rsidRDefault="00562B08" w:rsidP="002476F9">
            <w:pPr>
              <w:pStyle w:val="STTSTabelContent"/>
              <w:numPr>
                <w:ilvl w:val="0"/>
                <w:numId w:val="30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“Staff”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730F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tim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F11D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tim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B048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7D44338B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905A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UJ286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AF38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Menambahkan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akun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D07F7" w14:textId="77777777" w:rsidR="00562B08" w:rsidRPr="00562B08" w:rsidRDefault="00562B08" w:rsidP="002476F9">
            <w:pPr>
              <w:pStyle w:val="STTSTabelContent"/>
              <w:numPr>
                <w:ilvl w:val="0"/>
                <w:numId w:val="30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Akun”</w:t>
            </w:r>
          </w:p>
          <w:p w14:paraId="7A674FB1" w14:textId="77777777" w:rsidR="00562B08" w:rsidRPr="00562B08" w:rsidRDefault="00562B08" w:rsidP="002476F9">
            <w:pPr>
              <w:pStyle w:val="STTSTabelContent"/>
              <w:numPr>
                <w:ilvl w:val="0"/>
                <w:numId w:val="30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nama </w:t>
            </w:r>
            <w:proofErr w:type="spellStart"/>
            <w:r w:rsidRPr="00562B08">
              <w:rPr>
                <w:sz w:val="24"/>
                <w:szCs w:val="24"/>
              </w:rPr>
              <w:t>lengkap</w:t>
            </w:r>
            <w:proofErr w:type="spellEnd"/>
          </w:p>
          <w:p w14:paraId="686925A6" w14:textId="77777777" w:rsidR="00562B08" w:rsidRPr="00562B08" w:rsidRDefault="00562B08" w:rsidP="002476F9">
            <w:pPr>
              <w:pStyle w:val="STTSTabelContent"/>
              <w:numPr>
                <w:ilvl w:val="0"/>
                <w:numId w:val="30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email</w:t>
            </w:r>
          </w:p>
          <w:p w14:paraId="24D634E3" w14:textId="77777777" w:rsidR="00562B08" w:rsidRPr="00562B08" w:rsidRDefault="00562B08" w:rsidP="002476F9">
            <w:pPr>
              <w:pStyle w:val="STTSTabelContent"/>
              <w:numPr>
                <w:ilvl w:val="0"/>
                <w:numId w:val="30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telepon</w:t>
            </w:r>
            <w:proofErr w:type="spellEnd"/>
          </w:p>
          <w:p w14:paraId="48B7AB4D" w14:textId="77777777" w:rsidR="00562B08" w:rsidRPr="00562B08" w:rsidRDefault="00562B08" w:rsidP="002476F9">
            <w:pPr>
              <w:pStyle w:val="STTSTabelContent"/>
              <w:numPr>
                <w:ilvl w:val="0"/>
                <w:numId w:val="30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password</w:t>
            </w:r>
          </w:p>
          <w:p w14:paraId="493383B6" w14:textId="77777777" w:rsidR="00562B08" w:rsidRPr="00562B08" w:rsidRDefault="00562B08" w:rsidP="002476F9">
            <w:pPr>
              <w:pStyle w:val="STTSTabelContent"/>
              <w:numPr>
                <w:ilvl w:val="0"/>
                <w:numId w:val="30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Pilih </w:t>
            </w:r>
            <w:proofErr w:type="spellStart"/>
            <w:r w:rsidRPr="00562B08">
              <w:rPr>
                <w:sz w:val="24"/>
                <w:szCs w:val="24"/>
              </w:rPr>
              <w:t>peran</w:t>
            </w:r>
            <w:proofErr w:type="spellEnd"/>
          </w:p>
          <w:p w14:paraId="5850B5AE" w14:textId="77777777" w:rsidR="00562B08" w:rsidRPr="00562B08" w:rsidRDefault="00562B08" w:rsidP="002476F9">
            <w:pPr>
              <w:pStyle w:val="STTSTabelContent"/>
              <w:numPr>
                <w:ilvl w:val="0"/>
                <w:numId w:val="30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Akun”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6C8E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“Staff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Ditambah” atau “Admin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Ditambah”</w:t>
            </w:r>
          </w:p>
          <w:p w14:paraId="3B650C1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dan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menambahkan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akun</w:t>
            </w:r>
            <w:proofErr w:type="spellEnd"/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DE2F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“Staff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Ditambah” atau “Admin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Ditambah”</w:t>
            </w:r>
          </w:p>
          <w:p w14:paraId="1447F27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dan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menambahkan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akun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CD06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4E189095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A4ED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UJ287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4A0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Menambahkan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akun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tanpa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mengisi</w:t>
            </w:r>
            <w:proofErr w:type="spellEnd"/>
            <w:r w:rsidRPr="00562B08">
              <w:rPr>
                <w:sz w:val="24"/>
                <w:szCs w:val="24"/>
              </w:rPr>
              <w:t xml:space="preserve"> nama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A6E17" w14:textId="77777777" w:rsidR="00562B08" w:rsidRPr="00562B08" w:rsidRDefault="00562B08" w:rsidP="002476F9">
            <w:pPr>
              <w:pStyle w:val="STTSTabelContent"/>
              <w:numPr>
                <w:ilvl w:val="0"/>
                <w:numId w:val="30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Akun”</w:t>
            </w:r>
          </w:p>
          <w:p w14:paraId="4BBE651C" w14:textId="77777777" w:rsidR="00562B08" w:rsidRPr="00562B08" w:rsidRDefault="00562B08" w:rsidP="002476F9">
            <w:pPr>
              <w:pStyle w:val="STTSTabelContent"/>
              <w:numPr>
                <w:ilvl w:val="0"/>
                <w:numId w:val="30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email</w:t>
            </w:r>
          </w:p>
          <w:p w14:paraId="6239CDA5" w14:textId="77777777" w:rsidR="00562B08" w:rsidRPr="00562B08" w:rsidRDefault="00562B08" w:rsidP="002476F9">
            <w:pPr>
              <w:pStyle w:val="STTSTabelContent"/>
              <w:numPr>
                <w:ilvl w:val="0"/>
                <w:numId w:val="30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telepon</w:t>
            </w:r>
            <w:proofErr w:type="spellEnd"/>
          </w:p>
          <w:p w14:paraId="5E93110D" w14:textId="77777777" w:rsidR="00562B08" w:rsidRPr="00562B08" w:rsidRDefault="00562B08" w:rsidP="002476F9">
            <w:pPr>
              <w:pStyle w:val="STTSTabelContent"/>
              <w:numPr>
                <w:ilvl w:val="0"/>
                <w:numId w:val="30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password</w:t>
            </w:r>
          </w:p>
          <w:p w14:paraId="4B01FEF5" w14:textId="77777777" w:rsidR="00562B08" w:rsidRPr="00562B08" w:rsidRDefault="00562B08" w:rsidP="002476F9">
            <w:pPr>
              <w:pStyle w:val="STTSTabelContent"/>
              <w:numPr>
                <w:ilvl w:val="0"/>
                <w:numId w:val="30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Pilih </w:t>
            </w:r>
            <w:proofErr w:type="spellStart"/>
            <w:r w:rsidRPr="00562B08">
              <w:rPr>
                <w:sz w:val="24"/>
                <w:szCs w:val="24"/>
              </w:rPr>
              <w:t>peran</w:t>
            </w:r>
            <w:proofErr w:type="spellEnd"/>
          </w:p>
          <w:p w14:paraId="269ED1AD" w14:textId="77777777" w:rsidR="00562B08" w:rsidRPr="00562B08" w:rsidRDefault="00562B08" w:rsidP="002476F9">
            <w:pPr>
              <w:pStyle w:val="STTSTabelContent"/>
              <w:numPr>
                <w:ilvl w:val="0"/>
                <w:numId w:val="30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Akun”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E971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“Data tidak </w:t>
            </w:r>
            <w:proofErr w:type="spellStart"/>
            <w:r w:rsidRPr="00562B08">
              <w:rPr>
                <w:sz w:val="24"/>
                <w:szCs w:val="24"/>
              </w:rPr>
              <w:t>lengkap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62A0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“Data tidak </w:t>
            </w:r>
            <w:proofErr w:type="spellStart"/>
            <w:r w:rsidRPr="00562B08">
              <w:rPr>
                <w:sz w:val="24"/>
                <w:szCs w:val="24"/>
              </w:rPr>
              <w:t>lengkap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68FD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35EBBA46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F729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UJ288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B786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Menambahkan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akun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mengisi</w:t>
            </w:r>
            <w:proofErr w:type="spellEnd"/>
            <w:r w:rsidRPr="00562B08">
              <w:rPr>
                <w:sz w:val="24"/>
                <w:szCs w:val="24"/>
              </w:rPr>
              <w:t xml:space="preserve"> email format salah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7AD37" w14:textId="77777777" w:rsidR="00562B08" w:rsidRPr="00562B08" w:rsidRDefault="00562B08" w:rsidP="002476F9">
            <w:pPr>
              <w:pStyle w:val="STTSTabelContent"/>
              <w:numPr>
                <w:ilvl w:val="0"/>
                <w:numId w:val="30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Akun”</w:t>
            </w:r>
          </w:p>
          <w:p w14:paraId="0BDCD2A0" w14:textId="77777777" w:rsidR="00562B08" w:rsidRPr="00562B08" w:rsidRDefault="00562B08" w:rsidP="002476F9">
            <w:pPr>
              <w:pStyle w:val="STTSTabelContent"/>
              <w:numPr>
                <w:ilvl w:val="0"/>
                <w:numId w:val="30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nama </w:t>
            </w:r>
            <w:proofErr w:type="spellStart"/>
            <w:r w:rsidRPr="00562B08">
              <w:rPr>
                <w:sz w:val="24"/>
                <w:szCs w:val="24"/>
              </w:rPr>
              <w:t>lengkap</w:t>
            </w:r>
            <w:proofErr w:type="spellEnd"/>
          </w:p>
          <w:p w14:paraId="31890E15" w14:textId="77777777" w:rsidR="00562B08" w:rsidRPr="00562B08" w:rsidRDefault="00562B08" w:rsidP="002476F9">
            <w:pPr>
              <w:pStyle w:val="STTSTabelContent"/>
              <w:numPr>
                <w:ilvl w:val="0"/>
                <w:numId w:val="30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email yang tidak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</w:p>
          <w:p w14:paraId="71EDF9D1" w14:textId="77777777" w:rsidR="00562B08" w:rsidRPr="00562B08" w:rsidRDefault="00562B08" w:rsidP="002476F9">
            <w:pPr>
              <w:pStyle w:val="STTSTabelContent"/>
              <w:numPr>
                <w:ilvl w:val="0"/>
                <w:numId w:val="30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nomor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telepon</w:t>
            </w:r>
            <w:proofErr w:type="spellEnd"/>
          </w:p>
          <w:p w14:paraId="5195BDFC" w14:textId="77777777" w:rsidR="00562B08" w:rsidRPr="00562B08" w:rsidRDefault="00562B08" w:rsidP="002476F9">
            <w:pPr>
              <w:pStyle w:val="STTSTabelContent"/>
              <w:numPr>
                <w:ilvl w:val="0"/>
                <w:numId w:val="30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password</w:t>
            </w:r>
          </w:p>
          <w:p w14:paraId="78A65E82" w14:textId="77777777" w:rsidR="00562B08" w:rsidRPr="00562B08" w:rsidRDefault="00562B08" w:rsidP="002476F9">
            <w:pPr>
              <w:pStyle w:val="STTSTabelContent"/>
              <w:numPr>
                <w:ilvl w:val="0"/>
                <w:numId w:val="30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Pilih </w:t>
            </w:r>
            <w:proofErr w:type="spellStart"/>
            <w:r w:rsidRPr="00562B08">
              <w:rPr>
                <w:sz w:val="24"/>
                <w:szCs w:val="24"/>
              </w:rPr>
              <w:t>peran</w:t>
            </w:r>
            <w:proofErr w:type="spellEnd"/>
          </w:p>
          <w:p w14:paraId="2184ABFF" w14:textId="77777777" w:rsidR="00562B08" w:rsidRPr="00562B08" w:rsidRDefault="00562B08" w:rsidP="002476F9">
            <w:pPr>
              <w:pStyle w:val="STTSTabelContent"/>
              <w:numPr>
                <w:ilvl w:val="0"/>
                <w:numId w:val="30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Akun”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7186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“Format Email Salah”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FD4D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“Format Email Salah”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47F7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6285B7AB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5890F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UJ289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7F2AA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Menambahkan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akun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baru</w:t>
            </w:r>
            <w:proofErr w:type="spellEnd"/>
            <w:r w:rsidRPr="00B55996">
              <w:rPr>
                <w:sz w:val="24"/>
                <w:szCs w:val="24"/>
              </w:rPr>
              <w:t xml:space="preserve"> dengan </w:t>
            </w:r>
            <w:proofErr w:type="spellStart"/>
            <w:r w:rsidRPr="00B55996">
              <w:rPr>
                <w:sz w:val="24"/>
                <w:szCs w:val="24"/>
              </w:rPr>
              <w:t>mengisi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nomor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telepon</w:t>
            </w:r>
            <w:proofErr w:type="spellEnd"/>
            <w:r w:rsidRPr="00B55996">
              <w:rPr>
                <w:sz w:val="24"/>
                <w:szCs w:val="24"/>
              </w:rPr>
              <w:t xml:space="preserve"> format salah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56B73" w14:textId="77777777" w:rsidR="00B55996" w:rsidRPr="00B55996" w:rsidRDefault="00B55996" w:rsidP="002476F9">
            <w:pPr>
              <w:pStyle w:val="STTSTabelContent"/>
              <w:numPr>
                <w:ilvl w:val="0"/>
                <w:numId w:val="309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</w:t>
            </w:r>
            <w:proofErr w:type="spellStart"/>
            <w:r w:rsidRPr="00B55996">
              <w:rPr>
                <w:sz w:val="24"/>
                <w:szCs w:val="24"/>
              </w:rPr>
              <w:t>tombol</w:t>
            </w:r>
            <w:proofErr w:type="spellEnd"/>
            <w:r w:rsidRPr="00B55996">
              <w:rPr>
                <w:sz w:val="24"/>
                <w:szCs w:val="24"/>
              </w:rPr>
              <w:t xml:space="preserve"> “</w:t>
            </w:r>
            <w:proofErr w:type="spellStart"/>
            <w:r w:rsidRPr="00B55996">
              <w:rPr>
                <w:sz w:val="24"/>
                <w:szCs w:val="24"/>
              </w:rPr>
              <w:t>Tambah</w:t>
            </w:r>
            <w:proofErr w:type="spellEnd"/>
            <w:r w:rsidRPr="00B55996">
              <w:rPr>
                <w:sz w:val="24"/>
                <w:szCs w:val="24"/>
              </w:rPr>
              <w:t xml:space="preserve"> Akun”</w:t>
            </w:r>
          </w:p>
          <w:p w14:paraId="7068192E" w14:textId="77777777" w:rsidR="00B55996" w:rsidRPr="00B55996" w:rsidRDefault="00B55996" w:rsidP="002476F9">
            <w:pPr>
              <w:pStyle w:val="STTSTabelContent"/>
              <w:numPr>
                <w:ilvl w:val="0"/>
                <w:numId w:val="309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Masukkan nama </w:t>
            </w:r>
            <w:proofErr w:type="spellStart"/>
            <w:r w:rsidRPr="00B55996">
              <w:rPr>
                <w:sz w:val="24"/>
                <w:szCs w:val="24"/>
              </w:rPr>
              <w:t>lengkap</w:t>
            </w:r>
            <w:proofErr w:type="spellEnd"/>
          </w:p>
          <w:p w14:paraId="649AE3F5" w14:textId="77777777" w:rsidR="00B55996" w:rsidRPr="00B55996" w:rsidRDefault="00B55996" w:rsidP="002476F9">
            <w:pPr>
              <w:pStyle w:val="STTSTabelContent"/>
              <w:numPr>
                <w:ilvl w:val="0"/>
                <w:numId w:val="309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Masukkan email</w:t>
            </w:r>
          </w:p>
          <w:p w14:paraId="25281DB9" w14:textId="77777777" w:rsidR="00B55996" w:rsidRPr="00B55996" w:rsidRDefault="00B55996" w:rsidP="002476F9">
            <w:pPr>
              <w:pStyle w:val="STTSTabelContent"/>
              <w:numPr>
                <w:ilvl w:val="0"/>
                <w:numId w:val="309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Masukkan </w:t>
            </w:r>
            <w:proofErr w:type="spellStart"/>
            <w:r w:rsidRPr="00B55996">
              <w:rPr>
                <w:sz w:val="24"/>
                <w:szCs w:val="24"/>
              </w:rPr>
              <w:t>nomor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telepon</w:t>
            </w:r>
            <w:proofErr w:type="spellEnd"/>
            <w:r w:rsidRPr="00B55996">
              <w:rPr>
                <w:sz w:val="24"/>
                <w:szCs w:val="24"/>
              </w:rPr>
              <w:t xml:space="preserve"> yang tidak </w:t>
            </w:r>
            <w:proofErr w:type="spellStart"/>
            <w:r w:rsidRPr="00B55996">
              <w:rPr>
                <w:sz w:val="24"/>
                <w:szCs w:val="24"/>
              </w:rPr>
              <w:t>sesuai</w:t>
            </w:r>
            <w:proofErr w:type="spellEnd"/>
          </w:p>
          <w:p w14:paraId="0F091561" w14:textId="77777777" w:rsidR="00B55996" w:rsidRPr="00B55996" w:rsidRDefault="00B55996" w:rsidP="002476F9">
            <w:pPr>
              <w:pStyle w:val="STTSTabelContent"/>
              <w:numPr>
                <w:ilvl w:val="0"/>
                <w:numId w:val="309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Masukkan password</w:t>
            </w:r>
          </w:p>
          <w:p w14:paraId="6A85F58A" w14:textId="77777777" w:rsidR="00B55996" w:rsidRPr="00B55996" w:rsidRDefault="00B55996" w:rsidP="002476F9">
            <w:pPr>
              <w:pStyle w:val="STTSTabelContent"/>
              <w:numPr>
                <w:ilvl w:val="0"/>
                <w:numId w:val="309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Pilih </w:t>
            </w:r>
            <w:proofErr w:type="spellStart"/>
            <w:r w:rsidRPr="00B55996">
              <w:rPr>
                <w:sz w:val="24"/>
                <w:szCs w:val="24"/>
              </w:rPr>
              <w:t>peran</w:t>
            </w:r>
            <w:proofErr w:type="spellEnd"/>
          </w:p>
          <w:p w14:paraId="30299E07" w14:textId="77777777" w:rsidR="00B55996" w:rsidRPr="00B55996" w:rsidRDefault="00B55996" w:rsidP="002476F9">
            <w:pPr>
              <w:pStyle w:val="STTSTabelContent"/>
              <w:numPr>
                <w:ilvl w:val="0"/>
                <w:numId w:val="309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</w:t>
            </w:r>
            <w:proofErr w:type="spellStart"/>
            <w:r w:rsidRPr="00B55996">
              <w:rPr>
                <w:sz w:val="24"/>
                <w:szCs w:val="24"/>
              </w:rPr>
              <w:t>tombol</w:t>
            </w:r>
            <w:proofErr w:type="spellEnd"/>
            <w:r w:rsidRPr="00B55996">
              <w:rPr>
                <w:sz w:val="24"/>
                <w:szCs w:val="24"/>
              </w:rPr>
              <w:t xml:space="preserve"> “</w:t>
            </w:r>
            <w:proofErr w:type="spellStart"/>
            <w:r w:rsidRPr="00B55996">
              <w:rPr>
                <w:sz w:val="24"/>
                <w:szCs w:val="24"/>
              </w:rPr>
              <w:t>Tambah</w:t>
            </w:r>
            <w:proofErr w:type="spellEnd"/>
            <w:r w:rsidRPr="00B55996">
              <w:rPr>
                <w:sz w:val="24"/>
                <w:szCs w:val="24"/>
              </w:rPr>
              <w:t xml:space="preserve"> Akun”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045CA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Muncul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pesan</w:t>
            </w:r>
            <w:proofErr w:type="spellEnd"/>
            <w:r w:rsidRPr="00B55996">
              <w:rPr>
                <w:sz w:val="24"/>
                <w:szCs w:val="24"/>
              </w:rPr>
              <w:t xml:space="preserve"> “Format </w:t>
            </w:r>
            <w:proofErr w:type="spellStart"/>
            <w:r w:rsidRPr="00B55996">
              <w:rPr>
                <w:sz w:val="24"/>
                <w:szCs w:val="24"/>
              </w:rPr>
              <w:t>Nomor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Telepon</w:t>
            </w:r>
            <w:proofErr w:type="spellEnd"/>
            <w:r w:rsidRPr="00B55996">
              <w:rPr>
                <w:sz w:val="24"/>
                <w:szCs w:val="24"/>
              </w:rPr>
              <w:t xml:space="preserve"> Salah”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228A7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Muncul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pesan</w:t>
            </w:r>
            <w:proofErr w:type="spellEnd"/>
            <w:r w:rsidRPr="00B55996">
              <w:rPr>
                <w:sz w:val="24"/>
                <w:szCs w:val="24"/>
              </w:rPr>
              <w:t xml:space="preserve"> “Format </w:t>
            </w:r>
            <w:proofErr w:type="spellStart"/>
            <w:r w:rsidRPr="00B55996">
              <w:rPr>
                <w:sz w:val="24"/>
                <w:szCs w:val="24"/>
              </w:rPr>
              <w:t>Nomor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Telepon</w:t>
            </w:r>
            <w:proofErr w:type="spellEnd"/>
            <w:r w:rsidRPr="00B55996">
              <w:rPr>
                <w:sz w:val="24"/>
                <w:szCs w:val="24"/>
              </w:rPr>
              <w:t xml:space="preserve"> Salah”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E7970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7E2E7690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4103C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UJ290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FA3F7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Menambahkan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akun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baru</w:t>
            </w:r>
            <w:proofErr w:type="spellEnd"/>
            <w:r w:rsidRPr="00B55996">
              <w:rPr>
                <w:sz w:val="24"/>
                <w:szCs w:val="24"/>
              </w:rPr>
              <w:t xml:space="preserve"> dengan </w:t>
            </w:r>
            <w:proofErr w:type="spellStart"/>
            <w:r w:rsidRPr="00B55996">
              <w:rPr>
                <w:sz w:val="24"/>
                <w:szCs w:val="24"/>
              </w:rPr>
              <w:t>mengisi</w:t>
            </w:r>
            <w:proofErr w:type="spellEnd"/>
            <w:r w:rsidRPr="00B55996">
              <w:rPr>
                <w:sz w:val="24"/>
                <w:szCs w:val="24"/>
              </w:rPr>
              <w:t xml:space="preserve"> password format salah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21039" w14:textId="77777777" w:rsidR="00B55996" w:rsidRPr="00B55996" w:rsidRDefault="00B55996" w:rsidP="002476F9">
            <w:pPr>
              <w:pStyle w:val="STTSTabelContent"/>
              <w:numPr>
                <w:ilvl w:val="0"/>
                <w:numId w:val="31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</w:t>
            </w:r>
            <w:proofErr w:type="spellStart"/>
            <w:r w:rsidRPr="00B55996">
              <w:rPr>
                <w:sz w:val="24"/>
                <w:szCs w:val="24"/>
              </w:rPr>
              <w:t>tombol</w:t>
            </w:r>
            <w:proofErr w:type="spellEnd"/>
            <w:r w:rsidRPr="00B55996">
              <w:rPr>
                <w:sz w:val="24"/>
                <w:szCs w:val="24"/>
              </w:rPr>
              <w:t xml:space="preserve"> “</w:t>
            </w:r>
            <w:proofErr w:type="spellStart"/>
            <w:r w:rsidRPr="00B55996">
              <w:rPr>
                <w:sz w:val="24"/>
                <w:szCs w:val="24"/>
              </w:rPr>
              <w:t>Tambah</w:t>
            </w:r>
            <w:proofErr w:type="spellEnd"/>
            <w:r w:rsidRPr="00B55996">
              <w:rPr>
                <w:sz w:val="24"/>
                <w:szCs w:val="24"/>
              </w:rPr>
              <w:t xml:space="preserve"> Akun”</w:t>
            </w:r>
          </w:p>
          <w:p w14:paraId="47453E36" w14:textId="77777777" w:rsidR="00B55996" w:rsidRPr="00B55996" w:rsidRDefault="00B55996" w:rsidP="002476F9">
            <w:pPr>
              <w:pStyle w:val="STTSTabelContent"/>
              <w:numPr>
                <w:ilvl w:val="0"/>
                <w:numId w:val="31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Masukkan nama </w:t>
            </w:r>
            <w:proofErr w:type="spellStart"/>
            <w:r w:rsidRPr="00B55996">
              <w:rPr>
                <w:sz w:val="24"/>
                <w:szCs w:val="24"/>
              </w:rPr>
              <w:t>lengkap</w:t>
            </w:r>
            <w:proofErr w:type="spellEnd"/>
          </w:p>
          <w:p w14:paraId="46707FD9" w14:textId="77777777" w:rsidR="00B55996" w:rsidRPr="00B55996" w:rsidRDefault="00B55996" w:rsidP="002476F9">
            <w:pPr>
              <w:pStyle w:val="STTSTabelContent"/>
              <w:numPr>
                <w:ilvl w:val="0"/>
                <w:numId w:val="31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Masukkan email</w:t>
            </w:r>
          </w:p>
          <w:p w14:paraId="64E586B0" w14:textId="77777777" w:rsidR="00B55996" w:rsidRPr="00B55996" w:rsidRDefault="00B55996" w:rsidP="002476F9">
            <w:pPr>
              <w:pStyle w:val="STTSTabelContent"/>
              <w:numPr>
                <w:ilvl w:val="0"/>
                <w:numId w:val="31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Masukkan </w:t>
            </w:r>
            <w:proofErr w:type="spellStart"/>
            <w:r w:rsidRPr="00B55996">
              <w:rPr>
                <w:sz w:val="24"/>
                <w:szCs w:val="24"/>
              </w:rPr>
              <w:t>nomor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telepon</w:t>
            </w:r>
            <w:proofErr w:type="spellEnd"/>
          </w:p>
          <w:p w14:paraId="546D0C7E" w14:textId="77777777" w:rsidR="00B55996" w:rsidRPr="00B55996" w:rsidRDefault="00B55996" w:rsidP="002476F9">
            <w:pPr>
              <w:pStyle w:val="STTSTabelContent"/>
              <w:numPr>
                <w:ilvl w:val="0"/>
                <w:numId w:val="31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Masukkan password yang tidak </w:t>
            </w:r>
            <w:proofErr w:type="spellStart"/>
            <w:r w:rsidRPr="00B55996">
              <w:rPr>
                <w:sz w:val="24"/>
                <w:szCs w:val="24"/>
              </w:rPr>
              <w:t>sesuai</w:t>
            </w:r>
            <w:proofErr w:type="spellEnd"/>
          </w:p>
          <w:p w14:paraId="76850F98" w14:textId="77777777" w:rsidR="00B55996" w:rsidRPr="00B55996" w:rsidRDefault="00B55996" w:rsidP="002476F9">
            <w:pPr>
              <w:pStyle w:val="STTSTabelContent"/>
              <w:numPr>
                <w:ilvl w:val="0"/>
                <w:numId w:val="31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Pilih </w:t>
            </w:r>
            <w:proofErr w:type="spellStart"/>
            <w:r w:rsidRPr="00B55996">
              <w:rPr>
                <w:sz w:val="24"/>
                <w:szCs w:val="24"/>
              </w:rPr>
              <w:t>peran</w:t>
            </w:r>
            <w:proofErr w:type="spellEnd"/>
          </w:p>
          <w:p w14:paraId="69B4218B" w14:textId="77777777" w:rsidR="00B55996" w:rsidRPr="00B55996" w:rsidRDefault="00B55996" w:rsidP="002476F9">
            <w:pPr>
              <w:pStyle w:val="STTSTabelContent"/>
              <w:numPr>
                <w:ilvl w:val="0"/>
                <w:numId w:val="31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</w:t>
            </w:r>
            <w:proofErr w:type="spellStart"/>
            <w:r w:rsidRPr="00B55996">
              <w:rPr>
                <w:sz w:val="24"/>
                <w:szCs w:val="24"/>
              </w:rPr>
              <w:t>tombol</w:t>
            </w:r>
            <w:proofErr w:type="spellEnd"/>
            <w:r w:rsidRPr="00B55996">
              <w:rPr>
                <w:sz w:val="24"/>
                <w:szCs w:val="24"/>
              </w:rPr>
              <w:t xml:space="preserve"> “</w:t>
            </w:r>
            <w:proofErr w:type="spellStart"/>
            <w:r w:rsidRPr="00B55996">
              <w:rPr>
                <w:sz w:val="24"/>
                <w:szCs w:val="24"/>
              </w:rPr>
              <w:t>Tambah</w:t>
            </w:r>
            <w:proofErr w:type="spellEnd"/>
            <w:r w:rsidRPr="00B55996">
              <w:rPr>
                <w:sz w:val="24"/>
                <w:szCs w:val="24"/>
              </w:rPr>
              <w:t xml:space="preserve"> Akun”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7BDEB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Muncul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pesan</w:t>
            </w:r>
            <w:proofErr w:type="spellEnd"/>
            <w:r w:rsidRPr="00B55996">
              <w:rPr>
                <w:sz w:val="24"/>
                <w:szCs w:val="24"/>
              </w:rPr>
              <w:t xml:space="preserve"> “Password </w:t>
            </w:r>
            <w:proofErr w:type="spellStart"/>
            <w:r w:rsidRPr="00B55996">
              <w:rPr>
                <w:sz w:val="24"/>
                <w:szCs w:val="24"/>
              </w:rPr>
              <w:t>Terlalu</w:t>
            </w:r>
            <w:proofErr w:type="spellEnd"/>
            <w:r w:rsidRPr="00B55996">
              <w:rPr>
                <w:sz w:val="24"/>
                <w:szCs w:val="24"/>
              </w:rPr>
              <w:t xml:space="preserve"> Pendek”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DB3D8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Muncul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pesan</w:t>
            </w:r>
            <w:proofErr w:type="spellEnd"/>
            <w:r w:rsidRPr="00B55996">
              <w:rPr>
                <w:sz w:val="24"/>
                <w:szCs w:val="24"/>
              </w:rPr>
              <w:t xml:space="preserve"> “Password </w:t>
            </w:r>
            <w:proofErr w:type="spellStart"/>
            <w:r w:rsidRPr="00B55996">
              <w:rPr>
                <w:sz w:val="24"/>
                <w:szCs w:val="24"/>
              </w:rPr>
              <w:t>Terlalu</w:t>
            </w:r>
            <w:proofErr w:type="spellEnd"/>
            <w:r w:rsidRPr="00B55996">
              <w:rPr>
                <w:sz w:val="24"/>
                <w:szCs w:val="24"/>
              </w:rPr>
              <w:t xml:space="preserve"> Pendek”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92649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02C8CB1A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017D8C80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6DE705EC" w14:textId="77777777" w:rsidR="00F732EA" w:rsidRPr="00562B08" w:rsidRDefault="00F732EA" w:rsidP="00F732EA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22</w:t>
      </w:r>
    </w:p>
    <w:p w14:paraId="52DB23EC" w14:textId="64058694" w:rsidR="00F732EA" w:rsidRPr="00562B08" w:rsidRDefault="00F732EA" w:rsidP="00F732EA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Halaman Tim Admin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Lanjutan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2554"/>
        <w:gridCol w:w="3969"/>
        <w:gridCol w:w="3261"/>
        <w:gridCol w:w="3290"/>
        <w:gridCol w:w="1016"/>
      </w:tblGrid>
      <w:tr w:rsidR="00F732EA" w:rsidRPr="00562B08" w14:paraId="1769AB45" w14:textId="77777777" w:rsidTr="00F732EA">
        <w:trPr>
          <w:jc w:val="center"/>
        </w:trPr>
        <w:tc>
          <w:tcPr>
            <w:tcW w:w="843" w:type="dxa"/>
            <w:tcBorders>
              <w:bottom w:val="single" w:sz="4" w:space="0" w:color="auto"/>
            </w:tcBorders>
            <w:shd w:val="clear" w:color="auto" w:fill="D9D9D9"/>
          </w:tcPr>
          <w:p w14:paraId="3BFDF1DF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554" w:type="dxa"/>
            <w:tcBorders>
              <w:bottom w:val="single" w:sz="4" w:space="0" w:color="auto"/>
            </w:tcBorders>
            <w:shd w:val="clear" w:color="auto" w:fill="D9D9D9"/>
          </w:tcPr>
          <w:p w14:paraId="1834C963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D9D9D9"/>
          </w:tcPr>
          <w:p w14:paraId="3C1E987B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D9D9D9"/>
          </w:tcPr>
          <w:p w14:paraId="7CCC8564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3290" w:type="dxa"/>
            <w:tcBorders>
              <w:bottom w:val="single" w:sz="4" w:space="0" w:color="auto"/>
            </w:tcBorders>
            <w:shd w:val="clear" w:color="auto" w:fill="D9D9D9"/>
          </w:tcPr>
          <w:p w14:paraId="4D263DF2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D9D9D9"/>
          </w:tcPr>
          <w:p w14:paraId="4F23470D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F732EA" w:rsidRPr="00F732EA" w14:paraId="3F64E5D1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355832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UJ291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853687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Menonaktifkan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tim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89B402" w14:textId="77777777" w:rsidR="00F732EA" w:rsidRPr="00F732EA" w:rsidRDefault="00F732EA" w:rsidP="002476F9">
            <w:pPr>
              <w:pStyle w:val="STTSTabelContent"/>
              <w:numPr>
                <w:ilvl w:val="0"/>
                <w:numId w:val="31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simbol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power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CB77D6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“Staff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Dinonaktifkan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” atau “Admin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Dinonaktifkan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C10EAD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“Staff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Dinonaktifkan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” atau “Admin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Dinonaktifkan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5CFD0E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F732EA" w:rsidRPr="00F732EA" w14:paraId="3AEFEE97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D153B3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UJ292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84CC86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Mengaktifkan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tim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A709FE" w14:textId="77777777" w:rsidR="00F732EA" w:rsidRPr="00F732EA" w:rsidRDefault="00F732EA" w:rsidP="002476F9">
            <w:pPr>
              <w:pStyle w:val="STTSTabelContent"/>
              <w:numPr>
                <w:ilvl w:val="0"/>
                <w:numId w:val="31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simbol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power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3742E6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“Staff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Diaktifkan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” atau “Admin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Diaktifkan”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0E1B24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“Staff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Diaktifkan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” atau “Admin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Diaktifkan”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3406A6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F732EA" w:rsidRPr="00F732EA" w14:paraId="1C4F0AE0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A0D9FE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UJ293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D7B586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tim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5B9DC3" w14:textId="77777777" w:rsidR="00F732EA" w:rsidRPr="00F732EA" w:rsidRDefault="00F732EA" w:rsidP="002476F9">
            <w:pPr>
              <w:pStyle w:val="STTSTabelContent"/>
              <w:numPr>
                <w:ilvl w:val="0"/>
                <w:numId w:val="31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Tambah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Akun”</w:t>
            </w:r>
          </w:p>
          <w:p w14:paraId="0DC011A4" w14:textId="77777777" w:rsidR="00F732EA" w:rsidRPr="00F732EA" w:rsidRDefault="00F732EA" w:rsidP="002476F9">
            <w:pPr>
              <w:pStyle w:val="STTSTabelContent"/>
              <w:numPr>
                <w:ilvl w:val="0"/>
                <w:numId w:val="31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nama </w:t>
            </w:r>
            <w:proofErr w:type="spellStart"/>
            <w:r w:rsidRPr="00F732EA">
              <w:rPr>
                <w:bCs/>
                <w:sz w:val="24"/>
                <w:szCs w:val="24"/>
              </w:rPr>
              <w:t>lengkap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1C718537" w14:textId="77777777" w:rsidR="00F732EA" w:rsidRPr="00F732EA" w:rsidRDefault="00F732EA" w:rsidP="002476F9">
            <w:pPr>
              <w:pStyle w:val="STTSTabelContent"/>
              <w:numPr>
                <w:ilvl w:val="0"/>
                <w:numId w:val="31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email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4A105124" w14:textId="77777777" w:rsidR="00F732EA" w:rsidRPr="00F732EA" w:rsidRDefault="00F732EA" w:rsidP="002476F9">
            <w:pPr>
              <w:pStyle w:val="STTSTabelContent"/>
              <w:numPr>
                <w:ilvl w:val="0"/>
                <w:numId w:val="31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Pilih </w:t>
            </w:r>
            <w:proofErr w:type="spellStart"/>
            <w:r w:rsidRPr="00F732EA">
              <w:rPr>
                <w:bCs/>
                <w:sz w:val="24"/>
                <w:szCs w:val="24"/>
              </w:rPr>
              <w:t>peran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6F05BAD3" w14:textId="77777777" w:rsidR="00F732EA" w:rsidRPr="00F732EA" w:rsidRDefault="00F732EA" w:rsidP="002476F9">
            <w:pPr>
              <w:pStyle w:val="STTSTabelContent"/>
              <w:numPr>
                <w:ilvl w:val="0"/>
                <w:numId w:val="31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Simpan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Perubahan</w:t>
            </w:r>
            <w:proofErr w:type="spellEnd"/>
            <w:r w:rsidRPr="00F732EA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DD2E4F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“Staff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Diperbarui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!” atau “Admin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Diperbarui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!” dan data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tim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diperbarui</w:t>
            </w:r>
            <w:proofErr w:type="spellEnd"/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4657B4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“Staff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Diperbarui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!” atau “Admin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Diperbarui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!” dan data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tim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diperbarui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9F6769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1AF62BCC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FCF1E9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UJ294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D93D53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tim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tanpa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mengisi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nama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129682" w14:textId="77777777" w:rsidR="00B55996" w:rsidRPr="00F732EA" w:rsidRDefault="00B55996" w:rsidP="002476F9">
            <w:pPr>
              <w:pStyle w:val="STTSTabelContent"/>
              <w:numPr>
                <w:ilvl w:val="0"/>
                <w:numId w:val="314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Tambah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Akun”</w:t>
            </w:r>
          </w:p>
          <w:p w14:paraId="3A24CEA5" w14:textId="77777777" w:rsidR="00B55996" w:rsidRPr="00F732EA" w:rsidRDefault="00B55996" w:rsidP="002476F9">
            <w:pPr>
              <w:pStyle w:val="STTSTabelContent"/>
              <w:numPr>
                <w:ilvl w:val="0"/>
                <w:numId w:val="314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email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31186C7B" w14:textId="77777777" w:rsidR="00B55996" w:rsidRPr="00F732EA" w:rsidRDefault="00B55996" w:rsidP="002476F9">
            <w:pPr>
              <w:pStyle w:val="STTSTabelContent"/>
              <w:numPr>
                <w:ilvl w:val="0"/>
                <w:numId w:val="314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Pilih </w:t>
            </w:r>
            <w:proofErr w:type="spellStart"/>
            <w:r w:rsidRPr="00F732EA">
              <w:rPr>
                <w:bCs/>
                <w:sz w:val="24"/>
                <w:szCs w:val="24"/>
              </w:rPr>
              <w:t>peran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11066AAD" w14:textId="77777777" w:rsidR="00B55996" w:rsidRPr="00F732EA" w:rsidRDefault="00B55996" w:rsidP="002476F9">
            <w:pPr>
              <w:pStyle w:val="STTSTabelContent"/>
              <w:numPr>
                <w:ilvl w:val="0"/>
                <w:numId w:val="314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Simpan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Perubahan</w:t>
            </w:r>
            <w:proofErr w:type="spellEnd"/>
            <w:r w:rsidRPr="00F732EA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3726F8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“Data Tidak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Lengkap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DED3CE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“Data Tidak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Lengkap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706C43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121DD41C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FAE256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UJ295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C9E40B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tim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dengan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mengisi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email format salah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3E5BED" w14:textId="77777777" w:rsidR="00B55996" w:rsidRPr="00F732EA" w:rsidRDefault="00B55996" w:rsidP="002476F9">
            <w:pPr>
              <w:pStyle w:val="STTSTabelContent"/>
              <w:numPr>
                <w:ilvl w:val="0"/>
                <w:numId w:val="315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Tambah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Akun”</w:t>
            </w:r>
          </w:p>
          <w:p w14:paraId="1A597C73" w14:textId="77777777" w:rsidR="00B55996" w:rsidRPr="00F732EA" w:rsidRDefault="00B55996" w:rsidP="002476F9">
            <w:pPr>
              <w:pStyle w:val="STTSTabelContent"/>
              <w:numPr>
                <w:ilvl w:val="0"/>
                <w:numId w:val="315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nama </w:t>
            </w:r>
            <w:proofErr w:type="spellStart"/>
            <w:r w:rsidRPr="00F732EA">
              <w:rPr>
                <w:bCs/>
                <w:sz w:val="24"/>
                <w:szCs w:val="24"/>
              </w:rPr>
              <w:t>lengkap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76080A16" w14:textId="77777777" w:rsidR="00B55996" w:rsidRPr="00F732EA" w:rsidRDefault="00B55996" w:rsidP="002476F9">
            <w:pPr>
              <w:pStyle w:val="STTSTabelContent"/>
              <w:numPr>
                <w:ilvl w:val="0"/>
                <w:numId w:val="315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email yang tidak </w:t>
            </w:r>
            <w:proofErr w:type="spellStart"/>
            <w:r w:rsidRPr="00F732EA">
              <w:rPr>
                <w:bCs/>
                <w:sz w:val="24"/>
                <w:szCs w:val="24"/>
              </w:rPr>
              <w:t>sesuai</w:t>
            </w:r>
            <w:proofErr w:type="spellEnd"/>
          </w:p>
          <w:p w14:paraId="2D77E4AE" w14:textId="77777777" w:rsidR="00B55996" w:rsidRPr="00F732EA" w:rsidRDefault="00B55996" w:rsidP="002476F9">
            <w:pPr>
              <w:pStyle w:val="STTSTabelContent"/>
              <w:numPr>
                <w:ilvl w:val="0"/>
                <w:numId w:val="315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Pilih </w:t>
            </w:r>
            <w:proofErr w:type="spellStart"/>
            <w:r w:rsidRPr="00F732EA">
              <w:rPr>
                <w:bCs/>
                <w:sz w:val="24"/>
                <w:szCs w:val="24"/>
              </w:rPr>
              <w:t>peran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6B8CB642" w14:textId="77777777" w:rsidR="00B55996" w:rsidRPr="00F732EA" w:rsidRDefault="00B55996" w:rsidP="002476F9">
            <w:pPr>
              <w:pStyle w:val="STTSTabelContent"/>
              <w:numPr>
                <w:ilvl w:val="0"/>
                <w:numId w:val="315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Simpan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Perubahan</w:t>
            </w:r>
            <w:proofErr w:type="spellEnd"/>
            <w:r w:rsidRPr="00F732EA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38F405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Gagal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perbarui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staff”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F628F9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Gagal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perbarui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staff”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8ECB66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</w:tbl>
    <w:p w14:paraId="7201E2E3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7E4DC064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6A2405BF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4AB37DA1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625050E3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1E31A0FD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3CDF9737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1BFD204E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4FE3A886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7C5AB332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205F52C3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2E8007C6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0A0E071D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7085D326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49AD5871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5CC850BB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77ADA280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5F4FDECA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542211C2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19570B31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2BC2F5CD" w14:textId="77777777" w:rsidR="00F732EA" w:rsidRPr="00562B08" w:rsidRDefault="00F732EA" w:rsidP="00562B08">
      <w:pPr>
        <w:pStyle w:val="STTSTabelContent"/>
        <w:jc w:val="left"/>
        <w:rPr>
          <w:sz w:val="24"/>
          <w:szCs w:val="24"/>
        </w:rPr>
      </w:pPr>
    </w:p>
    <w:p w14:paraId="0CEF29C7" w14:textId="4A4DD565" w:rsidR="00562B08" w:rsidRPr="00562B08" w:rsidRDefault="00562B08" w:rsidP="00562B08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23</w:t>
      </w:r>
    </w:p>
    <w:p w14:paraId="4E22636D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 xml:space="preserve">Tabel Uji Coba Halaman </w:t>
      </w:r>
      <w:proofErr w:type="spellStart"/>
      <w:r w:rsidRPr="00562B08">
        <w:rPr>
          <w:rFonts w:ascii="Times New Roman" w:hAnsi="Times New Roman" w:cs="Times New Roman"/>
          <w:b/>
          <w:sz w:val="24"/>
          <w:szCs w:val="24"/>
        </w:rPr>
        <w:t>Kategori</w:t>
      </w:r>
      <w:proofErr w:type="spellEnd"/>
      <w:r w:rsidRPr="00562B08">
        <w:rPr>
          <w:rFonts w:ascii="Times New Roman" w:hAnsi="Times New Roman" w:cs="Times New Roman"/>
          <w:b/>
          <w:sz w:val="24"/>
          <w:szCs w:val="24"/>
        </w:rPr>
        <w:t xml:space="preserve"> Admin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4"/>
        <w:gridCol w:w="2400"/>
        <w:gridCol w:w="4763"/>
        <w:gridCol w:w="2955"/>
        <w:gridCol w:w="2955"/>
        <w:gridCol w:w="1016"/>
      </w:tblGrid>
      <w:tr w:rsidR="00F732EA" w:rsidRPr="00562B08" w14:paraId="1535881B" w14:textId="77777777" w:rsidTr="00F732EA">
        <w:trPr>
          <w:jc w:val="center"/>
        </w:trPr>
        <w:tc>
          <w:tcPr>
            <w:tcW w:w="844" w:type="dxa"/>
            <w:shd w:val="clear" w:color="auto" w:fill="D9D9D9"/>
          </w:tcPr>
          <w:p w14:paraId="184D25EA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400" w:type="dxa"/>
            <w:shd w:val="clear" w:color="auto" w:fill="D9D9D9"/>
          </w:tcPr>
          <w:p w14:paraId="62B44943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4763" w:type="dxa"/>
            <w:shd w:val="clear" w:color="auto" w:fill="D9D9D9"/>
          </w:tcPr>
          <w:p w14:paraId="396B8594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2955" w:type="dxa"/>
            <w:shd w:val="clear" w:color="auto" w:fill="D9D9D9"/>
          </w:tcPr>
          <w:p w14:paraId="6CF04A5E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955" w:type="dxa"/>
            <w:shd w:val="clear" w:color="auto" w:fill="D9D9D9"/>
          </w:tcPr>
          <w:p w14:paraId="5961DC8D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1A56F65A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F732EA" w:rsidRPr="00562B08" w14:paraId="411961AD" w14:textId="77777777" w:rsidTr="00F732EA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32A2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UJ296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4284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4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A0209" w14:textId="77777777" w:rsidR="00562B08" w:rsidRPr="00562B08" w:rsidRDefault="00562B08" w:rsidP="002476F9">
            <w:pPr>
              <w:pStyle w:val="STTSTabelContent"/>
              <w:numPr>
                <w:ilvl w:val="0"/>
                <w:numId w:val="31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  <w:p w14:paraId="5FDCEFBB" w14:textId="77777777" w:rsidR="00562B08" w:rsidRPr="00562B08" w:rsidRDefault="00562B08" w:rsidP="002476F9">
            <w:pPr>
              <w:pStyle w:val="STTSTabelContent"/>
              <w:numPr>
                <w:ilvl w:val="0"/>
                <w:numId w:val="31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nama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</w:p>
          <w:p w14:paraId="39E5B851" w14:textId="77777777" w:rsidR="00562B08" w:rsidRPr="00562B08" w:rsidRDefault="00562B08" w:rsidP="002476F9">
            <w:pPr>
              <w:pStyle w:val="STTSTabelContent"/>
              <w:numPr>
                <w:ilvl w:val="0"/>
                <w:numId w:val="31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deskripsi</w:t>
            </w:r>
            <w:proofErr w:type="spellEnd"/>
          </w:p>
          <w:p w14:paraId="3CDCDE08" w14:textId="77777777" w:rsidR="00562B08" w:rsidRPr="00562B08" w:rsidRDefault="00562B08" w:rsidP="002476F9">
            <w:pPr>
              <w:pStyle w:val="STTSTabelContent"/>
              <w:numPr>
                <w:ilvl w:val="0"/>
                <w:numId w:val="31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icon</w:t>
            </w:r>
          </w:p>
          <w:p w14:paraId="003EB440" w14:textId="77777777" w:rsidR="00562B08" w:rsidRPr="00562B08" w:rsidRDefault="00562B08" w:rsidP="002476F9">
            <w:pPr>
              <w:pStyle w:val="STTSTabelContent"/>
              <w:numPr>
                <w:ilvl w:val="0"/>
                <w:numId w:val="31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url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gambar</w:t>
            </w:r>
            <w:proofErr w:type="spellEnd"/>
          </w:p>
          <w:p w14:paraId="0095987A" w14:textId="77777777" w:rsidR="00562B08" w:rsidRPr="00562B08" w:rsidRDefault="00562B08" w:rsidP="002476F9">
            <w:pPr>
              <w:pStyle w:val="STTSTabelContent"/>
              <w:numPr>
                <w:ilvl w:val="0"/>
                <w:numId w:val="31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isi</w:t>
            </w:r>
            <w:proofErr w:type="spellEnd"/>
            <w:r w:rsidRPr="00562B08">
              <w:rPr>
                <w:sz w:val="24"/>
                <w:szCs w:val="24"/>
              </w:rPr>
              <w:t xml:space="preserve"> unit</w:t>
            </w:r>
          </w:p>
          <w:p w14:paraId="06072DA8" w14:textId="77777777" w:rsidR="00562B08" w:rsidRPr="00562B08" w:rsidRDefault="00562B08" w:rsidP="002476F9">
            <w:pPr>
              <w:pStyle w:val="STTSTabelContent"/>
              <w:numPr>
                <w:ilvl w:val="0"/>
                <w:numId w:val="31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label unit</w:t>
            </w:r>
          </w:p>
          <w:p w14:paraId="5C6F43C2" w14:textId="77777777" w:rsidR="00562B08" w:rsidRPr="00562B08" w:rsidRDefault="00562B08" w:rsidP="002476F9">
            <w:pPr>
              <w:pStyle w:val="STTSTabelContent"/>
              <w:numPr>
                <w:ilvl w:val="0"/>
                <w:numId w:val="31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rate unit</w:t>
            </w:r>
          </w:p>
          <w:p w14:paraId="338751B4" w14:textId="77777777" w:rsidR="00562B08" w:rsidRPr="00562B08" w:rsidRDefault="00562B08" w:rsidP="002476F9">
            <w:pPr>
              <w:pStyle w:val="STTSTabelContent"/>
              <w:numPr>
                <w:ilvl w:val="0"/>
                <w:numId w:val="31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6334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ditambah</w:t>
            </w:r>
            <w:proofErr w:type="spellEnd"/>
            <w:r w:rsidRPr="00562B08">
              <w:rPr>
                <w:sz w:val="24"/>
                <w:szCs w:val="24"/>
              </w:rPr>
              <w:t xml:space="preserve"> dan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Ditambahkan</w:t>
            </w:r>
            <w:proofErr w:type="spellEnd"/>
            <w:r w:rsidRPr="00562B08">
              <w:rPr>
                <w:sz w:val="24"/>
                <w:szCs w:val="24"/>
              </w:rPr>
              <w:t>!”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99F7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ditambah</w:t>
            </w:r>
            <w:proofErr w:type="spellEnd"/>
            <w:r w:rsidRPr="00562B08">
              <w:rPr>
                <w:sz w:val="24"/>
                <w:szCs w:val="24"/>
              </w:rPr>
              <w:t xml:space="preserve"> dan </w:t>
            </w: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Ditambahkan</w:t>
            </w:r>
            <w:proofErr w:type="spellEnd"/>
            <w:r w:rsidRPr="00562B08">
              <w:rPr>
                <w:sz w:val="24"/>
                <w:szCs w:val="24"/>
              </w:rPr>
              <w:t>!”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FB1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F732EA" w:rsidRPr="00562B08" w14:paraId="5904D6C9" w14:textId="77777777" w:rsidTr="00F732EA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4F10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UJ297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F88C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mengisi</w:t>
            </w:r>
            <w:proofErr w:type="spellEnd"/>
            <w:r w:rsidRPr="00562B08">
              <w:rPr>
                <w:sz w:val="24"/>
                <w:szCs w:val="24"/>
              </w:rPr>
              <w:t xml:space="preserve"> nama yang salah</w:t>
            </w:r>
          </w:p>
        </w:tc>
        <w:tc>
          <w:tcPr>
            <w:tcW w:w="4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06349" w14:textId="77777777" w:rsidR="00562B08" w:rsidRPr="00562B08" w:rsidRDefault="00562B08" w:rsidP="002476F9">
            <w:pPr>
              <w:pStyle w:val="STTSTabelContent"/>
              <w:numPr>
                <w:ilvl w:val="0"/>
                <w:numId w:val="31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  <w:p w14:paraId="72BDCB8C" w14:textId="77777777" w:rsidR="00562B08" w:rsidRPr="00562B08" w:rsidRDefault="00562B08" w:rsidP="002476F9">
            <w:pPr>
              <w:pStyle w:val="STTSTabelContent"/>
              <w:numPr>
                <w:ilvl w:val="0"/>
                <w:numId w:val="31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nama yang tidak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</w:p>
          <w:p w14:paraId="7636A681" w14:textId="77777777" w:rsidR="00562B08" w:rsidRPr="00562B08" w:rsidRDefault="00562B08" w:rsidP="002476F9">
            <w:pPr>
              <w:pStyle w:val="STTSTabelContent"/>
              <w:numPr>
                <w:ilvl w:val="0"/>
                <w:numId w:val="31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deskripsi</w:t>
            </w:r>
            <w:proofErr w:type="spellEnd"/>
          </w:p>
          <w:p w14:paraId="299E8B64" w14:textId="77777777" w:rsidR="00562B08" w:rsidRPr="00562B08" w:rsidRDefault="00562B08" w:rsidP="002476F9">
            <w:pPr>
              <w:pStyle w:val="STTSTabelContent"/>
              <w:numPr>
                <w:ilvl w:val="0"/>
                <w:numId w:val="31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icon</w:t>
            </w:r>
          </w:p>
          <w:p w14:paraId="42563DCA" w14:textId="77777777" w:rsidR="00562B08" w:rsidRPr="00562B08" w:rsidRDefault="00562B08" w:rsidP="002476F9">
            <w:pPr>
              <w:pStyle w:val="STTSTabelContent"/>
              <w:numPr>
                <w:ilvl w:val="0"/>
                <w:numId w:val="31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url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gambar</w:t>
            </w:r>
            <w:proofErr w:type="spellEnd"/>
          </w:p>
          <w:p w14:paraId="018D4CA6" w14:textId="77777777" w:rsidR="00562B08" w:rsidRPr="00562B08" w:rsidRDefault="00562B08" w:rsidP="002476F9">
            <w:pPr>
              <w:pStyle w:val="STTSTabelContent"/>
              <w:numPr>
                <w:ilvl w:val="0"/>
                <w:numId w:val="31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isi</w:t>
            </w:r>
            <w:proofErr w:type="spellEnd"/>
            <w:r w:rsidRPr="00562B08">
              <w:rPr>
                <w:sz w:val="24"/>
                <w:szCs w:val="24"/>
              </w:rPr>
              <w:t xml:space="preserve"> unit</w:t>
            </w:r>
          </w:p>
          <w:p w14:paraId="24C21CC0" w14:textId="77777777" w:rsidR="00562B08" w:rsidRPr="00562B08" w:rsidRDefault="00562B08" w:rsidP="002476F9">
            <w:pPr>
              <w:pStyle w:val="STTSTabelContent"/>
              <w:numPr>
                <w:ilvl w:val="0"/>
                <w:numId w:val="31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label unit</w:t>
            </w:r>
          </w:p>
          <w:p w14:paraId="45D5BE2E" w14:textId="77777777" w:rsidR="00562B08" w:rsidRPr="00562B08" w:rsidRDefault="00562B08" w:rsidP="002476F9">
            <w:pPr>
              <w:pStyle w:val="STTSTabelContent"/>
              <w:numPr>
                <w:ilvl w:val="0"/>
                <w:numId w:val="31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rate unit</w:t>
            </w:r>
          </w:p>
          <w:p w14:paraId="33EDB42E" w14:textId="77777777" w:rsidR="00562B08" w:rsidRPr="00562B08" w:rsidRDefault="00562B08" w:rsidP="002476F9">
            <w:pPr>
              <w:pStyle w:val="STTSTabelContent"/>
              <w:numPr>
                <w:ilvl w:val="0"/>
                <w:numId w:val="31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6133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“Nama minimal 2 </w:t>
            </w:r>
            <w:proofErr w:type="spellStart"/>
            <w:r w:rsidRPr="00562B08">
              <w:rPr>
                <w:sz w:val="24"/>
                <w:szCs w:val="24"/>
              </w:rPr>
              <w:t>karakter</w:t>
            </w:r>
            <w:proofErr w:type="spellEnd"/>
            <w:r w:rsidRPr="00562B08">
              <w:rPr>
                <w:sz w:val="24"/>
                <w:szCs w:val="24"/>
              </w:rPr>
              <w:t xml:space="preserve">” dan “Slug minimal 2 </w:t>
            </w:r>
            <w:proofErr w:type="spellStart"/>
            <w:r w:rsidRPr="00562B08">
              <w:rPr>
                <w:sz w:val="24"/>
                <w:szCs w:val="24"/>
              </w:rPr>
              <w:t>karakter</w:t>
            </w:r>
            <w:proofErr w:type="spellEnd"/>
            <w:r w:rsidRPr="00562B08">
              <w:rPr>
                <w:sz w:val="24"/>
                <w:szCs w:val="24"/>
              </w:rPr>
              <w:t xml:space="preserve">” 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B076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“Nama minimal 2 </w:t>
            </w:r>
            <w:proofErr w:type="spellStart"/>
            <w:r w:rsidRPr="00562B08">
              <w:rPr>
                <w:sz w:val="24"/>
                <w:szCs w:val="24"/>
              </w:rPr>
              <w:t>karakter</w:t>
            </w:r>
            <w:proofErr w:type="spellEnd"/>
            <w:r w:rsidRPr="00562B08">
              <w:rPr>
                <w:sz w:val="24"/>
                <w:szCs w:val="24"/>
              </w:rPr>
              <w:t xml:space="preserve">” dan “Slug minimal 2 </w:t>
            </w:r>
            <w:proofErr w:type="spellStart"/>
            <w:r w:rsidRPr="00562B08">
              <w:rPr>
                <w:sz w:val="24"/>
                <w:szCs w:val="24"/>
              </w:rPr>
              <w:t>karakter</w:t>
            </w:r>
            <w:proofErr w:type="spellEnd"/>
            <w:r w:rsidRPr="00562B08">
              <w:rPr>
                <w:sz w:val="24"/>
                <w:szCs w:val="24"/>
              </w:rPr>
              <w:t xml:space="preserve">” 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7FAF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F732EA" w:rsidRPr="00562B08" w14:paraId="70C6BFE7" w14:textId="77777777" w:rsidTr="00F732EA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0C82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UJ298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BE9B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 xml:space="preserve"> dengan </w:t>
            </w:r>
            <w:proofErr w:type="spellStart"/>
            <w:r w:rsidRPr="00562B08">
              <w:rPr>
                <w:sz w:val="24"/>
                <w:szCs w:val="24"/>
              </w:rPr>
              <w:t>mengisi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deskripsi</w:t>
            </w:r>
            <w:proofErr w:type="spellEnd"/>
            <w:r w:rsidRPr="00562B08">
              <w:rPr>
                <w:sz w:val="24"/>
                <w:szCs w:val="24"/>
              </w:rPr>
              <w:t xml:space="preserve"> yang salah</w:t>
            </w:r>
          </w:p>
        </w:tc>
        <w:tc>
          <w:tcPr>
            <w:tcW w:w="4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2185A" w14:textId="77777777" w:rsidR="00562B08" w:rsidRPr="00562B08" w:rsidRDefault="00562B08" w:rsidP="002476F9">
            <w:pPr>
              <w:pStyle w:val="STTSTabelContent"/>
              <w:numPr>
                <w:ilvl w:val="0"/>
                <w:numId w:val="31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  <w:p w14:paraId="36AD0CBD" w14:textId="77777777" w:rsidR="00562B08" w:rsidRPr="00562B08" w:rsidRDefault="00562B08" w:rsidP="002476F9">
            <w:pPr>
              <w:pStyle w:val="STTSTabelContent"/>
              <w:numPr>
                <w:ilvl w:val="0"/>
                <w:numId w:val="31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nama</w:t>
            </w:r>
          </w:p>
          <w:p w14:paraId="27CE728C" w14:textId="77777777" w:rsidR="00562B08" w:rsidRPr="00562B08" w:rsidRDefault="00562B08" w:rsidP="002476F9">
            <w:pPr>
              <w:pStyle w:val="STTSTabelContent"/>
              <w:numPr>
                <w:ilvl w:val="0"/>
                <w:numId w:val="31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deskripsi</w:t>
            </w:r>
            <w:proofErr w:type="spellEnd"/>
            <w:r w:rsidRPr="00562B08">
              <w:rPr>
                <w:sz w:val="24"/>
                <w:szCs w:val="24"/>
              </w:rPr>
              <w:t xml:space="preserve"> yang tidak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</w:p>
          <w:p w14:paraId="360D2E11" w14:textId="77777777" w:rsidR="00562B08" w:rsidRPr="00562B08" w:rsidRDefault="00562B08" w:rsidP="002476F9">
            <w:pPr>
              <w:pStyle w:val="STTSTabelContent"/>
              <w:numPr>
                <w:ilvl w:val="0"/>
                <w:numId w:val="31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icon</w:t>
            </w:r>
          </w:p>
          <w:p w14:paraId="32AD0769" w14:textId="77777777" w:rsidR="00562B08" w:rsidRPr="00562B08" w:rsidRDefault="00562B08" w:rsidP="002476F9">
            <w:pPr>
              <w:pStyle w:val="STTSTabelContent"/>
              <w:numPr>
                <w:ilvl w:val="0"/>
                <w:numId w:val="31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url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gambar</w:t>
            </w:r>
            <w:proofErr w:type="spellEnd"/>
          </w:p>
          <w:p w14:paraId="33021AB1" w14:textId="77777777" w:rsidR="00562B08" w:rsidRPr="00562B08" w:rsidRDefault="00562B08" w:rsidP="002476F9">
            <w:pPr>
              <w:pStyle w:val="STTSTabelContent"/>
              <w:numPr>
                <w:ilvl w:val="0"/>
                <w:numId w:val="31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isi</w:t>
            </w:r>
            <w:proofErr w:type="spellEnd"/>
            <w:r w:rsidRPr="00562B08">
              <w:rPr>
                <w:sz w:val="24"/>
                <w:szCs w:val="24"/>
              </w:rPr>
              <w:t xml:space="preserve"> unit</w:t>
            </w:r>
          </w:p>
          <w:p w14:paraId="72C6C014" w14:textId="77777777" w:rsidR="00562B08" w:rsidRPr="00562B08" w:rsidRDefault="00562B08" w:rsidP="002476F9">
            <w:pPr>
              <w:pStyle w:val="STTSTabelContent"/>
              <w:numPr>
                <w:ilvl w:val="0"/>
                <w:numId w:val="31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label unit</w:t>
            </w:r>
          </w:p>
          <w:p w14:paraId="4DC3BFEB" w14:textId="77777777" w:rsidR="00562B08" w:rsidRPr="00562B08" w:rsidRDefault="00562B08" w:rsidP="002476F9">
            <w:pPr>
              <w:pStyle w:val="STTSTabelContent"/>
              <w:numPr>
                <w:ilvl w:val="0"/>
                <w:numId w:val="31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rate unit</w:t>
            </w:r>
          </w:p>
          <w:p w14:paraId="69A66F90" w14:textId="77777777" w:rsidR="00562B08" w:rsidRPr="00562B08" w:rsidRDefault="00562B08" w:rsidP="002476F9">
            <w:pPr>
              <w:pStyle w:val="STTSTabelContent"/>
              <w:numPr>
                <w:ilvl w:val="0"/>
                <w:numId w:val="31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D54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Deskripsi</w:t>
            </w:r>
            <w:proofErr w:type="spellEnd"/>
            <w:r w:rsidRPr="00562B08">
              <w:rPr>
                <w:sz w:val="24"/>
                <w:szCs w:val="24"/>
              </w:rPr>
              <w:t xml:space="preserve"> minimal 10 </w:t>
            </w:r>
            <w:proofErr w:type="spellStart"/>
            <w:r w:rsidRPr="00562B08">
              <w:rPr>
                <w:sz w:val="24"/>
                <w:szCs w:val="24"/>
              </w:rPr>
              <w:t>karakter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E040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Deskripsi</w:t>
            </w:r>
            <w:proofErr w:type="spellEnd"/>
            <w:r w:rsidRPr="00562B08">
              <w:rPr>
                <w:sz w:val="24"/>
                <w:szCs w:val="24"/>
              </w:rPr>
              <w:t xml:space="preserve"> minimal 10 </w:t>
            </w:r>
            <w:proofErr w:type="spellStart"/>
            <w:r w:rsidRPr="00562B08">
              <w:rPr>
                <w:sz w:val="24"/>
                <w:szCs w:val="24"/>
              </w:rPr>
              <w:t>karakter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E441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2D5528A7" w14:textId="77777777" w:rsidTr="00B55996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8869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UJ299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BE6C1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Menambah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kategori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tanpa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mengisi</w:t>
            </w:r>
            <w:proofErr w:type="spellEnd"/>
            <w:r w:rsidRPr="00B55996">
              <w:rPr>
                <w:sz w:val="24"/>
                <w:szCs w:val="24"/>
              </w:rPr>
              <w:t xml:space="preserve"> unit</w:t>
            </w:r>
          </w:p>
        </w:tc>
        <w:tc>
          <w:tcPr>
            <w:tcW w:w="4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06650" w14:textId="77777777" w:rsidR="00B55996" w:rsidRPr="00B55996" w:rsidRDefault="00B55996" w:rsidP="002476F9">
            <w:pPr>
              <w:pStyle w:val="STTSTabelContent"/>
              <w:numPr>
                <w:ilvl w:val="0"/>
                <w:numId w:val="32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</w:t>
            </w:r>
            <w:proofErr w:type="spellStart"/>
            <w:r w:rsidRPr="00B55996">
              <w:rPr>
                <w:sz w:val="24"/>
                <w:szCs w:val="24"/>
              </w:rPr>
              <w:t>tombol</w:t>
            </w:r>
            <w:proofErr w:type="spellEnd"/>
            <w:r w:rsidRPr="00B55996">
              <w:rPr>
                <w:sz w:val="24"/>
                <w:szCs w:val="24"/>
              </w:rPr>
              <w:t xml:space="preserve"> “</w:t>
            </w:r>
            <w:proofErr w:type="spellStart"/>
            <w:r w:rsidRPr="00B55996">
              <w:rPr>
                <w:sz w:val="24"/>
                <w:szCs w:val="24"/>
              </w:rPr>
              <w:t>Tambah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Kategori</w:t>
            </w:r>
            <w:proofErr w:type="spellEnd"/>
            <w:r w:rsidRPr="00B55996">
              <w:rPr>
                <w:sz w:val="24"/>
                <w:szCs w:val="24"/>
              </w:rPr>
              <w:t>”</w:t>
            </w:r>
          </w:p>
          <w:p w14:paraId="0171C9A2" w14:textId="77777777" w:rsidR="00B55996" w:rsidRPr="00B55996" w:rsidRDefault="00B55996" w:rsidP="002476F9">
            <w:pPr>
              <w:pStyle w:val="STTSTabelContent"/>
              <w:numPr>
                <w:ilvl w:val="0"/>
                <w:numId w:val="32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Masukkan nama</w:t>
            </w:r>
          </w:p>
          <w:p w14:paraId="0550F2AB" w14:textId="77777777" w:rsidR="00B55996" w:rsidRPr="00B55996" w:rsidRDefault="00B55996" w:rsidP="002476F9">
            <w:pPr>
              <w:pStyle w:val="STTSTabelContent"/>
              <w:numPr>
                <w:ilvl w:val="0"/>
                <w:numId w:val="32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Masukkan </w:t>
            </w:r>
            <w:proofErr w:type="spellStart"/>
            <w:r w:rsidRPr="00B55996">
              <w:rPr>
                <w:sz w:val="24"/>
                <w:szCs w:val="24"/>
              </w:rPr>
              <w:t>deskripsi</w:t>
            </w:r>
            <w:proofErr w:type="spellEnd"/>
          </w:p>
          <w:p w14:paraId="0D7A410C" w14:textId="77777777" w:rsidR="00B55996" w:rsidRPr="00B55996" w:rsidRDefault="00B55996" w:rsidP="002476F9">
            <w:pPr>
              <w:pStyle w:val="STTSTabelContent"/>
              <w:numPr>
                <w:ilvl w:val="0"/>
                <w:numId w:val="32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Masukkan icon</w:t>
            </w:r>
          </w:p>
          <w:p w14:paraId="261E2DCE" w14:textId="77777777" w:rsidR="00B55996" w:rsidRPr="00B55996" w:rsidRDefault="00B55996" w:rsidP="002476F9">
            <w:pPr>
              <w:pStyle w:val="STTSTabelContent"/>
              <w:numPr>
                <w:ilvl w:val="0"/>
                <w:numId w:val="32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Masukkan </w:t>
            </w:r>
            <w:proofErr w:type="spellStart"/>
            <w:r w:rsidRPr="00B55996">
              <w:rPr>
                <w:sz w:val="24"/>
                <w:szCs w:val="24"/>
              </w:rPr>
              <w:t>url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gambar</w:t>
            </w:r>
            <w:proofErr w:type="spellEnd"/>
          </w:p>
          <w:p w14:paraId="6ECFF422" w14:textId="77777777" w:rsidR="00B55996" w:rsidRPr="00B55996" w:rsidRDefault="00B55996" w:rsidP="002476F9">
            <w:pPr>
              <w:pStyle w:val="STTSTabelContent"/>
              <w:numPr>
                <w:ilvl w:val="0"/>
                <w:numId w:val="32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</w:t>
            </w:r>
            <w:proofErr w:type="spellStart"/>
            <w:r w:rsidRPr="00B55996">
              <w:rPr>
                <w:sz w:val="24"/>
                <w:szCs w:val="24"/>
              </w:rPr>
              <w:t>tombol</w:t>
            </w:r>
            <w:proofErr w:type="spellEnd"/>
            <w:r w:rsidRPr="00B55996">
              <w:rPr>
                <w:sz w:val="24"/>
                <w:szCs w:val="24"/>
              </w:rPr>
              <w:t xml:space="preserve"> “</w:t>
            </w:r>
            <w:proofErr w:type="spellStart"/>
            <w:r w:rsidRPr="00B55996">
              <w:rPr>
                <w:sz w:val="24"/>
                <w:szCs w:val="24"/>
              </w:rPr>
              <w:t>Tambah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Kategori</w:t>
            </w:r>
            <w:proofErr w:type="spellEnd"/>
            <w:r w:rsidRPr="00B55996">
              <w:rPr>
                <w:sz w:val="24"/>
                <w:szCs w:val="24"/>
              </w:rPr>
              <w:t>”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5A687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Muncul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pesan</w:t>
            </w:r>
            <w:proofErr w:type="spellEnd"/>
            <w:r w:rsidRPr="00B55996">
              <w:rPr>
                <w:sz w:val="24"/>
                <w:szCs w:val="24"/>
              </w:rPr>
              <w:t xml:space="preserve"> “Minimal </w:t>
            </w:r>
            <w:proofErr w:type="gramStart"/>
            <w:r w:rsidRPr="00B55996">
              <w:rPr>
                <w:sz w:val="24"/>
                <w:szCs w:val="24"/>
              </w:rPr>
              <w:t>1 unit</w:t>
            </w:r>
            <w:proofErr w:type="gram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harus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diisi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lengkap</w:t>
            </w:r>
            <w:proofErr w:type="spellEnd"/>
            <w:r w:rsidRPr="00B55996">
              <w:rPr>
                <w:sz w:val="24"/>
                <w:szCs w:val="24"/>
              </w:rPr>
              <w:t>”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24B5B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Muncul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pesan</w:t>
            </w:r>
            <w:proofErr w:type="spellEnd"/>
            <w:r w:rsidRPr="00B55996">
              <w:rPr>
                <w:sz w:val="24"/>
                <w:szCs w:val="24"/>
              </w:rPr>
              <w:t xml:space="preserve"> “Minimal </w:t>
            </w:r>
            <w:proofErr w:type="gramStart"/>
            <w:r w:rsidRPr="00B55996">
              <w:rPr>
                <w:sz w:val="24"/>
                <w:szCs w:val="24"/>
              </w:rPr>
              <w:t>1 unit</w:t>
            </w:r>
            <w:proofErr w:type="gram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harus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diisi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lengkap</w:t>
            </w:r>
            <w:proofErr w:type="spellEnd"/>
            <w:r w:rsidRPr="00B55996">
              <w:rPr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1B262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0D9C0763" w14:textId="77777777" w:rsidTr="00B55996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55A59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UJ300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7CD57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Menambah</w:t>
            </w:r>
            <w:proofErr w:type="spellEnd"/>
            <w:r w:rsidRPr="00B55996">
              <w:rPr>
                <w:sz w:val="24"/>
                <w:szCs w:val="24"/>
              </w:rPr>
              <w:t xml:space="preserve"> unit</w:t>
            </w:r>
          </w:p>
        </w:tc>
        <w:tc>
          <w:tcPr>
            <w:tcW w:w="4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D679C" w14:textId="77777777" w:rsidR="00B55996" w:rsidRPr="00B55996" w:rsidRDefault="00B55996" w:rsidP="002476F9">
            <w:pPr>
              <w:pStyle w:val="STTSTabelContent"/>
              <w:numPr>
                <w:ilvl w:val="0"/>
                <w:numId w:val="321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</w:t>
            </w:r>
            <w:proofErr w:type="spellStart"/>
            <w:r w:rsidRPr="00B55996">
              <w:rPr>
                <w:sz w:val="24"/>
                <w:szCs w:val="24"/>
              </w:rPr>
              <w:t>tombol</w:t>
            </w:r>
            <w:proofErr w:type="spellEnd"/>
            <w:r w:rsidRPr="00B55996">
              <w:rPr>
                <w:sz w:val="24"/>
                <w:szCs w:val="24"/>
              </w:rPr>
              <w:t xml:space="preserve"> “</w:t>
            </w:r>
            <w:proofErr w:type="spellStart"/>
            <w:r w:rsidRPr="00B55996">
              <w:rPr>
                <w:sz w:val="24"/>
                <w:szCs w:val="24"/>
              </w:rPr>
              <w:t>Tambah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Kategori</w:t>
            </w:r>
            <w:proofErr w:type="spellEnd"/>
            <w:r w:rsidRPr="00B55996">
              <w:rPr>
                <w:sz w:val="24"/>
                <w:szCs w:val="24"/>
              </w:rPr>
              <w:t>”</w:t>
            </w:r>
          </w:p>
          <w:p w14:paraId="6EBC9FD0" w14:textId="77777777" w:rsidR="00B55996" w:rsidRPr="00B55996" w:rsidRDefault="00B55996" w:rsidP="002476F9">
            <w:pPr>
              <w:pStyle w:val="STTSTabelContent"/>
              <w:numPr>
                <w:ilvl w:val="0"/>
                <w:numId w:val="321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</w:t>
            </w:r>
            <w:proofErr w:type="spellStart"/>
            <w:r w:rsidRPr="00B55996">
              <w:rPr>
                <w:sz w:val="24"/>
                <w:szCs w:val="24"/>
              </w:rPr>
              <w:t>tombol</w:t>
            </w:r>
            <w:proofErr w:type="spellEnd"/>
            <w:r w:rsidRPr="00B55996">
              <w:rPr>
                <w:sz w:val="24"/>
                <w:szCs w:val="24"/>
              </w:rPr>
              <w:t xml:space="preserve"> “</w:t>
            </w:r>
            <w:proofErr w:type="spellStart"/>
            <w:r w:rsidRPr="00B55996">
              <w:rPr>
                <w:sz w:val="24"/>
                <w:szCs w:val="24"/>
              </w:rPr>
              <w:t>Tambah</w:t>
            </w:r>
            <w:proofErr w:type="spellEnd"/>
            <w:r w:rsidRPr="00B55996">
              <w:rPr>
                <w:sz w:val="24"/>
                <w:szCs w:val="24"/>
              </w:rPr>
              <w:t xml:space="preserve"> Unit”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BEE17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Berhasil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menambah</w:t>
            </w:r>
            <w:proofErr w:type="spellEnd"/>
            <w:r w:rsidRPr="00B55996">
              <w:rPr>
                <w:sz w:val="24"/>
                <w:szCs w:val="24"/>
              </w:rPr>
              <w:t xml:space="preserve"> 1 unit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9C830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Berhasil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menambah</w:t>
            </w:r>
            <w:proofErr w:type="spellEnd"/>
            <w:r w:rsidRPr="00B55996">
              <w:rPr>
                <w:sz w:val="24"/>
                <w:szCs w:val="24"/>
              </w:rPr>
              <w:t xml:space="preserve"> 1 unit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1BF7D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2ECA7D47" w14:textId="77777777" w:rsidTr="00B55996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426E0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UJ301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424E9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Mencari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kategori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melalui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searchbar</w:t>
            </w:r>
            <w:proofErr w:type="spellEnd"/>
          </w:p>
        </w:tc>
        <w:tc>
          <w:tcPr>
            <w:tcW w:w="4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8C7B4" w14:textId="77777777" w:rsidR="00B55996" w:rsidRPr="00B55996" w:rsidRDefault="00B55996" w:rsidP="002476F9">
            <w:pPr>
              <w:pStyle w:val="STTSTabelContent"/>
              <w:numPr>
                <w:ilvl w:val="0"/>
                <w:numId w:val="316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Masukkan </w:t>
            </w:r>
            <w:proofErr w:type="spellStart"/>
            <w:r w:rsidRPr="00B55996">
              <w:rPr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1FBB0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Muncul</w:t>
            </w:r>
            <w:proofErr w:type="spellEnd"/>
            <w:r w:rsidRPr="00B55996">
              <w:rPr>
                <w:sz w:val="24"/>
                <w:szCs w:val="24"/>
              </w:rPr>
              <w:t xml:space="preserve"> semua </w:t>
            </w:r>
            <w:proofErr w:type="spellStart"/>
            <w:r w:rsidRPr="00B55996">
              <w:rPr>
                <w:sz w:val="24"/>
                <w:szCs w:val="24"/>
              </w:rPr>
              <w:t>kategori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sesuai</w:t>
            </w:r>
            <w:proofErr w:type="spellEnd"/>
            <w:r w:rsidRPr="00B55996">
              <w:rPr>
                <w:sz w:val="24"/>
                <w:szCs w:val="24"/>
              </w:rPr>
              <w:t xml:space="preserve"> yang </w:t>
            </w:r>
            <w:proofErr w:type="spellStart"/>
            <w:r w:rsidRPr="00B55996">
              <w:rPr>
                <w:sz w:val="24"/>
                <w:szCs w:val="24"/>
              </w:rPr>
              <w:t>dicari</w:t>
            </w:r>
            <w:proofErr w:type="spellEnd"/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6ABA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Muncul</w:t>
            </w:r>
            <w:proofErr w:type="spellEnd"/>
            <w:r w:rsidRPr="00B55996">
              <w:rPr>
                <w:sz w:val="24"/>
                <w:szCs w:val="24"/>
              </w:rPr>
              <w:t xml:space="preserve"> semua </w:t>
            </w:r>
            <w:proofErr w:type="spellStart"/>
            <w:r w:rsidRPr="00B55996">
              <w:rPr>
                <w:sz w:val="24"/>
                <w:szCs w:val="24"/>
              </w:rPr>
              <w:t>kategori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sesuai</w:t>
            </w:r>
            <w:proofErr w:type="spellEnd"/>
            <w:r w:rsidRPr="00B55996">
              <w:rPr>
                <w:sz w:val="24"/>
                <w:szCs w:val="24"/>
              </w:rPr>
              <w:t xml:space="preserve"> yang </w:t>
            </w:r>
            <w:proofErr w:type="spellStart"/>
            <w:r w:rsidRPr="00B55996">
              <w:rPr>
                <w:sz w:val="24"/>
                <w:szCs w:val="24"/>
              </w:rPr>
              <w:t>dicari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8289B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7CEB339D" w14:textId="77777777" w:rsidTr="00B55996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4E4C3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UJ302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8C9C1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Mengfilter</w:t>
            </w:r>
            <w:proofErr w:type="spellEnd"/>
            <w:r w:rsidRPr="00B55996">
              <w:rPr>
                <w:sz w:val="24"/>
                <w:szCs w:val="24"/>
              </w:rPr>
              <w:t xml:space="preserve"> semua status </w:t>
            </w:r>
            <w:proofErr w:type="spellStart"/>
            <w:r w:rsidRPr="00B55996">
              <w:rPr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4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0E4CE" w14:textId="77777777" w:rsidR="00B55996" w:rsidRPr="00B55996" w:rsidRDefault="00B55996" w:rsidP="002476F9">
            <w:pPr>
              <w:pStyle w:val="STTSTabelContent"/>
              <w:numPr>
                <w:ilvl w:val="0"/>
                <w:numId w:val="322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</w:t>
            </w:r>
            <w:proofErr w:type="spellStart"/>
            <w:r w:rsidRPr="00B55996">
              <w:rPr>
                <w:sz w:val="24"/>
                <w:szCs w:val="24"/>
              </w:rPr>
              <w:t>combobox</w:t>
            </w:r>
            <w:proofErr w:type="spellEnd"/>
            <w:r w:rsidRPr="00B55996">
              <w:rPr>
                <w:sz w:val="24"/>
                <w:szCs w:val="24"/>
              </w:rPr>
              <w:t xml:space="preserve"> status</w:t>
            </w:r>
          </w:p>
          <w:p w14:paraId="557677B2" w14:textId="77777777" w:rsidR="00B55996" w:rsidRPr="00B55996" w:rsidRDefault="00B55996" w:rsidP="002476F9">
            <w:pPr>
              <w:pStyle w:val="STTSTabelContent"/>
              <w:numPr>
                <w:ilvl w:val="0"/>
                <w:numId w:val="322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Tekan “Semua Status”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ABEBB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Muncul</w:t>
            </w:r>
            <w:proofErr w:type="spellEnd"/>
            <w:r w:rsidRPr="00B55996">
              <w:rPr>
                <w:sz w:val="24"/>
                <w:szCs w:val="24"/>
              </w:rPr>
              <w:t xml:space="preserve"> semua </w:t>
            </w:r>
            <w:proofErr w:type="spellStart"/>
            <w:r w:rsidRPr="00B55996">
              <w:rPr>
                <w:sz w:val="24"/>
                <w:szCs w:val="24"/>
              </w:rPr>
              <w:t>kategori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sesuai</w:t>
            </w:r>
            <w:proofErr w:type="spellEnd"/>
            <w:r w:rsidRPr="00B55996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E852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Muncul</w:t>
            </w:r>
            <w:proofErr w:type="spellEnd"/>
            <w:r w:rsidRPr="00B55996">
              <w:rPr>
                <w:sz w:val="24"/>
                <w:szCs w:val="24"/>
              </w:rPr>
              <w:t xml:space="preserve"> semua </w:t>
            </w:r>
            <w:proofErr w:type="spellStart"/>
            <w:r w:rsidRPr="00B55996">
              <w:rPr>
                <w:sz w:val="24"/>
                <w:szCs w:val="24"/>
              </w:rPr>
              <w:t>kategori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sesuai</w:t>
            </w:r>
            <w:proofErr w:type="spellEnd"/>
            <w:r w:rsidRPr="00B55996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46A35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5732CD90" w14:textId="77777777" w:rsidTr="00B55996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80F5C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UJ303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22A0B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Mengfilter</w:t>
            </w:r>
            <w:proofErr w:type="spellEnd"/>
            <w:r w:rsidRPr="00B55996">
              <w:rPr>
                <w:sz w:val="24"/>
                <w:szCs w:val="24"/>
              </w:rPr>
              <w:t xml:space="preserve"> semua </w:t>
            </w:r>
            <w:proofErr w:type="spellStart"/>
            <w:r w:rsidRPr="00B55996">
              <w:rPr>
                <w:sz w:val="24"/>
                <w:szCs w:val="24"/>
              </w:rPr>
              <w:t>kategori</w:t>
            </w:r>
            <w:proofErr w:type="spellEnd"/>
            <w:r w:rsidRPr="00B55996">
              <w:rPr>
                <w:sz w:val="24"/>
                <w:szCs w:val="24"/>
              </w:rPr>
              <w:t xml:space="preserve"> dengan status </w:t>
            </w:r>
            <w:proofErr w:type="spellStart"/>
            <w:r w:rsidRPr="00B55996">
              <w:rPr>
                <w:sz w:val="24"/>
                <w:szCs w:val="24"/>
              </w:rPr>
              <w:t>aktif</w:t>
            </w:r>
            <w:proofErr w:type="spellEnd"/>
          </w:p>
        </w:tc>
        <w:tc>
          <w:tcPr>
            <w:tcW w:w="4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3B7DE" w14:textId="77777777" w:rsidR="00B55996" w:rsidRPr="00B55996" w:rsidRDefault="00B55996" w:rsidP="002476F9">
            <w:pPr>
              <w:pStyle w:val="STTSTabelContent"/>
              <w:numPr>
                <w:ilvl w:val="0"/>
                <w:numId w:val="323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</w:t>
            </w:r>
            <w:proofErr w:type="spellStart"/>
            <w:r w:rsidRPr="00B55996">
              <w:rPr>
                <w:sz w:val="24"/>
                <w:szCs w:val="24"/>
              </w:rPr>
              <w:t>combobox</w:t>
            </w:r>
            <w:proofErr w:type="spellEnd"/>
            <w:r w:rsidRPr="00B55996">
              <w:rPr>
                <w:sz w:val="24"/>
                <w:szCs w:val="24"/>
              </w:rPr>
              <w:t xml:space="preserve"> status</w:t>
            </w:r>
          </w:p>
          <w:p w14:paraId="4661B19D" w14:textId="77777777" w:rsidR="00B55996" w:rsidRPr="00B55996" w:rsidRDefault="00B55996" w:rsidP="002476F9">
            <w:pPr>
              <w:pStyle w:val="STTSTabelContent"/>
              <w:numPr>
                <w:ilvl w:val="0"/>
                <w:numId w:val="323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Tekan “</w:t>
            </w:r>
            <w:proofErr w:type="spellStart"/>
            <w:r w:rsidRPr="00B55996">
              <w:rPr>
                <w:sz w:val="24"/>
                <w:szCs w:val="24"/>
              </w:rPr>
              <w:t>Aktif</w:t>
            </w:r>
            <w:proofErr w:type="spellEnd"/>
            <w:r w:rsidRPr="00B55996">
              <w:rPr>
                <w:sz w:val="24"/>
                <w:szCs w:val="24"/>
              </w:rPr>
              <w:t>”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7B871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Muncul</w:t>
            </w:r>
            <w:proofErr w:type="spellEnd"/>
            <w:r w:rsidRPr="00B55996">
              <w:rPr>
                <w:sz w:val="24"/>
                <w:szCs w:val="24"/>
              </w:rPr>
              <w:t xml:space="preserve"> semua </w:t>
            </w:r>
            <w:proofErr w:type="spellStart"/>
            <w:r w:rsidRPr="00B55996">
              <w:rPr>
                <w:sz w:val="24"/>
                <w:szCs w:val="24"/>
              </w:rPr>
              <w:t>kategori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sesuai</w:t>
            </w:r>
            <w:proofErr w:type="spellEnd"/>
            <w:r w:rsidRPr="00B55996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89D0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Muncul</w:t>
            </w:r>
            <w:proofErr w:type="spellEnd"/>
            <w:r w:rsidRPr="00B55996">
              <w:rPr>
                <w:sz w:val="24"/>
                <w:szCs w:val="24"/>
              </w:rPr>
              <w:t xml:space="preserve"> semua </w:t>
            </w:r>
            <w:proofErr w:type="spellStart"/>
            <w:r w:rsidRPr="00B55996">
              <w:rPr>
                <w:sz w:val="24"/>
                <w:szCs w:val="24"/>
              </w:rPr>
              <w:t>kategori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sesuai</w:t>
            </w:r>
            <w:proofErr w:type="spellEnd"/>
            <w:r w:rsidRPr="00B55996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2C454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3F5D79C8" w14:textId="77777777" w:rsidTr="00B55996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501AD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UJ304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E2710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Mengfilter</w:t>
            </w:r>
            <w:proofErr w:type="spellEnd"/>
            <w:r w:rsidRPr="00B55996">
              <w:rPr>
                <w:sz w:val="24"/>
                <w:szCs w:val="24"/>
              </w:rPr>
              <w:t xml:space="preserve"> semua </w:t>
            </w:r>
            <w:proofErr w:type="spellStart"/>
            <w:r w:rsidRPr="00B55996">
              <w:rPr>
                <w:sz w:val="24"/>
                <w:szCs w:val="24"/>
              </w:rPr>
              <w:t>kategori</w:t>
            </w:r>
            <w:proofErr w:type="spellEnd"/>
            <w:r w:rsidRPr="00B55996">
              <w:rPr>
                <w:sz w:val="24"/>
                <w:szCs w:val="24"/>
              </w:rPr>
              <w:t xml:space="preserve"> dengan status tidak </w:t>
            </w:r>
            <w:proofErr w:type="spellStart"/>
            <w:r w:rsidRPr="00B55996">
              <w:rPr>
                <w:sz w:val="24"/>
                <w:szCs w:val="24"/>
              </w:rPr>
              <w:t>aktif</w:t>
            </w:r>
            <w:proofErr w:type="spellEnd"/>
          </w:p>
        </w:tc>
        <w:tc>
          <w:tcPr>
            <w:tcW w:w="4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D42CA" w14:textId="77777777" w:rsidR="00B55996" w:rsidRPr="00B55996" w:rsidRDefault="00B55996" w:rsidP="002476F9">
            <w:pPr>
              <w:pStyle w:val="STTSTabelContent"/>
              <w:numPr>
                <w:ilvl w:val="0"/>
                <w:numId w:val="324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</w:t>
            </w:r>
            <w:proofErr w:type="spellStart"/>
            <w:r w:rsidRPr="00B55996">
              <w:rPr>
                <w:sz w:val="24"/>
                <w:szCs w:val="24"/>
              </w:rPr>
              <w:t>combobox</w:t>
            </w:r>
            <w:proofErr w:type="spellEnd"/>
            <w:r w:rsidRPr="00B55996">
              <w:rPr>
                <w:sz w:val="24"/>
                <w:szCs w:val="24"/>
              </w:rPr>
              <w:t xml:space="preserve"> status</w:t>
            </w:r>
          </w:p>
          <w:p w14:paraId="32881F25" w14:textId="77777777" w:rsidR="00B55996" w:rsidRPr="00B55996" w:rsidRDefault="00B55996" w:rsidP="002476F9">
            <w:pPr>
              <w:pStyle w:val="STTSTabelContent"/>
              <w:numPr>
                <w:ilvl w:val="0"/>
                <w:numId w:val="324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“Tidak </w:t>
            </w:r>
            <w:proofErr w:type="spellStart"/>
            <w:r w:rsidRPr="00B55996">
              <w:rPr>
                <w:sz w:val="24"/>
                <w:szCs w:val="24"/>
              </w:rPr>
              <w:t>Aktif</w:t>
            </w:r>
            <w:proofErr w:type="spellEnd"/>
            <w:r w:rsidRPr="00B55996">
              <w:rPr>
                <w:sz w:val="24"/>
                <w:szCs w:val="24"/>
              </w:rPr>
              <w:t>”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9E2B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Muncul</w:t>
            </w:r>
            <w:proofErr w:type="spellEnd"/>
            <w:r w:rsidRPr="00B55996">
              <w:rPr>
                <w:sz w:val="24"/>
                <w:szCs w:val="24"/>
              </w:rPr>
              <w:t xml:space="preserve"> semua </w:t>
            </w:r>
            <w:proofErr w:type="spellStart"/>
            <w:r w:rsidRPr="00B55996">
              <w:rPr>
                <w:sz w:val="24"/>
                <w:szCs w:val="24"/>
              </w:rPr>
              <w:t>kategori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sesuai</w:t>
            </w:r>
            <w:proofErr w:type="spellEnd"/>
            <w:r w:rsidRPr="00B55996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39549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Muncul</w:t>
            </w:r>
            <w:proofErr w:type="spellEnd"/>
            <w:r w:rsidRPr="00B55996">
              <w:rPr>
                <w:sz w:val="24"/>
                <w:szCs w:val="24"/>
              </w:rPr>
              <w:t xml:space="preserve"> semua </w:t>
            </w:r>
            <w:proofErr w:type="spellStart"/>
            <w:r w:rsidRPr="00B55996">
              <w:rPr>
                <w:sz w:val="24"/>
                <w:szCs w:val="24"/>
              </w:rPr>
              <w:t>kategori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sesuai</w:t>
            </w:r>
            <w:proofErr w:type="spellEnd"/>
            <w:r w:rsidRPr="00B55996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2FE2A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7AB24B9C" w14:textId="77777777" w:rsidR="00F732EA" w:rsidRPr="00562B08" w:rsidRDefault="00F732EA" w:rsidP="00B55996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23</w:t>
      </w:r>
    </w:p>
    <w:p w14:paraId="250BAAE4" w14:textId="168BE9F2" w:rsidR="00F732EA" w:rsidRPr="00562B08" w:rsidRDefault="00F732EA" w:rsidP="00F732EA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 xml:space="preserve">Tabel Uji Coba Halaman </w:t>
      </w:r>
      <w:proofErr w:type="spellStart"/>
      <w:r w:rsidRPr="00562B08">
        <w:rPr>
          <w:rFonts w:ascii="Times New Roman" w:hAnsi="Times New Roman" w:cs="Times New Roman"/>
          <w:b/>
          <w:sz w:val="24"/>
          <w:szCs w:val="24"/>
        </w:rPr>
        <w:t>Kategori</w:t>
      </w:r>
      <w:proofErr w:type="spellEnd"/>
      <w:r w:rsidRPr="00562B08">
        <w:rPr>
          <w:rFonts w:ascii="Times New Roman" w:hAnsi="Times New Roman" w:cs="Times New Roman"/>
          <w:b/>
          <w:sz w:val="24"/>
          <w:szCs w:val="24"/>
        </w:rPr>
        <w:t xml:space="preserve"> Admin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Lanjutan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4"/>
        <w:gridCol w:w="2400"/>
        <w:gridCol w:w="4763"/>
        <w:gridCol w:w="2955"/>
        <w:gridCol w:w="2955"/>
        <w:gridCol w:w="1016"/>
      </w:tblGrid>
      <w:tr w:rsidR="00F732EA" w:rsidRPr="00562B08" w14:paraId="5DB086FD" w14:textId="77777777" w:rsidTr="00F732EA">
        <w:trPr>
          <w:jc w:val="center"/>
        </w:trPr>
        <w:tc>
          <w:tcPr>
            <w:tcW w:w="844" w:type="dxa"/>
            <w:shd w:val="clear" w:color="auto" w:fill="D9D9D9"/>
          </w:tcPr>
          <w:p w14:paraId="4BA7B32F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400" w:type="dxa"/>
            <w:shd w:val="clear" w:color="auto" w:fill="D9D9D9"/>
          </w:tcPr>
          <w:p w14:paraId="7B92016A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4763" w:type="dxa"/>
            <w:shd w:val="clear" w:color="auto" w:fill="D9D9D9"/>
          </w:tcPr>
          <w:p w14:paraId="2B4D3C91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2955" w:type="dxa"/>
            <w:shd w:val="clear" w:color="auto" w:fill="D9D9D9"/>
          </w:tcPr>
          <w:p w14:paraId="4D19404C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955" w:type="dxa"/>
            <w:shd w:val="clear" w:color="auto" w:fill="D9D9D9"/>
          </w:tcPr>
          <w:p w14:paraId="5CC4713C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7738EB87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F732EA" w:rsidRPr="00562B08" w14:paraId="103F0A79" w14:textId="77777777" w:rsidTr="00F732EA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FF5BC6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UJ305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70857B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Menonaktifkan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4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BDB59E" w14:textId="77777777" w:rsidR="00F732EA" w:rsidRPr="00F732EA" w:rsidRDefault="00F732EA" w:rsidP="002476F9">
            <w:pPr>
              <w:pStyle w:val="STTSTabelContent"/>
              <w:numPr>
                <w:ilvl w:val="0"/>
                <w:numId w:val="325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simbol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power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ED6ADA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Dinonaktifkan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292215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Dinonaktifkan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0D6742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F732EA" w:rsidRPr="00562B08" w14:paraId="4E6D5390" w14:textId="77777777" w:rsidTr="00F732EA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817FF9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UJ306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176041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Mengaktifkan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4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D46D90" w14:textId="77777777" w:rsidR="00F732EA" w:rsidRPr="00F732EA" w:rsidRDefault="00F732EA" w:rsidP="002476F9">
            <w:pPr>
              <w:pStyle w:val="STTSTabelContent"/>
              <w:numPr>
                <w:ilvl w:val="0"/>
                <w:numId w:val="326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simbol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power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7BFFE2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Diaktifkan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146163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Diaktifkan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E8D62E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12FB69F9" w14:textId="77777777" w:rsidTr="00B55996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09F486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UJ307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F6846E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4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43624D" w14:textId="77777777" w:rsidR="00B55996" w:rsidRPr="00F732EA" w:rsidRDefault="00B55996" w:rsidP="002476F9">
            <w:pPr>
              <w:pStyle w:val="STTSTabelContent"/>
              <w:numPr>
                <w:ilvl w:val="0"/>
                <w:numId w:val="327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simbol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edit </w:t>
            </w:r>
          </w:p>
          <w:p w14:paraId="7E1F0500" w14:textId="77777777" w:rsidR="00B55996" w:rsidRPr="00F732EA" w:rsidRDefault="00B55996" w:rsidP="002476F9">
            <w:pPr>
              <w:pStyle w:val="STTSTabelContent"/>
              <w:numPr>
                <w:ilvl w:val="0"/>
                <w:numId w:val="327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nama </w:t>
            </w:r>
            <w:proofErr w:type="spellStart"/>
            <w:r w:rsidRPr="00F732EA">
              <w:rPr>
                <w:bCs/>
                <w:sz w:val="24"/>
                <w:szCs w:val="24"/>
              </w:rPr>
              <w:t>kategori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070FD9D3" w14:textId="77777777" w:rsidR="00B55996" w:rsidRPr="00F732EA" w:rsidRDefault="00B55996" w:rsidP="002476F9">
            <w:pPr>
              <w:pStyle w:val="STTSTabelContent"/>
              <w:numPr>
                <w:ilvl w:val="0"/>
                <w:numId w:val="327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deskripsi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06241AD8" w14:textId="77777777" w:rsidR="00B55996" w:rsidRPr="00F732EA" w:rsidRDefault="00B55996" w:rsidP="002476F9">
            <w:pPr>
              <w:pStyle w:val="STTSTabelContent"/>
              <w:numPr>
                <w:ilvl w:val="0"/>
                <w:numId w:val="327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icon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322683DF" w14:textId="77777777" w:rsidR="00B55996" w:rsidRPr="00F732EA" w:rsidRDefault="00B55996" w:rsidP="002476F9">
            <w:pPr>
              <w:pStyle w:val="STTSTabelContent"/>
              <w:numPr>
                <w:ilvl w:val="0"/>
                <w:numId w:val="327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url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gambar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0A9DCCB8" w14:textId="77777777" w:rsidR="00B55996" w:rsidRPr="00F732EA" w:rsidRDefault="00B55996" w:rsidP="002476F9">
            <w:pPr>
              <w:pStyle w:val="STTSTabelContent"/>
              <w:numPr>
                <w:ilvl w:val="0"/>
                <w:numId w:val="327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isi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unit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62C365FD" w14:textId="77777777" w:rsidR="00B55996" w:rsidRPr="00F732EA" w:rsidRDefault="00B55996" w:rsidP="002476F9">
            <w:pPr>
              <w:pStyle w:val="STTSTabelContent"/>
              <w:numPr>
                <w:ilvl w:val="0"/>
                <w:numId w:val="327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label unit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7D2C8F1F" w14:textId="77777777" w:rsidR="00B55996" w:rsidRPr="00F732EA" w:rsidRDefault="00B55996" w:rsidP="002476F9">
            <w:pPr>
              <w:pStyle w:val="STTSTabelContent"/>
              <w:numPr>
                <w:ilvl w:val="0"/>
                <w:numId w:val="327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rate unit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317B8DE6" w14:textId="77777777" w:rsidR="00B55996" w:rsidRPr="00F732EA" w:rsidRDefault="00B55996" w:rsidP="002476F9">
            <w:pPr>
              <w:pStyle w:val="STTSTabelContent"/>
              <w:numPr>
                <w:ilvl w:val="0"/>
                <w:numId w:val="327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“Update </w:t>
            </w:r>
            <w:proofErr w:type="spellStart"/>
            <w:r w:rsidRPr="00F732EA">
              <w:rPr>
                <w:bCs/>
                <w:sz w:val="24"/>
                <w:szCs w:val="24"/>
              </w:rPr>
              <w:t>Kategori</w:t>
            </w:r>
            <w:proofErr w:type="spellEnd"/>
            <w:r w:rsidRPr="00F732EA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FF9149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dperbarui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dan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Diperbarui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!”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758A77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dperbarui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dan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Diperbarui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!”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4DD544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2DCD2E6F" w14:textId="77777777" w:rsidTr="00B55996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1D27E2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UJ308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8FEC4F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dengan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mengisi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nama yang salah</w:t>
            </w:r>
          </w:p>
        </w:tc>
        <w:tc>
          <w:tcPr>
            <w:tcW w:w="4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695910" w14:textId="77777777" w:rsidR="00B55996" w:rsidRPr="00F732EA" w:rsidRDefault="00B55996" w:rsidP="002476F9">
            <w:pPr>
              <w:pStyle w:val="STTSTabelContent"/>
              <w:numPr>
                <w:ilvl w:val="0"/>
                <w:numId w:val="328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simbol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edit</w:t>
            </w:r>
          </w:p>
          <w:p w14:paraId="7B8A5D6D" w14:textId="77777777" w:rsidR="00B55996" w:rsidRPr="00F732EA" w:rsidRDefault="00B55996" w:rsidP="002476F9">
            <w:pPr>
              <w:pStyle w:val="STTSTabelContent"/>
              <w:numPr>
                <w:ilvl w:val="0"/>
                <w:numId w:val="328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nama yang tidak </w:t>
            </w:r>
            <w:proofErr w:type="spellStart"/>
            <w:r w:rsidRPr="00F732EA">
              <w:rPr>
                <w:bCs/>
                <w:sz w:val="24"/>
                <w:szCs w:val="24"/>
              </w:rPr>
              <w:t>sesuai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kategori</w:t>
            </w:r>
            <w:proofErr w:type="spellEnd"/>
          </w:p>
          <w:p w14:paraId="062F1BA8" w14:textId="77777777" w:rsidR="00B55996" w:rsidRPr="00F732EA" w:rsidRDefault="00B55996" w:rsidP="002476F9">
            <w:pPr>
              <w:pStyle w:val="STTSTabelContent"/>
              <w:numPr>
                <w:ilvl w:val="0"/>
                <w:numId w:val="328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deskripsi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5844B5A6" w14:textId="77777777" w:rsidR="00B55996" w:rsidRPr="00F732EA" w:rsidRDefault="00B55996" w:rsidP="002476F9">
            <w:pPr>
              <w:pStyle w:val="STTSTabelContent"/>
              <w:numPr>
                <w:ilvl w:val="0"/>
                <w:numId w:val="328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icon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5EF9954B" w14:textId="77777777" w:rsidR="00B55996" w:rsidRPr="00F732EA" w:rsidRDefault="00B55996" w:rsidP="002476F9">
            <w:pPr>
              <w:pStyle w:val="STTSTabelContent"/>
              <w:numPr>
                <w:ilvl w:val="0"/>
                <w:numId w:val="328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url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gambar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27E13EFB" w14:textId="77777777" w:rsidR="00B55996" w:rsidRPr="00F732EA" w:rsidRDefault="00B55996" w:rsidP="002476F9">
            <w:pPr>
              <w:pStyle w:val="STTSTabelContent"/>
              <w:numPr>
                <w:ilvl w:val="0"/>
                <w:numId w:val="328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isi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unit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0739E9C5" w14:textId="77777777" w:rsidR="00B55996" w:rsidRPr="00F732EA" w:rsidRDefault="00B55996" w:rsidP="002476F9">
            <w:pPr>
              <w:pStyle w:val="STTSTabelContent"/>
              <w:numPr>
                <w:ilvl w:val="0"/>
                <w:numId w:val="328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label unit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53C9E216" w14:textId="77777777" w:rsidR="00B55996" w:rsidRPr="00F732EA" w:rsidRDefault="00B55996" w:rsidP="002476F9">
            <w:pPr>
              <w:pStyle w:val="STTSTabelContent"/>
              <w:numPr>
                <w:ilvl w:val="0"/>
                <w:numId w:val="328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rate unit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02F356B0" w14:textId="77777777" w:rsidR="00B55996" w:rsidRPr="00F732EA" w:rsidRDefault="00B55996" w:rsidP="002476F9">
            <w:pPr>
              <w:pStyle w:val="STTSTabelContent"/>
              <w:numPr>
                <w:ilvl w:val="0"/>
                <w:numId w:val="328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“Update </w:t>
            </w:r>
            <w:proofErr w:type="spellStart"/>
            <w:r w:rsidRPr="00F732EA">
              <w:rPr>
                <w:bCs/>
                <w:sz w:val="24"/>
                <w:szCs w:val="24"/>
              </w:rPr>
              <w:t>Kategori</w:t>
            </w:r>
            <w:proofErr w:type="spellEnd"/>
            <w:r w:rsidRPr="00F732EA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51589B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“Nama minimal 2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” dan “Slug minimal 2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” 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C114C4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“Nama minimal 2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” dan “Slug minimal 2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” 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46879B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44838990" w14:textId="77777777" w:rsidTr="00B55996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7B2C2C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UJ309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5A5147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dengan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mengisi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deskripsi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yang salah</w:t>
            </w:r>
          </w:p>
        </w:tc>
        <w:tc>
          <w:tcPr>
            <w:tcW w:w="4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ECDA98" w14:textId="77777777" w:rsidR="00B55996" w:rsidRPr="00F732EA" w:rsidRDefault="00B55996" w:rsidP="002476F9">
            <w:pPr>
              <w:pStyle w:val="STTSTabelContent"/>
              <w:numPr>
                <w:ilvl w:val="0"/>
                <w:numId w:val="329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simbol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edit</w:t>
            </w:r>
          </w:p>
          <w:p w14:paraId="5F8AF633" w14:textId="77777777" w:rsidR="00B55996" w:rsidRPr="00F732EA" w:rsidRDefault="00B55996" w:rsidP="002476F9">
            <w:pPr>
              <w:pStyle w:val="STTSTabelContent"/>
              <w:numPr>
                <w:ilvl w:val="0"/>
                <w:numId w:val="329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nama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7113DB77" w14:textId="77777777" w:rsidR="00B55996" w:rsidRPr="00F732EA" w:rsidRDefault="00B55996" w:rsidP="002476F9">
            <w:pPr>
              <w:pStyle w:val="STTSTabelContent"/>
              <w:numPr>
                <w:ilvl w:val="0"/>
                <w:numId w:val="329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deskripsi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tidak </w:t>
            </w:r>
            <w:proofErr w:type="spellStart"/>
            <w:r w:rsidRPr="00F732EA">
              <w:rPr>
                <w:bCs/>
                <w:sz w:val="24"/>
                <w:szCs w:val="24"/>
              </w:rPr>
              <w:t>sesuai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kategori</w:t>
            </w:r>
            <w:proofErr w:type="spellEnd"/>
          </w:p>
          <w:p w14:paraId="21D75560" w14:textId="77777777" w:rsidR="00B55996" w:rsidRPr="00F732EA" w:rsidRDefault="00B55996" w:rsidP="002476F9">
            <w:pPr>
              <w:pStyle w:val="STTSTabelContent"/>
              <w:numPr>
                <w:ilvl w:val="0"/>
                <w:numId w:val="329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icon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5CF30224" w14:textId="77777777" w:rsidR="00B55996" w:rsidRPr="00F732EA" w:rsidRDefault="00B55996" w:rsidP="002476F9">
            <w:pPr>
              <w:pStyle w:val="STTSTabelContent"/>
              <w:numPr>
                <w:ilvl w:val="0"/>
                <w:numId w:val="329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url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gambar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71A5F6BE" w14:textId="77777777" w:rsidR="00B55996" w:rsidRPr="00F732EA" w:rsidRDefault="00B55996" w:rsidP="002476F9">
            <w:pPr>
              <w:pStyle w:val="STTSTabelContent"/>
              <w:numPr>
                <w:ilvl w:val="0"/>
                <w:numId w:val="329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isi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unit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06F7C4CC" w14:textId="77777777" w:rsidR="00B55996" w:rsidRPr="00F732EA" w:rsidRDefault="00B55996" w:rsidP="002476F9">
            <w:pPr>
              <w:pStyle w:val="STTSTabelContent"/>
              <w:numPr>
                <w:ilvl w:val="0"/>
                <w:numId w:val="329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label unit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6A457DA1" w14:textId="77777777" w:rsidR="00B55996" w:rsidRPr="00F732EA" w:rsidRDefault="00B55996" w:rsidP="002476F9">
            <w:pPr>
              <w:pStyle w:val="STTSTabelContent"/>
              <w:numPr>
                <w:ilvl w:val="0"/>
                <w:numId w:val="329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rate unit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06F17A2F" w14:textId="77777777" w:rsidR="00B55996" w:rsidRPr="00F732EA" w:rsidRDefault="00B55996" w:rsidP="002476F9">
            <w:pPr>
              <w:pStyle w:val="STTSTabelContent"/>
              <w:numPr>
                <w:ilvl w:val="0"/>
                <w:numId w:val="329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“Update </w:t>
            </w:r>
            <w:proofErr w:type="spellStart"/>
            <w:r w:rsidRPr="00F732EA">
              <w:rPr>
                <w:bCs/>
                <w:sz w:val="24"/>
                <w:szCs w:val="24"/>
              </w:rPr>
              <w:t>Kategori</w:t>
            </w:r>
            <w:proofErr w:type="spellEnd"/>
            <w:r w:rsidRPr="00F732EA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E917BD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Deskripsi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minimal 10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40B67B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Deskripsi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minimal 10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A55A3C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1261F2D8" w14:textId="77777777" w:rsidTr="00B55996">
        <w:trPr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358AE6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UJ310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1E86A6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tanpa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mengisi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unit</w:t>
            </w:r>
          </w:p>
        </w:tc>
        <w:tc>
          <w:tcPr>
            <w:tcW w:w="4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207A20" w14:textId="77777777" w:rsidR="00B55996" w:rsidRPr="00F732EA" w:rsidRDefault="00B55996" w:rsidP="002476F9">
            <w:pPr>
              <w:pStyle w:val="STTSTabelContent"/>
              <w:numPr>
                <w:ilvl w:val="0"/>
                <w:numId w:val="330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simbol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edit</w:t>
            </w:r>
          </w:p>
          <w:p w14:paraId="6DFA0613" w14:textId="77777777" w:rsidR="00B55996" w:rsidRPr="00F732EA" w:rsidRDefault="00B55996" w:rsidP="002476F9">
            <w:pPr>
              <w:pStyle w:val="STTSTabelContent"/>
              <w:numPr>
                <w:ilvl w:val="0"/>
                <w:numId w:val="330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nama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2BC7E8D6" w14:textId="77777777" w:rsidR="00B55996" w:rsidRPr="00F732EA" w:rsidRDefault="00B55996" w:rsidP="002476F9">
            <w:pPr>
              <w:pStyle w:val="STTSTabelContent"/>
              <w:numPr>
                <w:ilvl w:val="0"/>
                <w:numId w:val="330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deskripsi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2F3C1CCE" w14:textId="77777777" w:rsidR="00B55996" w:rsidRPr="00F732EA" w:rsidRDefault="00B55996" w:rsidP="002476F9">
            <w:pPr>
              <w:pStyle w:val="STTSTabelContent"/>
              <w:numPr>
                <w:ilvl w:val="0"/>
                <w:numId w:val="330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icon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3029D41E" w14:textId="77777777" w:rsidR="00B55996" w:rsidRPr="00F732EA" w:rsidRDefault="00B55996" w:rsidP="002476F9">
            <w:pPr>
              <w:pStyle w:val="STTSTabelContent"/>
              <w:numPr>
                <w:ilvl w:val="0"/>
                <w:numId w:val="330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url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gambar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4FBB4F1A" w14:textId="77777777" w:rsidR="00B55996" w:rsidRPr="00F732EA" w:rsidRDefault="00B55996" w:rsidP="002476F9">
            <w:pPr>
              <w:pStyle w:val="STTSTabelContent"/>
              <w:numPr>
                <w:ilvl w:val="0"/>
                <w:numId w:val="330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“Update </w:t>
            </w:r>
            <w:proofErr w:type="spellStart"/>
            <w:r w:rsidRPr="00F732EA">
              <w:rPr>
                <w:bCs/>
                <w:sz w:val="24"/>
                <w:szCs w:val="24"/>
              </w:rPr>
              <w:t>Kategori</w:t>
            </w:r>
            <w:proofErr w:type="spellEnd"/>
            <w:r w:rsidRPr="00F732EA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D667DE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“Minimal </w:t>
            </w:r>
            <w:proofErr w:type="gramStart"/>
            <w:r w:rsidRPr="00F732EA">
              <w:rPr>
                <w:b w:val="0"/>
                <w:bCs/>
                <w:sz w:val="24"/>
                <w:szCs w:val="24"/>
              </w:rPr>
              <w:t>1 unit</w:t>
            </w:r>
            <w:proofErr w:type="gram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lengkap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5B9E2B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“Minimal </w:t>
            </w:r>
            <w:proofErr w:type="gramStart"/>
            <w:r w:rsidRPr="00F732EA">
              <w:rPr>
                <w:b w:val="0"/>
                <w:bCs/>
                <w:sz w:val="24"/>
                <w:szCs w:val="24"/>
              </w:rPr>
              <w:t>1 unit</w:t>
            </w:r>
            <w:proofErr w:type="gram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lengkap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CFAE64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</w:tbl>
    <w:p w14:paraId="441DD97E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5D6A55DD" w14:textId="77777777" w:rsidR="00F732EA" w:rsidRDefault="00F732EA" w:rsidP="00F732EA">
      <w:pPr>
        <w:pStyle w:val="STTSTabel"/>
        <w:rPr>
          <w:szCs w:val="24"/>
        </w:rPr>
      </w:pPr>
    </w:p>
    <w:p w14:paraId="1322C32B" w14:textId="77777777" w:rsidR="00F732EA" w:rsidRDefault="00F732EA" w:rsidP="00F732EA">
      <w:pPr>
        <w:pStyle w:val="STTSTabel"/>
        <w:rPr>
          <w:szCs w:val="24"/>
        </w:rPr>
      </w:pPr>
    </w:p>
    <w:p w14:paraId="782F20F2" w14:textId="77777777" w:rsidR="00F732EA" w:rsidRDefault="00F732EA" w:rsidP="00F732EA">
      <w:pPr>
        <w:pStyle w:val="STTSTabel"/>
        <w:rPr>
          <w:szCs w:val="24"/>
        </w:rPr>
      </w:pPr>
    </w:p>
    <w:p w14:paraId="3784BF79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79E90A97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77C9303B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12CA27F8" w14:textId="77777777" w:rsidR="00B55996" w:rsidRPr="00562B08" w:rsidRDefault="00B55996" w:rsidP="00562B08">
      <w:pPr>
        <w:pStyle w:val="STTSTabelContent"/>
        <w:jc w:val="left"/>
        <w:rPr>
          <w:sz w:val="24"/>
          <w:szCs w:val="24"/>
        </w:rPr>
      </w:pPr>
    </w:p>
    <w:p w14:paraId="67DD6CC1" w14:textId="56DF9BBF" w:rsidR="00562B08" w:rsidRPr="00562B08" w:rsidRDefault="00562B08" w:rsidP="00562B08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24</w:t>
      </w:r>
    </w:p>
    <w:p w14:paraId="34A20F71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Halaman Voucher Admin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3121"/>
        <w:gridCol w:w="3969"/>
        <w:gridCol w:w="2977"/>
        <w:gridCol w:w="3007"/>
        <w:gridCol w:w="1016"/>
      </w:tblGrid>
      <w:tr w:rsidR="00562B08" w:rsidRPr="00562B08" w14:paraId="7EDA3894" w14:textId="77777777" w:rsidTr="00F732EA">
        <w:trPr>
          <w:jc w:val="center"/>
        </w:trPr>
        <w:tc>
          <w:tcPr>
            <w:tcW w:w="843" w:type="dxa"/>
            <w:shd w:val="clear" w:color="auto" w:fill="D9D9D9"/>
          </w:tcPr>
          <w:p w14:paraId="48372809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3121" w:type="dxa"/>
            <w:shd w:val="clear" w:color="auto" w:fill="D9D9D9"/>
          </w:tcPr>
          <w:p w14:paraId="0707ADC6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3969" w:type="dxa"/>
            <w:shd w:val="clear" w:color="auto" w:fill="D9D9D9"/>
          </w:tcPr>
          <w:p w14:paraId="4CA249DD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2977" w:type="dxa"/>
            <w:shd w:val="clear" w:color="auto" w:fill="D9D9D9"/>
          </w:tcPr>
          <w:p w14:paraId="08F88153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3007" w:type="dxa"/>
            <w:shd w:val="clear" w:color="auto" w:fill="D9D9D9"/>
          </w:tcPr>
          <w:p w14:paraId="4085FF0E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6F9694E0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562B08" w:rsidRPr="00562B08" w14:paraId="6FF5B849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9727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UJ311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9EE7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Mencari</w:t>
            </w:r>
            <w:proofErr w:type="spellEnd"/>
            <w:r w:rsidRPr="00562B08">
              <w:rPr>
                <w:sz w:val="24"/>
                <w:szCs w:val="24"/>
              </w:rPr>
              <w:t xml:space="preserve"> voucher </w:t>
            </w:r>
            <w:proofErr w:type="spellStart"/>
            <w:r w:rsidRPr="00562B08">
              <w:rPr>
                <w:sz w:val="24"/>
                <w:szCs w:val="24"/>
              </w:rPr>
              <w:t>melalui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searchbar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E28E4" w14:textId="77777777" w:rsidR="00562B08" w:rsidRPr="00562B08" w:rsidRDefault="00562B08" w:rsidP="002476F9">
            <w:pPr>
              <w:pStyle w:val="STTSTabelContent"/>
              <w:numPr>
                <w:ilvl w:val="0"/>
                <w:numId w:val="33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kode</w:t>
            </w:r>
            <w:proofErr w:type="spellEnd"/>
            <w:r w:rsidRPr="00562B08">
              <w:rPr>
                <w:sz w:val="24"/>
                <w:szCs w:val="24"/>
              </w:rPr>
              <w:t xml:space="preserve"> atau nama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38E9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voucher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dicari</w:t>
            </w:r>
            <w:proofErr w:type="spellEnd"/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30A6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voucher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yang </w:t>
            </w:r>
            <w:proofErr w:type="spellStart"/>
            <w:r w:rsidRPr="00562B08">
              <w:rPr>
                <w:sz w:val="24"/>
                <w:szCs w:val="24"/>
              </w:rPr>
              <w:t>dicari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3FF4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37691DB6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BB2C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UJ312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5F8E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Mengfilter</w:t>
            </w:r>
            <w:proofErr w:type="spellEnd"/>
            <w:r w:rsidRPr="00562B08">
              <w:rPr>
                <w:sz w:val="24"/>
                <w:szCs w:val="24"/>
              </w:rPr>
              <w:t xml:space="preserve"> semua status voucher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B48E8" w14:textId="77777777" w:rsidR="00562B08" w:rsidRPr="00562B08" w:rsidRDefault="00562B08" w:rsidP="002476F9">
            <w:pPr>
              <w:pStyle w:val="STTSTabelContent"/>
              <w:numPr>
                <w:ilvl w:val="0"/>
                <w:numId w:val="33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0108B797" w14:textId="77777777" w:rsidR="00562B08" w:rsidRPr="00562B08" w:rsidRDefault="00562B08" w:rsidP="002476F9">
            <w:pPr>
              <w:pStyle w:val="STTSTabelContent"/>
              <w:numPr>
                <w:ilvl w:val="0"/>
                <w:numId w:val="33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“Semua Status”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7BE0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voucher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1BF6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voucher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9965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1175DAB3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5991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UJ313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E2C1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Mengfilter</w:t>
            </w:r>
            <w:proofErr w:type="spellEnd"/>
            <w:r w:rsidRPr="00562B08">
              <w:rPr>
                <w:sz w:val="24"/>
                <w:szCs w:val="24"/>
              </w:rPr>
              <w:t xml:space="preserve"> semua voucher dengan status </w:t>
            </w:r>
            <w:proofErr w:type="spellStart"/>
            <w:r w:rsidRPr="00562B08">
              <w:rPr>
                <w:sz w:val="24"/>
                <w:szCs w:val="24"/>
              </w:rPr>
              <w:t>aktif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E656B" w14:textId="77777777" w:rsidR="00562B08" w:rsidRPr="00562B08" w:rsidRDefault="00562B08" w:rsidP="002476F9">
            <w:pPr>
              <w:pStyle w:val="STTSTabelContent"/>
              <w:numPr>
                <w:ilvl w:val="0"/>
                <w:numId w:val="33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76258565" w14:textId="77777777" w:rsidR="00562B08" w:rsidRPr="00562B08" w:rsidRDefault="00562B08" w:rsidP="002476F9">
            <w:pPr>
              <w:pStyle w:val="STTSTabelContent"/>
              <w:numPr>
                <w:ilvl w:val="0"/>
                <w:numId w:val="33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Aktif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B777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voucher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3E3B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voucher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4574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2EA5BDFF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C19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UJ314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CEE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Mengfilter</w:t>
            </w:r>
            <w:proofErr w:type="spellEnd"/>
            <w:r w:rsidRPr="00562B08">
              <w:rPr>
                <w:sz w:val="24"/>
                <w:szCs w:val="24"/>
              </w:rPr>
              <w:t xml:space="preserve"> semua voucher dengan status tidak </w:t>
            </w:r>
            <w:proofErr w:type="spellStart"/>
            <w:r w:rsidRPr="00562B08">
              <w:rPr>
                <w:sz w:val="24"/>
                <w:szCs w:val="24"/>
              </w:rPr>
              <w:t>aktif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EB400" w14:textId="77777777" w:rsidR="00562B08" w:rsidRPr="00562B08" w:rsidRDefault="00562B08" w:rsidP="002476F9">
            <w:pPr>
              <w:pStyle w:val="STTSTabelContent"/>
              <w:numPr>
                <w:ilvl w:val="0"/>
                <w:numId w:val="33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225C6687" w14:textId="77777777" w:rsidR="00562B08" w:rsidRPr="00562B08" w:rsidRDefault="00562B08" w:rsidP="002476F9">
            <w:pPr>
              <w:pStyle w:val="STTSTabelContent"/>
              <w:numPr>
                <w:ilvl w:val="0"/>
                <w:numId w:val="33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“Tidak </w:t>
            </w:r>
            <w:proofErr w:type="spellStart"/>
            <w:r w:rsidRPr="00562B08">
              <w:rPr>
                <w:sz w:val="24"/>
                <w:szCs w:val="24"/>
              </w:rPr>
              <w:t>Aktif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60CB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voucher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2300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voucher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5AA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2ECA7E1B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6B1F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UJ315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6DBE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Mengfilter</w:t>
            </w:r>
            <w:proofErr w:type="spellEnd"/>
            <w:r w:rsidRPr="00562B08">
              <w:rPr>
                <w:sz w:val="24"/>
                <w:szCs w:val="24"/>
              </w:rPr>
              <w:t xml:space="preserve"> semua voucher dengan status </w:t>
            </w:r>
            <w:proofErr w:type="spellStart"/>
            <w:r w:rsidRPr="00562B08">
              <w:rPr>
                <w:sz w:val="24"/>
                <w:szCs w:val="24"/>
              </w:rPr>
              <w:t>kadaluarsa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FE299" w14:textId="77777777" w:rsidR="00562B08" w:rsidRPr="00562B08" w:rsidRDefault="00562B08" w:rsidP="002476F9">
            <w:pPr>
              <w:pStyle w:val="STTSTabelContent"/>
              <w:numPr>
                <w:ilvl w:val="0"/>
                <w:numId w:val="33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2A24D6B5" w14:textId="77777777" w:rsidR="00562B08" w:rsidRPr="00562B08" w:rsidRDefault="00562B08" w:rsidP="002476F9">
            <w:pPr>
              <w:pStyle w:val="STTSTabelContent"/>
              <w:numPr>
                <w:ilvl w:val="0"/>
                <w:numId w:val="33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Kadaluarsa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DB06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voucher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5204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voucher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535B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027C659B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4965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UJ316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975B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Mengfilter</w:t>
            </w:r>
            <w:proofErr w:type="spellEnd"/>
            <w:r w:rsidRPr="00562B08">
              <w:rPr>
                <w:sz w:val="24"/>
                <w:szCs w:val="24"/>
              </w:rPr>
              <w:t xml:space="preserve"> semua </w:t>
            </w:r>
            <w:proofErr w:type="spellStart"/>
            <w:r w:rsidRPr="00562B08">
              <w:rPr>
                <w:sz w:val="24"/>
                <w:szCs w:val="24"/>
              </w:rPr>
              <w:t>tipe</w:t>
            </w:r>
            <w:proofErr w:type="spellEnd"/>
            <w:r w:rsidRPr="00562B08">
              <w:rPr>
                <w:sz w:val="24"/>
                <w:szCs w:val="24"/>
              </w:rPr>
              <w:t xml:space="preserve"> voucher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56743" w14:textId="77777777" w:rsidR="00562B08" w:rsidRPr="00562B08" w:rsidRDefault="00562B08" w:rsidP="002476F9">
            <w:pPr>
              <w:pStyle w:val="STTSTabelContent"/>
              <w:numPr>
                <w:ilvl w:val="0"/>
                <w:numId w:val="33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64174C41" w14:textId="77777777" w:rsidR="00562B08" w:rsidRPr="00562B08" w:rsidRDefault="00562B08" w:rsidP="002476F9">
            <w:pPr>
              <w:pStyle w:val="STTSTabelContent"/>
              <w:numPr>
                <w:ilvl w:val="0"/>
                <w:numId w:val="33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“Semua </w:t>
            </w:r>
            <w:proofErr w:type="spellStart"/>
            <w:r w:rsidRPr="00562B08">
              <w:rPr>
                <w:sz w:val="24"/>
                <w:szCs w:val="24"/>
              </w:rPr>
              <w:t>Tipe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54E6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voucher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E8C4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voucher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77FB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4FA242AF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2AD2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UJ317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A3DD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Mengfilter</w:t>
            </w:r>
            <w:proofErr w:type="spellEnd"/>
            <w:r w:rsidRPr="00562B08">
              <w:rPr>
                <w:sz w:val="24"/>
                <w:szCs w:val="24"/>
              </w:rPr>
              <w:t xml:space="preserve"> semua voucher dengan </w:t>
            </w:r>
            <w:proofErr w:type="spellStart"/>
            <w:r w:rsidRPr="00562B08">
              <w:rPr>
                <w:sz w:val="24"/>
                <w:szCs w:val="24"/>
              </w:rPr>
              <w:t>tipe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persentase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41FC7" w14:textId="77777777" w:rsidR="00562B08" w:rsidRPr="00562B08" w:rsidRDefault="00562B08" w:rsidP="002476F9">
            <w:pPr>
              <w:pStyle w:val="STTSTabelContent"/>
              <w:numPr>
                <w:ilvl w:val="0"/>
                <w:numId w:val="33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0933DCB4" w14:textId="77777777" w:rsidR="00562B08" w:rsidRPr="00562B08" w:rsidRDefault="00562B08" w:rsidP="002476F9">
            <w:pPr>
              <w:pStyle w:val="STTSTabelContent"/>
              <w:numPr>
                <w:ilvl w:val="0"/>
                <w:numId w:val="33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</w:t>
            </w:r>
            <w:proofErr w:type="spellStart"/>
            <w:r w:rsidRPr="00562B08">
              <w:rPr>
                <w:sz w:val="24"/>
                <w:szCs w:val="24"/>
              </w:rPr>
              <w:t>Persentase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69CD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voucher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BA77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voucher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4656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5C949B40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5048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UJ318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A5C9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Mengfilter</w:t>
            </w:r>
            <w:proofErr w:type="spellEnd"/>
            <w:r w:rsidRPr="00562B08">
              <w:rPr>
                <w:sz w:val="24"/>
                <w:szCs w:val="24"/>
              </w:rPr>
              <w:t xml:space="preserve"> semua voucher dengan </w:t>
            </w:r>
            <w:proofErr w:type="spellStart"/>
            <w:r w:rsidRPr="00562B08">
              <w:rPr>
                <w:sz w:val="24"/>
                <w:szCs w:val="24"/>
              </w:rPr>
              <w:t>tipe</w:t>
            </w:r>
            <w:proofErr w:type="spellEnd"/>
            <w:r w:rsidRPr="00562B08">
              <w:rPr>
                <w:sz w:val="24"/>
                <w:szCs w:val="24"/>
              </w:rPr>
              <w:t xml:space="preserve"> nominal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E1E1E" w14:textId="77777777" w:rsidR="00562B08" w:rsidRPr="00562B08" w:rsidRDefault="00562B08" w:rsidP="002476F9">
            <w:pPr>
              <w:pStyle w:val="STTSTabelContent"/>
              <w:numPr>
                <w:ilvl w:val="0"/>
                <w:numId w:val="33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combobox</w:t>
            </w:r>
            <w:proofErr w:type="spellEnd"/>
            <w:r w:rsidRPr="00562B08">
              <w:rPr>
                <w:sz w:val="24"/>
                <w:szCs w:val="24"/>
              </w:rPr>
              <w:t xml:space="preserve"> status</w:t>
            </w:r>
          </w:p>
          <w:p w14:paraId="6106068A" w14:textId="77777777" w:rsidR="00562B08" w:rsidRPr="00562B08" w:rsidRDefault="00562B08" w:rsidP="002476F9">
            <w:pPr>
              <w:pStyle w:val="STTSTabelContent"/>
              <w:numPr>
                <w:ilvl w:val="0"/>
                <w:numId w:val="33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Tekan “Nominal”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5CB5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voucher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61E4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semua voucher </w:t>
            </w:r>
            <w:proofErr w:type="spellStart"/>
            <w:r w:rsidRPr="00562B08">
              <w:rPr>
                <w:sz w:val="24"/>
                <w:szCs w:val="24"/>
              </w:rPr>
              <w:t>sesuai</w:t>
            </w:r>
            <w:proofErr w:type="spellEnd"/>
            <w:r w:rsidRPr="00562B08">
              <w:rPr>
                <w:sz w:val="24"/>
                <w:szCs w:val="24"/>
              </w:rPr>
              <w:t xml:space="preserve"> filter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4253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7F043939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4D225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UJ319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EC4D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Menambah</w:t>
            </w:r>
            <w:proofErr w:type="spellEnd"/>
            <w:r w:rsidRPr="00562B08">
              <w:rPr>
                <w:sz w:val="24"/>
                <w:szCs w:val="24"/>
              </w:rPr>
              <w:t xml:space="preserve"> voucher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30994" w14:textId="77777777" w:rsidR="00562B08" w:rsidRPr="00562B08" w:rsidRDefault="00562B08" w:rsidP="002476F9">
            <w:pPr>
              <w:pStyle w:val="STTSTabelContent"/>
              <w:numPr>
                <w:ilvl w:val="0"/>
                <w:numId w:val="33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Tambah</w:t>
            </w:r>
            <w:proofErr w:type="spellEnd"/>
            <w:r w:rsidRPr="00562B08">
              <w:rPr>
                <w:sz w:val="24"/>
                <w:szCs w:val="24"/>
              </w:rPr>
              <w:t xml:space="preserve"> Voucher”</w:t>
            </w:r>
          </w:p>
          <w:p w14:paraId="0A7374EB" w14:textId="77777777" w:rsidR="00562B08" w:rsidRPr="00562B08" w:rsidRDefault="00562B08" w:rsidP="002476F9">
            <w:pPr>
              <w:pStyle w:val="STTSTabelContent"/>
              <w:numPr>
                <w:ilvl w:val="0"/>
                <w:numId w:val="33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kode</w:t>
            </w:r>
            <w:proofErr w:type="spellEnd"/>
          </w:p>
          <w:p w14:paraId="0A59227B" w14:textId="77777777" w:rsidR="00562B08" w:rsidRPr="00562B08" w:rsidRDefault="00562B08" w:rsidP="002476F9">
            <w:pPr>
              <w:pStyle w:val="STTSTabelContent"/>
              <w:numPr>
                <w:ilvl w:val="0"/>
                <w:numId w:val="33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Masukkan nama</w:t>
            </w:r>
          </w:p>
          <w:p w14:paraId="188C8AA0" w14:textId="77777777" w:rsidR="00562B08" w:rsidRPr="00562B08" w:rsidRDefault="00562B08" w:rsidP="002476F9">
            <w:pPr>
              <w:pStyle w:val="STTSTabelContent"/>
              <w:numPr>
                <w:ilvl w:val="0"/>
                <w:numId w:val="33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Pilih </w:t>
            </w:r>
            <w:proofErr w:type="spellStart"/>
            <w:r w:rsidRPr="00562B08">
              <w:rPr>
                <w:sz w:val="24"/>
                <w:szCs w:val="24"/>
              </w:rPr>
              <w:t>tipe</w:t>
            </w:r>
            <w:proofErr w:type="spellEnd"/>
          </w:p>
          <w:p w14:paraId="62AEC99B" w14:textId="77777777" w:rsidR="00562B08" w:rsidRPr="00562B08" w:rsidRDefault="00562B08" w:rsidP="002476F9">
            <w:pPr>
              <w:pStyle w:val="STTSTabelContent"/>
              <w:numPr>
                <w:ilvl w:val="0"/>
                <w:numId w:val="33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nilai</w:t>
            </w:r>
            <w:proofErr w:type="spellEnd"/>
          </w:p>
          <w:p w14:paraId="667922F6" w14:textId="77777777" w:rsidR="00562B08" w:rsidRPr="00562B08" w:rsidRDefault="00562B08" w:rsidP="002476F9">
            <w:pPr>
              <w:pStyle w:val="STTSTabelContent"/>
              <w:numPr>
                <w:ilvl w:val="0"/>
                <w:numId w:val="33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minimal </w:t>
            </w:r>
            <w:proofErr w:type="spellStart"/>
            <w:r w:rsidRPr="00562B08">
              <w:rPr>
                <w:sz w:val="24"/>
                <w:szCs w:val="24"/>
              </w:rPr>
              <w:t>pembelian</w:t>
            </w:r>
            <w:proofErr w:type="spellEnd"/>
          </w:p>
          <w:p w14:paraId="503F2789" w14:textId="77777777" w:rsidR="00562B08" w:rsidRPr="00562B08" w:rsidRDefault="00562B08" w:rsidP="002476F9">
            <w:pPr>
              <w:pStyle w:val="STTSTabelContent"/>
              <w:numPr>
                <w:ilvl w:val="0"/>
                <w:numId w:val="33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maksimal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pembelian</w:t>
            </w:r>
            <w:proofErr w:type="spellEnd"/>
          </w:p>
          <w:p w14:paraId="21DC8964" w14:textId="77777777" w:rsidR="00562B08" w:rsidRPr="00562B08" w:rsidRDefault="00562B08" w:rsidP="002476F9">
            <w:pPr>
              <w:pStyle w:val="STTSTabelContent"/>
              <w:numPr>
                <w:ilvl w:val="0"/>
                <w:numId w:val="33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batas </w:t>
            </w:r>
            <w:proofErr w:type="spellStart"/>
            <w:r w:rsidRPr="00562B08">
              <w:rPr>
                <w:sz w:val="24"/>
                <w:szCs w:val="24"/>
              </w:rPr>
              <w:t>pengguna</w:t>
            </w:r>
            <w:proofErr w:type="spellEnd"/>
          </w:p>
          <w:p w14:paraId="248F73E8" w14:textId="77777777" w:rsidR="00562B08" w:rsidRPr="00562B08" w:rsidRDefault="00562B08" w:rsidP="002476F9">
            <w:pPr>
              <w:pStyle w:val="STTSTabelContent"/>
              <w:numPr>
                <w:ilvl w:val="0"/>
                <w:numId w:val="33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tanggal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mulai</w:t>
            </w:r>
            <w:proofErr w:type="spellEnd"/>
          </w:p>
          <w:p w14:paraId="2E5E5610" w14:textId="77777777" w:rsidR="00562B08" w:rsidRPr="00562B08" w:rsidRDefault="00562B08" w:rsidP="002476F9">
            <w:pPr>
              <w:pStyle w:val="STTSTabelContent"/>
              <w:numPr>
                <w:ilvl w:val="0"/>
                <w:numId w:val="33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tanggal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akhir</w:t>
            </w:r>
            <w:proofErr w:type="spellEnd"/>
          </w:p>
          <w:p w14:paraId="741861ED" w14:textId="77777777" w:rsidR="00562B08" w:rsidRPr="00562B08" w:rsidRDefault="00562B08" w:rsidP="002476F9">
            <w:pPr>
              <w:pStyle w:val="STTSTabelContent"/>
              <w:numPr>
                <w:ilvl w:val="0"/>
                <w:numId w:val="33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Masukkan </w:t>
            </w:r>
            <w:proofErr w:type="spellStart"/>
            <w:r w:rsidRPr="00562B08">
              <w:rPr>
                <w:sz w:val="24"/>
                <w:szCs w:val="24"/>
              </w:rPr>
              <w:t>deskripsi</w:t>
            </w:r>
            <w:proofErr w:type="spellEnd"/>
          </w:p>
          <w:p w14:paraId="6671B130" w14:textId="77777777" w:rsidR="00562B08" w:rsidRPr="00562B08" w:rsidRDefault="00562B08" w:rsidP="002476F9">
            <w:pPr>
              <w:pStyle w:val="STTSTabelContent"/>
              <w:numPr>
                <w:ilvl w:val="0"/>
                <w:numId w:val="33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Simpan</w:t>
            </w:r>
            <w:proofErr w:type="spellEnd"/>
            <w:r w:rsidRPr="00562B08">
              <w:rPr>
                <w:sz w:val="24"/>
                <w:szCs w:val="24"/>
              </w:rPr>
              <w:t xml:space="preserve"> Voucher”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7747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“Voucher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Ditambahkan</w:t>
            </w:r>
            <w:proofErr w:type="spellEnd"/>
            <w:r w:rsidRPr="00562B08">
              <w:rPr>
                <w:sz w:val="24"/>
                <w:szCs w:val="24"/>
              </w:rPr>
              <w:t xml:space="preserve">” dan voucher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ditambah</w:t>
            </w:r>
            <w:proofErr w:type="spellEnd"/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3CD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pesan</w:t>
            </w:r>
            <w:proofErr w:type="spellEnd"/>
            <w:r w:rsidRPr="00562B08">
              <w:rPr>
                <w:sz w:val="24"/>
                <w:szCs w:val="24"/>
              </w:rPr>
              <w:t xml:space="preserve"> “Voucher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Ditambahkan</w:t>
            </w:r>
            <w:proofErr w:type="spellEnd"/>
            <w:r w:rsidRPr="00562B08">
              <w:rPr>
                <w:sz w:val="24"/>
                <w:szCs w:val="24"/>
              </w:rPr>
              <w:t xml:space="preserve">” dan voucher </w:t>
            </w: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ditambah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9CE82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6D5392D4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2E7BD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UJ320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1085D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Menambah</w:t>
            </w:r>
            <w:proofErr w:type="spellEnd"/>
            <w:r w:rsidRPr="00B55996">
              <w:rPr>
                <w:sz w:val="24"/>
                <w:szCs w:val="24"/>
              </w:rPr>
              <w:t xml:space="preserve"> voucher dengan </w:t>
            </w:r>
            <w:proofErr w:type="spellStart"/>
            <w:r w:rsidRPr="00B55996">
              <w:rPr>
                <w:sz w:val="24"/>
                <w:szCs w:val="24"/>
              </w:rPr>
              <w:t>kode</w:t>
            </w:r>
            <w:proofErr w:type="spellEnd"/>
            <w:r w:rsidRPr="00B55996">
              <w:rPr>
                <w:sz w:val="24"/>
                <w:szCs w:val="24"/>
              </w:rPr>
              <w:t xml:space="preserve"> yang tidak </w:t>
            </w:r>
            <w:proofErr w:type="spellStart"/>
            <w:r w:rsidRPr="00B55996">
              <w:rPr>
                <w:sz w:val="24"/>
                <w:szCs w:val="24"/>
              </w:rPr>
              <w:t>sesuai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AB54D" w14:textId="77777777" w:rsidR="00B55996" w:rsidRPr="00B55996" w:rsidRDefault="00B55996" w:rsidP="002476F9">
            <w:pPr>
              <w:pStyle w:val="STTSTabelContent"/>
              <w:numPr>
                <w:ilvl w:val="0"/>
                <w:numId w:val="34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</w:t>
            </w:r>
            <w:proofErr w:type="spellStart"/>
            <w:r w:rsidRPr="00B55996">
              <w:rPr>
                <w:sz w:val="24"/>
                <w:szCs w:val="24"/>
              </w:rPr>
              <w:t>tombol</w:t>
            </w:r>
            <w:proofErr w:type="spellEnd"/>
            <w:r w:rsidRPr="00B55996">
              <w:rPr>
                <w:sz w:val="24"/>
                <w:szCs w:val="24"/>
              </w:rPr>
              <w:t xml:space="preserve"> “</w:t>
            </w:r>
            <w:proofErr w:type="spellStart"/>
            <w:r w:rsidRPr="00B55996">
              <w:rPr>
                <w:sz w:val="24"/>
                <w:szCs w:val="24"/>
              </w:rPr>
              <w:t>Tambah</w:t>
            </w:r>
            <w:proofErr w:type="spellEnd"/>
            <w:r w:rsidRPr="00B55996">
              <w:rPr>
                <w:sz w:val="24"/>
                <w:szCs w:val="24"/>
              </w:rPr>
              <w:t xml:space="preserve"> Voucher”</w:t>
            </w:r>
          </w:p>
          <w:p w14:paraId="0329F277" w14:textId="77777777" w:rsidR="00B55996" w:rsidRPr="00B55996" w:rsidRDefault="00B55996" w:rsidP="002476F9">
            <w:pPr>
              <w:pStyle w:val="STTSTabelContent"/>
              <w:numPr>
                <w:ilvl w:val="0"/>
                <w:numId w:val="34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Masukkan </w:t>
            </w:r>
            <w:proofErr w:type="spellStart"/>
            <w:r w:rsidRPr="00B55996">
              <w:rPr>
                <w:sz w:val="24"/>
                <w:szCs w:val="24"/>
              </w:rPr>
              <w:t>kode</w:t>
            </w:r>
            <w:proofErr w:type="spellEnd"/>
            <w:r w:rsidRPr="00B55996">
              <w:rPr>
                <w:sz w:val="24"/>
                <w:szCs w:val="24"/>
              </w:rPr>
              <w:t xml:space="preserve"> yang salah</w:t>
            </w:r>
          </w:p>
          <w:p w14:paraId="7B476823" w14:textId="77777777" w:rsidR="00B55996" w:rsidRPr="00B55996" w:rsidRDefault="00B55996" w:rsidP="002476F9">
            <w:pPr>
              <w:pStyle w:val="STTSTabelContent"/>
              <w:numPr>
                <w:ilvl w:val="0"/>
                <w:numId w:val="34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Masukkan nama</w:t>
            </w:r>
          </w:p>
          <w:p w14:paraId="7D730DA9" w14:textId="77777777" w:rsidR="00B55996" w:rsidRPr="00B55996" w:rsidRDefault="00B55996" w:rsidP="002476F9">
            <w:pPr>
              <w:pStyle w:val="STTSTabelContent"/>
              <w:numPr>
                <w:ilvl w:val="0"/>
                <w:numId w:val="34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Pilih </w:t>
            </w:r>
            <w:proofErr w:type="spellStart"/>
            <w:r w:rsidRPr="00B55996">
              <w:rPr>
                <w:sz w:val="24"/>
                <w:szCs w:val="24"/>
              </w:rPr>
              <w:t>tipe</w:t>
            </w:r>
            <w:proofErr w:type="spellEnd"/>
          </w:p>
          <w:p w14:paraId="41E00268" w14:textId="77777777" w:rsidR="00B55996" w:rsidRPr="00B55996" w:rsidRDefault="00B55996" w:rsidP="002476F9">
            <w:pPr>
              <w:pStyle w:val="STTSTabelContent"/>
              <w:numPr>
                <w:ilvl w:val="0"/>
                <w:numId w:val="34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Masukkan </w:t>
            </w:r>
            <w:proofErr w:type="spellStart"/>
            <w:r w:rsidRPr="00B55996">
              <w:rPr>
                <w:sz w:val="24"/>
                <w:szCs w:val="24"/>
              </w:rPr>
              <w:t>nilai</w:t>
            </w:r>
            <w:proofErr w:type="spellEnd"/>
          </w:p>
          <w:p w14:paraId="49C92CEB" w14:textId="77777777" w:rsidR="00B55996" w:rsidRPr="00B55996" w:rsidRDefault="00B55996" w:rsidP="002476F9">
            <w:pPr>
              <w:pStyle w:val="STTSTabelContent"/>
              <w:numPr>
                <w:ilvl w:val="0"/>
                <w:numId w:val="34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Masukkan minimal </w:t>
            </w:r>
            <w:proofErr w:type="spellStart"/>
            <w:r w:rsidRPr="00B55996">
              <w:rPr>
                <w:sz w:val="24"/>
                <w:szCs w:val="24"/>
              </w:rPr>
              <w:t>pembelian</w:t>
            </w:r>
            <w:proofErr w:type="spellEnd"/>
          </w:p>
          <w:p w14:paraId="45CD04BE" w14:textId="77777777" w:rsidR="00B55996" w:rsidRPr="00B55996" w:rsidRDefault="00B55996" w:rsidP="002476F9">
            <w:pPr>
              <w:pStyle w:val="STTSTabelContent"/>
              <w:numPr>
                <w:ilvl w:val="0"/>
                <w:numId w:val="34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Masukkan </w:t>
            </w:r>
            <w:proofErr w:type="spellStart"/>
            <w:r w:rsidRPr="00B55996">
              <w:rPr>
                <w:sz w:val="24"/>
                <w:szCs w:val="24"/>
              </w:rPr>
              <w:t>maksimal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pembelian</w:t>
            </w:r>
            <w:proofErr w:type="spellEnd"/>
          </w:p>
          <w:p w14:paraId="653BD0E7" w14:textId="77777777" w:rsidR="00B55996" w:rsidRPr="00B55996" w:rsidRDefault="00B55996" w:rsidP="002476F9">
            <w:pPr>
              <w:pStyle w:val="STTSTabelContent"/>
              <w:numPr>
                <w:ilvl w:val="0"/>
                <w:numId w:val="34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Masukkan batas </w:t>
            </w:r>
            <w:proofErr w:type="spellStart"/>
            <w:r w:rsidRPr="00B55996">
              <w:rPr>
                <w:sz w:val="24"/>
                <w:szCs w:val="24"/>
              </w:rPr>
              <w:t>pengguna</w:t>
            </w:r>
            <w:proofErr w:type="spellEnd"/>
          </w:p>
          <w:p w14:paraId="42CA0CA1" w14:textId="77777777" w:rsidR="00B55996" w:rsidRPr="00B55996" w:rsidRDefault="00B55996" w:rsidP="002476F9">
            <w:pPr>
              <w:pStyle w:val="STTSTabelContent"/>
              <w:numPr>
                <w:ilvl w:val="0"/>
                <w:numId w:val="34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Masukkan </w:t>
            </w:r>
            <w:proofErr w:type="spellStart"/>
            <w:r w:rsidRPr="00B55996">
              <w:rPr>
                <w:sz w:val="24"/>
                <w:szCs w:val="24"/>
              </w:rPr>
              <w:t>tanggal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mulai</w:t>
            </w:r>
            <w:proofErr w:type="spellEnd"/>
          </w:p>
          <w:p w14:paraId="5C5346BE" w14:textId="77777777" w:rsidR="00B55996" w:rsidRPr="00B55996" w:rsidRDefault="00B55996" w:rsidP="002476F9">
            <w:pPr>
              <w:pStyle w:val="STTSTabelContent"/>
              <w:numPr>
                <w:ilvl w:val="0"/>
                <w:numId w:val="34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Masukkan </w:t>
            </w:r>
            <w:proofErr w:type="spellStart"/>
            <w:r w:rsidRPr="00B55996">
              <w:rPr>
                <w:sz w:val="24"/>
                <w:szCs w:val="24"/>
              </w:rPr>
              <w:t>tanggal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akhir</w:t>
            </w:r>
            <w:proofErr w:type="spellEnd"/>
          </w:p>
          <w:p w14:paraId="01CDC117" w14:textId="77777777" w:rsidR="00B55996" w:rsidRPr="00B55996" w:rsidRDefault="00B55996" w:rsidP="002476F9">
            <w:pPr>
              <w:pStyle w:val="STTSTabelContent"/>
              <w:numPr>
                <w:ilvl w:val="0"/>
                <w:numId w:val="34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Masukkan </w:t>
            </w:r>
            <w:proofErr w:type="spellStart"/>
            <w:r w:rsidRPr="00B55996">
              <w:rPr>
                <w:sz w:val="24"/>
                <w:szCs w:val="24"/>
              </w:rPr>
              <w:t>deskripsi</w:t>
            </w:r>
            <w:proofErr w:type="spellEnd"/>
          </w:p>
          <w:p w14:paraId="4D754F92" w14:textId="77777777" w:rsidR="00B55996" w:rsidRPr="00B55996" w:rsidRDefault="00B55996" w:rsidP="002476F9">
            <w:pPr>
              <w:pStyle w:val="STTSTabelContent"/>
              <w:numPr>
                <w:ilvl w:val="0"/>
                <w:numId w:val="340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</w:t>
            </w:r>
            <w:proofErr w:type="spellStart"/>
            <w:r w:rsidRPr="00B55996">
              <w:rPr>
                <w:sz w:val="24"/>
                <w:szCs w:val="24"/>
              </w:rPr>
              <w:t>tombol</w:t>
            </w:r>
            <w:proofErr w:type="spellEnd"/>
            <w:r w:rsidRPr="00B55996">
              <w:rPr>
                <w:sz w:val="24"/>
                <w:szCs w:val="24"/>
              </w:rPr>
              <w:t xml:space="preserve"> “</w:t>
            </w:r>
            <w:proofErr w:type="spellStart"/>
            <w:r w:rsidRPr="00B55996">
              <w:rPr>
                <w:sz w:val="24"/>
                <w:szCs w:val="24"/>
              </w:rPr>
              <w:t>Simpan</w:t>
            </w:r>
            <w:proofErr w:type="spellEnd"/>
            <w:r w:rsidRPr="00B55996">
              <w:rPr>
                <w:sz w:val="24"/>
                <w:szCs w:val="24"/>
              </w:rPr>
              <w:t xml:space="preserve"> Voucher”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A6112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Muncul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pesan</w:t>
            </w:r>
            <w:proofErr w:type="spellEnd"/>
            <w:r w:rsidRPr="00B55996">
              <w:rPr>
                <w:sz w:val="24"/>
                <w:szCs w:val="24"/>
              </w:rPr>
              <w:t xml:space="preserve"> “Kode minimal 3 </w:t>
            </w:r>
            <w:proofErr w:type="spellStart"/>
            <w:r w:rsidRPr="00B55996">
              <w:rPr>
                <w:sz w:val="24"/>
                <w:szCs w:val="24"/>
              </w:rPr>
              <w:t>karakter</w:t>
            </w:r>
            <w:proofErr w:type="spellEnd"/>
            <w:r w:rsidRPr="00B55996">
              <w:rPr>
                <w:sz w:val="24"/>
                <w:szCs w:val="24"/>
              </w:rPr>
              <w:t xml:space="preserve">” 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AF86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Muncul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pesan</w:t>
            </w:r>
            <w:proofErr w:type="spellEnd"/>
            <w:r w:rsidRPr="00B55996">
              <w:rPr>
                <w:sz w:val="24"/>
                <w:szCs w:val="24"/>
              </w:rPr>
              <w:t xml:space="preserve"> “Kode minimal 3 </w:t>
            </w:r>
            <w:proofErr w:type="spellStart"/>
            <w:r w:rsidRPr="00B55996">
              <w:rPr>
                <w:sz w:val="24"/>
                <w:szCs w:val="24"/>
              </w:rPr>
              <w:t>karakter</w:t>
            </w:r>
            <w:proofErr w:type="spellEnd"/>
            <w:r w:rsidRPr="00B55996">
              <w:rPr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CAC87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14A8CDC0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142CE97B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6A6E64CC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1C395256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67D8E94C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15D747B2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57423646" w14:textId="77777777" w:rsidR="00F732EA" w:rsidRPr="00562B08" w:rsidRDefault="00F732EA" w:rsidP="00F732EA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24</w:t>
      </w:r>
    </w:p>
    <w:p w14:paraId="222909F3" w14:textId="7D7D1440" w:rsidR="00F732EA" w:rsidRPr="00562B08" w:rsidRDefault="00F732EA" w:rsidP="00F732EA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Halaman Voucher Admin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Lanjutan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3121"/>
        <w:gridCol w:w="3969"/>
        <w:gridCol w:w="2977"/>
        <w:gridCol w:w="3007"/>
        <w:gridCol w:w="1016"/>
      </w:tblGrid>
      <w:tr w:rsidR="00F732EA" w:rsidRPr="00562B08" w14:paraId="55A96FBB" w14:textId="77777777" w:rsidTr="002476F9">
        <w:trPr>
          <w:jc w:val="center"/>
        </w:trPr>
        <w:tc>
          <w:tcPr>
            <w:tcW w:w="843" w:type="dxa"/>
            <w:shd w:val="clear" w:color="auto" w:fill="D9D9D9"/>
          </w:tcPr>
          <w:p w14:paraId="1B6F860C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3121" w:type="dxa"/>
            <w:shd w:val="clear" w:color="auto" w:fill="D9D9D9"/>
          </w:tcPr>
          <w:p w14:paraId="20763AE0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3969" w:type="dxa"/>
            <w:shd w:val="clear" w:color="auto" w:fill="D9D9D9"/>
          </w:tcPr>
          <w:p w14:paraId="72BD65E9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2977" w:type="dxa"/>
            <w:shd w:val="clear" w:color="auto" w:fill="D9D9D9"/>
          </w:tcPr>
          <w:p w14:paraId="66FB80DF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3007" w:type="dxa"/>
            <w:shd w:val="clear" w:color="auto" w:fill="D9D9D9"/>
          </w:tcPr>
          <w:p w14:paraId="598BD423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6456167C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F732EA" w:rsidRPr="00562B08" w14:paraId="12797BAB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5AE7FB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UJ321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8270EF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Menambah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voucher dengan nama yang tidak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33581D" w14:textId="77777777" w:rsidR="00F732EA" w:rsidRPr="00F732EA" w:rsidRDefault="00F732EA" w:rsidP="002476F9">
            <w:pPr>
              <w:pStyle w:val="STTSTabelContent"/>
              <w:numPr>
                <w:ilvl w:val="0"/>
                <w:numId w:val="34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Tambah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Voucher”</w:t>
            </w:r>
          </w:p>
          <w:p w14:paraId="7FC841D3" w14:textId="77777777" w:rsidR="00F732EA" w:rsidRPr="00F732EA" w:rsidRDefault="00F732EA" w:rsidP="002476F9">
            <w:pPr>
              <w:pStyle w:val="STTSTabelContent"/>
              <w:numPr>
                <w:ilvl w:val="0"/>
                <w:numId w:val="34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kode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</w:p>
          <w:p w14:paraId="40922E11" w14:textId="77777777" w:rsidR="00F732EA" w:rsidRPr="00F732EA" w:rsidRDefault="00F732EA" w:rsidP="002476F9">
            <w:pPr>
              <w:pStyle w:val="STTSTabelContent"/>
              <w:numPr>
                <w:ilvl w:val="0"/>
                <w:numId w:val="34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>Masukkan nama yang salah</w:t>
            </w:r>
          </w:p>
          <w:p w14:paraId="42FE2A1A" w14:textId="77777777" w:rsidR="00F732EA" w:rsidRPr="00F732EA" w:rsidRDefault="00F732EA" w:rsidP="002476F9">
            <w:pPr>
              <w:pStyle w:val="STTSTabelContent"/>
              <w:numPr>
                <w:ilvl w:val="0"/>
                <w:numId w:val="34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Pilih </w:t>
            </w:r>
            <w:proofErr w:type="spellStart"/>
            <w:r w:rsidRPr="00F732EA">
              <w:rPr>
                <w:bCs/>
                <w:sz w:val="24"/>
                <w:szCs w:val="24"/>
              </w:rPr>
              <w:t>tipe</w:t>
            </w:r>
            <w:proofErr w:type="spellEnd"/>
          </w:p>
          <w:p w14:paraId="2BA1FED0" w14:textId="77777777" w:rsidR="00F732EA" w:rsidRPr="00F732EA" w:rsidRDefault="00F732EA" w:rsidP="002476F9">
            <w:pPr>
              <w:pStyle w:val="STTSTabelContent"/>
              <w:numPr>
                <w:ilvl w:val="0"/>
                <w:numId w:val="34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nilai</w:t>
            </w:r>
            <w:proofErr w:type="spellEnd"/>
          </w:p>
          <w:p w14:paraId="00B94377" w14:textId="77777777" w:rsidR="00F732EA" w:rsidRPr="00F732EA" w:rsidRDefault="00F732EA" w:rsidP="002476F9">
            <w:pPr>
              <w:pStyle w:val="STTSTabelContent"/>
              <w:numPr>
                <w:ilvl w:val="0"/>
                <w:numId w:val="34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minimal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5E5DCDCC" w14:textId="77777777" w:rsidR="00F732EA" w:rsidRPr="00F732EA" w:rsidRDefault="00F732EA" w:rsidP="002476F9">
            <w:pPr>
              <w:pStyle w:val="STTSTabelContent"/>
              <w:numPr>
                <w:ilvl w:val="0"/>
                <w:numId w:val="34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maksimal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4FACF356" w14:textId="77777777" w:rsidR="00F732EA" w:rsidRPr="00F732EA" w:rsidRDefault="00F732EA" w:rsidP="002476F9">
            <w:pPr>
              <w:pStyle w:val="STTSTabelContent"/>
              <w:numPr>
                <w:ilvl w:val="0"/>
                <w:numId w:val="34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batas </w:t>
            </w:r>
            <w:proofErr w:type="spellStart"/>
            <w:r w:rsidRPr="00F732EA">
              <w:rPr>
                <w:bCs/>
                <w:sz w:val="24"/>
                <w:szCs w:val="24"/>
              </w:rPr>
              <w:t>pengguna</w:t>
            </w:r>
            <w:proofErr w:type="spellEnd"/>
          </w:p>
          <w:p w14:paraId="39000295" w14:textId="77777777" w:rsidR="00F732EA" w:rsidRPr="00F732EA" w:rsidRDefault="00F732EA" w:rsidP="002476F9">
            <w:pPr>
              <w:pStyle w:val="STTSTabelContent"/>
              <w:numPr>
                <w:ilvl w:val="0"/>
                <w:numId w:val="34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mulai</w:t>
            </w:r>
            <w:proofErr w:type="spellEnd"/>
          </w:p>
          <w:p w14:paraId="506FEDE3" w14:textId="77777777" w:rsidR="00F732EA" w:rsidRPr="00F732EA" w:rsidRDefault="00F732EA" w:rsidP="002476F9">
            <w:pPr>
              <w:pStyle w:val="STTSTabelContent"/>
              <w:numPr>
                <w:ilvl w:val="0"/>
                <w:numId w:val="34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akhir</w:t>
            </w:r>
            <w:proofErr w:type="spellEnd"/>
          </w:p>
          <w:p w14:paraId="7105FC8C" w14:textId="77777777" w:rsidR="00F732EA" w:rsidRPr="00F732EA" w:rsidRDefault="00F732EA" w:rsidP="002476F9">
            <w:pPr>
              <w:pStyle w:val="STTSTabelContent"/>
              <w:numPr>
                <w:ilvl w:val="0"/>
                <w:numId w:val="34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deskripsi</w:t>
            </w:r>
            <w:proofErr w:type="spellEnd"/>
          </w:p>
          <w:p w14:paraId="0DB673F5" w14:textId="77777777" w:rsidR="00F732EA" w:rsidRPr="00F732EA" w:rsidRDefault="00F732EA" w:rsidP="002476F9">
            <w:pPr>
              <w:pStyle w:val="STTSTabelContent"/>
              <w:numPr>
                <w:ilvl w:val="0"/>
                <w:numId w:val="34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Simpan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Voucher”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8B4377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“Nama minimal 3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” 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A7EE52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“Nama minimal 3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6E7B34" w14:textId="77777777" w:rsidR="00F732EA" w:rsidRPr="00F732EA" w:rsidRDefault="00F732EA" w:rsidP="00F732EA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16CF8416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9084CD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UJ322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439299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Menambah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voucher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tanpa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mengisi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nilai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atau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nilai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negatif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5BE787" w14:textId="77777777" w:rsidR="00B55996" w:rsidRPr="00F732EA" w:rsidRDefault="00B55996" w:rsidP="002476F9">
            <w:pPr>
              <w:pStyle w:val="STTSTabelContent"/>
              <w:numPr>
                <w:ilvl w:val="0"/>
                <w:numId w:val="34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Tambah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Voucher”</w:t>
            </w:r>
          </w:p>
          <w:p w14:paraId="75CDE7E7" w14:textId="77777777" w:rsidR="00B55996" w:rsidRPr="00F732EA" w:rsidRDefault="00B55996" w:rsidP="002476F9">
            <w:pPr>
              <w:pStyle w:val="STTSTabelContent"/>
              <w:numPr>
                <w:ilvl w:val="0"/>
                <w:numId w:val="34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kode</w:t>
            </w:r>
            <w:proofErr w:type="spellEnd"/>
          </w:p>
          <w:p w14:paraId="77467C28" w14:textId="77777777" w:rsidR="00B55996" w:rsidRPr="00F732EA" w:rsidRDefault="00B55996" w:rsidP="002476F9">
            <w:pPr>
              <w:pStyle w:val="STTSTabelContent"/>
              <w:numPr>
                <w:ilvl w:val="0"/>
                <w:numId w:val="34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>Masukkan nama</w:t>
            </w:r>
          </w:p>
          <w:p w14:paraId="6615F274" w14:textId="77777777" w:rsidR="00B55996" w:rsidRPr="00F732EA" w:rsidRDefault="00B55996" w:rsidP="002476F9">
            <w:pPr>
              <w:pStyle w:val="STTSTabelContent"/>
              <w:numPr>
                <w:ilvl w:val="0"/>
                <w:numId w:val="34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Pilih </w:t>
            </w:r>
            <w:proofErr w:type="spellStart"/>
            <w:r w:rsidRPr="00F732EA">
              <w:rPr>
                <w:bCs/>
                <w:sz w:val="24"/>
                <w:szCs w:val="24"/>
              </w:rPr>
              <w:t>tipe</w:t>
            </w:r>
            <w:proofErr w:type="spellEnd"/>
          </w:p>
          <w:p w14:paraId="730349F1" w14:textId="77777777" w:rsidR="00B55996" w:rsidRPr="00F732EA" w:rsidRDefault="00B55996" w:rsidP="002476F9">
            <w:pPr>
              <w:pStyle w:val="STTSTabelContent"/>
              <w:numPr>
                <w:ilvl w:val="0"/>
                <w:numId w:val="34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nilai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salah</w:t>
            </w:r>
          </w:p>
          <w:p w14:paraId="6038A1C7" w14:textId="77777777" w:rsidR="00B55996" w:rsidRPr="00F732EA" w:rsidRDefault="00B55996" w:rsidP="002476F9">
            <w:pPr>
              <w:pStyle w:val="STTSTabelContent"/>
              <w:numPr>
                <w:ilvl w:val="0"/>
                <w:numId w:val="34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minimal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77A3399D" w14:textId="77777777" w:rsidR="00B55996" w:rsidRPr="00F732EA" w:rsidRDefault="00B55996" w:rsidP="002476F9">
            <w:pPr>
              <w:pStyle w:val="STTSTabelContent"/>
              <w:numPr>
                <w:ilvl w:val="0"/>
                <w:numId w:val="34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maksimal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4BE63292" w14:textId="77777777" w:rsidR="00B55996" w:rsidRPr="00F732EA" w:rsidRDefault="00B55996" w:rsidP="002476F9">
            <w:pPr>
              <w:pStyle w:val="STTSTabelContent"/>
              <w:numPr>
                <w:ilvl w:val="0"/>
                <w:numId w:val="34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batas </w:t>
            </w:r>
            <w:proofErr w:type="spellStart"/>
            <w:r w:rsidRPr="00F732EA">
              <w:rPr>
                <w:bCs/>
                <w:sz w:val="24"/>
                <w:szCs w:val="24"/>
              </w:rPr>
              <w:t>pengguna</w:t>
            </w:r>
            <w:proofErr w:type="spellEnd"/>
          </w:p>
          <w:p w14:paraId="592EF2AA" w14:textId="77777777" w:rsidR="00B55996" w:rsidRPr="00F732EA" w:rsidRDefault="00B55996" w:rsidP="002476F9">
            <w:pPr>
              <w:pStyle w:val="STTSTabelContent"/>
              <w:numPr>
                <w:ilvl w:val="0"/>
                <w:numId w:val="34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mulai</w:t>
            </w:r>
            <w:proofErr w:type="spellEnd"/>
          </w:p>
          <w:p w14:paraId="7920459C" w14:textId="77777777" w:rsidR="00B55996" w:rsidRPr="00F732EA" w:rsidRDefault="00B55996" w:rsidP="002476F9">
            <w:pPr>
              <w:pStyle w:val="STTSTabelContent"/>
              <w:numPr>
                <w:ilvl w:val="0"/>
                <w:numId w:val="34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akhir</w:t>
            </w:r>
            <w:proofErr w:type="spellEnd"/>
          </w:p>
          <w:p w14:paraId="661B7A6A" w14:textId="77777777" w:rsidR="00B55996" w:rsidRPr="00F732EA" w:rsidRDefault="00B55996" w:rsidP="002476F9">
            <w:pPr>
              <w:pStyle w:val="STTSTabelContent"/>
              <w:numPr>
                <w:ilvl w:val="0"/>
                <w:numId w:val="34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deskripsi</w:t>
            </w:r>
            <w:proofErr w:type="spellEnd"/>
          </w:p>
          <w:p w14:paraId="47342161" w14:textId="77777777" w:rsidR="00B55996" w:rsidRPr="00F732EA" w:rsidRDefault="00B55996" w:rsidP="002476F9">
            <w:pPr>
              <w:pStyle w:val="STTSTabelContent"/>
              <w:numPr>
                <w:ilvl w:val="0"/>
                <w:numId w:val="34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Simpan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Voucher”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F15D28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“Nilai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lebih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dari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0” 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8F95FC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“Nilai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lebih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dari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0”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799ED8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00CD5E59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0AFBA3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UJ323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64662B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Menambah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voucher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tanpa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mengisi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batas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B0642D" w14:textId="77777777" w:rsidR="00B55996" w:rsidRPr="00F732EA" w:rsidRDefault="00B55996" w:rsidP="002476F9">
            <w:pPr>
              <w:pStyle w:val="STTSTabelContent"/>
              <w:numPr>
                <w:ilvl w:val="0"/>
                <w:numId w:val="34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Tambah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Voucher”</w:t>
            </w:r>
          </w:p>
          <w:p w14:paraId="11FFE30C" w14:textId="77777777" w:rsidR="00B55996" w:rsidRPr="00F732EA" w:rsidRDefault="00B55996" w:rsidP="002476F9">
            <w:pPr>
              <w:pStyle w:val="STTSTabelContent"/>
              <w:numPr>
                <w:ilvl w:val="0"/>
                <w:numId w:val="34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kode</w:t>
            </w:r>
            <w:proofErr w:type="spellEnd"/>
          </w:p>
          <w:p w14:paraId="20B60EE4" w14:textId="77777777" w:rsidR="00B55996" w:rsidRPr="00F732EA" w:rsidRDefault="00B55996" w:rsidP="002476F9">
            <w:pPr>
              <w:pStyle w:val="STTSTabelContent"/>
              <w:numPr>
                <w:ilvl w:val="0"/>
                <w:numId w:val="34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>Masukkan nama</w:t>
            </w:r>
          </w:p>
          <w:p w14:paraId="0365F7E8" w14:textId="77777777" w:rsidR="00B55996" w:rsidRPr="00F732EA" w:rsidRDefault="00B55996" w:rsidP="002476F9">
            <w:pPr>
              <w:pStyle w:val="STTSTabelContent"/>
              <w:numPr>
                <w:ilvl w:val="0"/>
                <w:numId w:val="34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Pilih </w:t>
            </w:r>
            <w:proofErr w:type="spellStart"/>
            <w:r w:rsidRPr="00F732EA">
              <w:rPr>
                <w:bCs/>
                <w:sz w:val="24"/>
                <w:szCs w:val="24"/>
              </w:rPr>
              <w:t>tipe</w:t>
            </w:r>
            <w:proofErr w:type="spellEnd"/>
          </w:p>
          <w:p w14:paraId="79E41FCC" w14:textId="77777777" w:rsidR="00B55996" w:rsidRPr="00F732EA" w:rsidRDefault="00B55996" w:rsidP="002476F9">
            <w:pPr>
              <w:pStyle w:val="STTSTabelContent"/>
              <w:numPr>
                <w:ilvl w:val="0"/>
                <w:numId w:val="34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nilai</w:t>
            </w:r>
            <w:proofErr w:type="spellEnd"/>
          </w:p>
          <w:p w14:paraId="3FA4CEDE" w14:textId="77777777" w:rsidR="00B55996" w:rsidRPr="00F732EA" w:rsidRDefault="00B55996" w:rsidP="002476F9">
            <w:pPr>
              <w:pStyle w:val="STTSTabelContent"/>
              <w:numPr>
                <w:ilvl w:val="0"/>
                <w:numId w:val="34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minimal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30A0FAEF" w14:textId="77777777" w:rsidR="00B55996" w:rsidRPr="00F732EA" w:rsidRDefault="00B55996" w:rsidP="002476F9">
            <w:pPr>
              <w:pStyle w:val="STTSTabelContent"/>
              <w:numPr>
                <w:ilvl w:val="0"/>
                <w:numId w:val="34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maksimal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2AC765F6" w14:textId="77777777" w:rsidR="00B55996" w:rsidRPr="00F732EA" w:rsidRDefault="00B55996" w:rsidP="002476F9">
            <w:pPr>
              <w:pStyle w:val="STTSTabelContent"/>
              <w:numPr>
                <w:ilvl w:val="0"/>
                <w:numId w:val="34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akhir</w:t>
            </w:r>
            <w:proofErr w:type="spellEnd"/>
          </w:p>
          <w:p w14:paraId="3E9F5E9E" w14:textId="77777777" w:rsidR="00B55996" w:rsidRPr="00F732EA" w:rsidRDefault="00B55996" w:rsidP="002476F9">
            <w:pPr>
              <w:pStyle w:val="STTSTabelContent"/>
              <w:numPr>
                <w:ilvl w:val="0"/>
                <w:numId w:val="34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deskripsi</w:t>
            </w:r>
            <w:proofErr w:type="spellEnd"/>
          </w:p>
          <w:p w14:paraId="02FD9B7C" w14:textId="77777777" w:rsidR="00B55996" w:rsidRPr="00F732EA" w:rsidRDefault="00B55996" w:rsidP="002476F9">
            <w:pPr>
              <w:pStyle w:val="STTSTabelContent"/>
              <w:numPr>
                <w:ilvl w:val="0"/>
                <w:numId w:val="34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Simpan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Voucher”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428D7B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“Batas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pengguna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minimal 1” 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3A92AF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“Batas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pengguna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minimal 1”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1A1CBE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10B768D9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0CDBB9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UJ324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563394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Menambah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voucher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tanpa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mengisi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mulai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0599C4" w14:textId="77777777" w:rsidR="00B55996" w:rsidRPr="00F732EA" w:rsidRDefault="00B55996" w:rsidP="002476F9">
            <w:pPr>
              <w:pStyle w:val="STTSTabelContent"/>
              <w:numPr>
                <w:ilvl w:val="0"/>
                <w:numId w:val="355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Tambah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Voucher”</w:t>
            </w:r>
          </w:p>
          <w:p w14:paraId="38E8EEB6" w14:textId="77777777" w:rsidR="00B55996" w:rsidRPr="00F732EA" w:rsidRDefault="00B55996" w:rsidP="002476F9">
            <w:pPr>
              <w:pStyle w:val="STTSTabelContent"/>
              <w:numPr>
                <w:ilvl w:val="0"/>
                <w:numId w:val="355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kode</w:t>
            </w:r>
            <w:proofErr w:type="spellEnd"/>
          </w:p>
          <w:p w14:paraId="5B1A955B" w14:textId="77777777" w:rsidR="00B55996" w:rsidRPr="00F732EA" w:rsidRDefault="00B55996" w:rsidP="002476F9">
            <w:pPr>
              <w:pStyle w:val="STTSTabelContent"/>
              <w:numPr>
                <w:ilvl w:val="0"/>
                <w:numId w:val="355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>Masukkan nama</w:t>
            </w:r>
          </w:p>
          <w:p w14:paraId="25E0AAB6" w14:textId="77777777" w:rsidR="00B55996" w:rsidRPr="00F732EA" w:rsidRDefault="00B55996" w:rsidP="002476F9">
            <w:pPr>
              <w:pStyle w:val="STTSTabelContent"/>
              <w:numPr>
                <w:ilvl w:val="0"/>
                <w:numId w:val="355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Pilih </w:t>
            </w:r>
            <w:proofErr w:type="spellStart"/>
            <w:r w:rsidRPr="00F732EA">
              <w:rPr>
                <w:bCs/>
                <w:sz w:val="24"/>
                <w:szCs w:val="24"/>
              </w:rPr>
              <w:t>tipe</w:t>
            </w:r>
            <w:proofErr w:type="spellEnd"/>
          </w:p>
          <w:p w14:paraId="3701DC1D" w14:textId="77777777" w:rsidR="00B55996" w:rsidRPr="00F732EA" w:rsidRDefault="00B55996" w:rsidP="002476F9">
            <w:pPr>
              <w:pStyle w:val="STTSTabelContent"/>
              <w:numPr>
                <w:ilvl w:val="0"/>
                <w:numId w:val="355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nilai</w:t>
            </w:r>
            <w:proofErr w:type="spellEnd"/>
          </w:p>
          <w:p w14:paraId="5D660FC3" w14:textId="77777777" w:rsidR="00B55996" w:rsidRPr="00F732EA" w:rsidRDefault="00B55996" w:rsidP="002476F9">
            <w:pPr>
              <w:pStyle w:val="STTSTabelContent"/>
              <w:numPr>
                <w:ilvl w:val="0"/>
                <w:numId w:val="355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minimal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2F7793C4" w14:textId="77777777" w:rsidR="00B55996" w:rsidRPr="00F732EA" w:rsidRDefault="00B55996" w:rsidP="002476F9">
            <w:pPr>
              <w:pStyle w:val="STTSTabelContent"/>
              <w:numPr>
                <w:ilvl w:val="0"/>
                <w:numId w:val="355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maksimal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196C9D92" w14:textId="77777777" w:rsidR="00B55996" w:rsidRPr="00F732EA" w:rsidRDefault="00B55996" w:rsidP="002476F9">
            <w:pPr>
              <w:pStyle w:val="STTSTabelContent"/>
              <w:numPr>
                <w:ilvl w:val="0"/>
                <w:numId w:val="355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batas </w:t>
            </w:r>
            <w:proofErr w:type="spellStart"/>
            <w:r w:rsidRPr="00F732EA">
              <w:rPr>
                <w:bCs/>
                <w:sz w:val="24"/>
                <w:szCs w:val="24"/>
              </w:rPr>
              <w:t>pengguna</w:t>
            </w:r>
            <w:proofErr w:type="spellEnd"/>
          </w:p>
          <w:p w14:paraId="76E5BBEF" w14:textId="77777777" w:rsidR="00B55996" w:rsidRPr="00F732EA" w:rsidRDefault="00B55996" w:rsidP="002476F9">
            <w:pPr>
              <w:pStyle w:val="STTSTabelContent"/>
              <w:numPr>
                <w:ilvl w:val="0"/>
                <w:numId w:val="355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akhir</w:t>
            </w:r>
            <w:proofErr w:type="spellEnd"/>
          </w:p>
          <w:p w14:paraId="6667AE1E" w14:textId="77777777" w:rsidR="00B55996" w:rsidRPr="00F732EA" w:rsidRDefault="00B55996" w:rsidP="002476F9">
            <w:pPr>
              <w:pStyle w:val="STTSTabelContent"/>
              <w:numPr>
                <w:ilvl w:val="0"/>
                <w:numId w:val="355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deskripsi</w:t>
            </w:r>
            <w:proofErr w:type="spellEnd"/>
          </w:p>
          <w:p w14:paraId="328F9D20" w14:textId="77777777" w:rsidR="00B55996" w:rsidRPr="00F732EA" w:rsidRDefault="00B55996" w:rsidP="002476F9">
            <w:pPr>
              <w:pStyle w:val="STTSTabelContent"/>
              <w:numPr>
                <w:ilvl w:val="0"/>
                <w:numId w:val="355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Simpan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Voucher”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8BA180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mulai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” 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BF9346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mulai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81D438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</w:tbl>
    <w:p w14:paraId="40164A7A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13816616" w14:textId="77777777" w:rsidR="00F732EA" w:rsidRPr="00562B08" w:rsidRDefault="00F732EA" w:rsidP="00F732EA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24</w:t>
      </w:r>
    </w:p>
    <w:p w14:paraId="66360A78" w14:textId="444A47B5" w:rsidR="00F732EA" w:rsidRPr="00562B08" w:rsidRDefault="00F732EA" w:rsidP="00F732EA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Halaman Voucher Admin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Lanjutan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3121"/>
        <w:gridCol w:w="3969"/>
        <w:gridCol w:w="2977"/>
        <w:gridCol w:w="3007"/>
        <w:gridCol w:w="1016"/>
      </w:tblGrid>
      <w:tr w:rsidR="00F732EA" w:rsidRPr="00562B08" w14:paraId="241A0B25" w14:textId="77777777" w:rsidTr="002476F9">
        <w:trPr>
          <w:jc w:val="center"/>
        </w:trPr>
        <w:tc>
          <w:tcPr>
            <w:tcW w:w="843" w:type="dxa"/>
            <w:shd w:val="clear" w:color="auto" w:fill="D9D9D9"/>
          </w:tcPr>
          <w:p w14:paraId="423C8B70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3121" w:type="dxa"/>
            <w:shd w:val="clear" w:color="auto" w:fill="D9D9D9"/>
          </w:tcPr>
          <w:p w14:paraId="27BE2C78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3969" w:type="dxa"/>
            <w:shd w:val="clear" w:color="auto" w:fill="D9D9D9"/>
          </w:tcPr>
          <w:p w14:paraId="45BCB6D5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2977" w:type="dxa"/>
            <w:shd w:val="clear" w:color="auto" w:fill="D9D9D9"/>
          </w:tcPr>
          <w:p w14:paraId="73BEEEE7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3007" w:type="dxa"/>
            <w:shd w:val="clear" w:color="auto" w:fill="D9D9D9"/>
          </w:tcPr>
          <w:p w14:paraId="7EE018D6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7625D2EF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F732EA" w:rsidRPr="00F732EA" w14:paraId="216FB82C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2B4D8A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UJ325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4A96C7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Menambah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voucher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tanpa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mengisi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akhir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871C7E" w14:textId="77777777" w:rsidR="00F732EA" w:rsidRPr="00F732EA" w:rsidRDefault="00F732EA" w:rsidP="002476F9">
            <w:pPr>
              <w:pStyle w:val="STTSTabelContent"/>
              <w:numPr>
                <w:ilvl w:val="0"/>
                <w:numId w:val="354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Tambah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Voucher”</w:t>
            </w:r>
          </w:p>
          <w:p w14:paraId="675D038F" w14:textId="77777777" w:rsidR="00F732EA" w:rsidRPr="00F732EA" w:rsidRDefault="00F732EA" w:rsidP="002476F9">
            <w:pPr>
              <w:pStyle w:val="STTSTabelContent"/>
              <w:numPr>
                <w:ilvl w:val="0"/>
                <w:numId w:val="354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kode</w:t>
            </w:r>
            <w:proofErr w:type="spellEnd"/>
          </w:p>
          <w:p w14:paraId="765E7377" w14:textId="77777777" w:rsidR="00F732EA" w:rsidRPr="00F732EA" w:rsidRDefault="00F732EA" w:rsidP="002476F9">
            <w:pPr>
              <w:pStyle w:val="STTSTabelContent"/>
              <w:numPr>
                <w:ilvl w:val="0"/>
                <w:numId w:val="354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>Masukkan nama</w:t>
            </w:r>
          </w:p>
          <w:p w14:paraId="2080995D" w14:textId="77777777" w:rsidR="00F732EA" w:rsidRPr="00F732EA" w:rsidRDefault="00F732EA" w:rsidP="002476F9">
            <w:pPr>
              <w:pStyle w:val="STTSTabelContent"/>
              <w:numPr>
                <w:ilvl w:val="0"/>
                <w:numId w:val="354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Pilih </w:t>
            </w:r>
            <w:proofErr w:type="spellStart"/>
            <w:r w:rsidRPr="00F732EA">
              <w:rPr>
                <w:bCs/>
                <w:sz w:val="24"/>
                <w:szCs w:val="24"/>
              </w:rPr>
              <w:t>tipe</w:t>
            </w:r>
            <w:proofErr w:type="spellEnd"/>
          </w:p>
          <w:p w14:paraId="00884574" w14:textId="77777777" w:rsidR="00F732EA" w:rsidRPr="00F732EA" w:rsidRDefault="00F732EA" w:rsidP="002476F9">
            <w:pPr>
              <w:pStyle w:val="STTSTabelContent"/>
              <w:numPr>
                <w:ilvl w:val="0"/>
                <w:numId w:val="354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nilai</w:t>
            </w:r>
            <w:proofErr w:type="spellEnd"/>
          </w:p>
          <w:p w14:paraId="06DD1D41" w14:textId="77777777" w:rsidR="00F732EA" w:rsidRPr="00F732EA" w:rsidRDefault="00F732EA" w:rsidP="002476F9">
            <w:pPr>
              <w:pStyle w:val="STTSTabelContent"/>
              <w:numPr>
                <w:ilvl w:val="0"/>
                <w:numId w:val="354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minimal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6BB7FD3C" w14:textId="77777777" w:rsidR="00F732EA" w:rsidRPr="00F732EA" w:rsidRDefault="00F732EA" w:rsidP="002476F9">
            <w:pPr>
              <w:pStyle w:val="STTSTabelContent"/>
              <w:numPr>
                <w:ilvl w:val="0"/>
                <w:numId w:val="354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maksimal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0C7ADC1A" w14:textId="77777777" w:rsidR="00F732EA" w:rsidRPr="00F732EA" w:rsidRDefault="00F732EA" w:rsidP="002476F9">
            <w:pPr>
              <w:pStyle w:val="STTSTabelContent"/>
              <w:numPr>
                <w:ilvl w:val="0"/>
                <w:numId w:val="354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batas </w:t>
            </w:r>
            <w:proofErr w:type="spellStart"/>
            <w:r w:rsidRPr="00F732EA">
              <w:rPr>
                <w:bCs/>
                <w:sz w:val="24"/>
                <w:szCs w:val="24"/>
              </w:rPr>
              <w:t>pengguna</w:t>
            </w:r>
            <w:proofErr w:type="spellEnd"/>
          </w:p>
          <w:p w14:paraId="605A7F86" w14:textId="77777777" w:rsidR="00F732EA" w:rsidRPr="00F732EA" w:rsidRDefault="00F732EA" w:rsidP="002476F9">
            <w:pPr>
              <w:pStyle w:val="STTSTabelContent"/>
              <w:numPr>
                <w:ilvl w:val="0"/>
                <w:numId w:val="354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mulai</w:t>
            </w:r>
            <w:proofErr w:type="spellEnd"/>
          </w:p>
          <w:p w14:paraId="0ADB2CB9" w14:textId="77777777" w:rsidR="00F732EA" w:rsidRPr="00F732EA" w:rsidRDefault="00F732EA" w:rsidP="002476F9">
            <w:pPr>
              <w:pStyle w:val="STTSTabelContent"/>
              <w:numPr>
                <w:ilvl w:val="0"/>
                <w:numId w:val="354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deskripsi</w:t>
            </w:r>
            <w:proofErr w:type="spellEnd"/>
          </w:p>
          <w:p w14:paraId="154F5E0C" w14:textId="77777777" w:rsidR="00F732EA" w:rsidRPr="00F732EA" w:rsidRDefault="00F732EA" w:rsidP="002476F9">
            <w:pPr>
              <w:pStyle w:val="STTSTabelContent"/>
              <w:numPr>
                <w:ilvl w:val="0"/>
                <w:numId w:val="354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Simpan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Voucher”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D7A59D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akhir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F934CE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akhir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6B8239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435182C4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998149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UJ326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01B06D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Menambah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voucher dengan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mengisi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mulai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setelah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akhir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DA1673" w14:textId="77777777" w:rsidR="00B55996" w:rsidRPr="00F732EA" w:rsidRDefault="00B55996" w:rsidP="002476F9">
            <w:pPr>
              <w:pStyle w:val="STTSTabelContent"/>
              <w:numPr>
                <w:ilvl w:val="0"/>
                <w:numId w:val="35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Tambah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Voucher”</w:t>
            </w:r>
          </w:p>
          <w:p w14:paraId="3C9BECE1" w14:textId="77777777" w:rsidR="00B55996" w:rsidRPr="00F732EA" w:rsidRDefault="00B55996" w:rsidP="002476F9">
            <w:pPr>
              <w:pStyle w:val="STTSTabelContent"/>
              <w:numPr>
                <w:ilvl w:val="0"/>
                <w:numId w:val="35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kode</w:t>
            </w:r>
            <w:proofErr w:type="spellEnd"/>
          </w:p>
          <w:p w14:paraId="44DB48EF" w14:textId="77777777" w:rsidR="00B55996" w:rsidRPr="00F732EA" w:rsidRDefault="00B55996" w:rsidP="002476F9">
            <w:pPr>
              <w:pStyle w:val="STTSTabelContent"/>
              <w:numPr>
                <w:ilvl w:val="0"/>
                <w:numId w:val="35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>Masukkan nama</w:t>
            </w:r>
          </w:p>
          <w:p w14:paraId="2B89C075" w14:textId="77777777" w:rsidR="00B55996" w:rsidRPr="00F732EA" w:rsidRDefault="00B55996" w:rsidP="002476F9">
            <w:pPr>
              <w:pStyle w:val="STTSTabelContent"/>
              <w:numPr>
                <w:ilvl w:val="0"/>
                <w:numId w:val="35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Pilih </w:t>
            </w:r>
            <w:proofErr w:type="spellStart"/>
            <w:r w:rsidRPr="00F732EA">
              <w:rPr>
                <w:bCs/>
                <w:sz w:val="24"/>
                <w:szCs w:val="24"/>
              </w:rPr>
              <w:t>tipe</w:t>
            </w:r>
            <w:proofErr w:type="spellEnd"/>
          </w:p>
          <w:p w14:paraId="5EA914DB" w14:textId="77777777" w:rsidR="00B55996" w:rsidRPr="00F732EA" w:rsidRDefault="00B55996" w:rsidP="002476F9">
            <w:pPr>
              <w:pStyle w:val="STTSTabelContent"/>
              <w:numPr>
                <w:ilvl w:val="0"/>
                <w:numId w:val="35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nilai</w:t>
            </w:r>
            <w:proofErr w:type="spellEnd"/>
          </w:p>
          <w:p w14:paraId="1791F2EC" w14:textId="77777777" w:rsidR="00B55996" w:rsidRPr="00F732EA" w:rsidRDefault="00B55996" w:rsidP="002476F9">
            <w:pPr>
              <w:pStyle w:val="STTSTabelContent"/>
              <w:numPr>
                <w:ilvl w:val="0"/>
                <w:numId w:val="35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minimal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552107A6" w14:textId="77777777" w:rsidR="00B55996" w:rsidRPr="00F732EA" w:rsidRDefault="00B55996" w:rsidP="002476F9">
            <w:pPr>
              <w:pStyle w:val="STTSTabelContent"/>
              <w:numPr>
                <w:ilvl w:val="0"/>
                <w:numId w:val="35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maksimal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6F2F42D2" w14:textId="77777777" w:rsidR="00B55996" w:rsidRPr="00F732EA" w:rsidRDefault="00B55996" w:rsidP="002476F9">
            <w:pPr>
              <w:pStyle w:val="STTSTabelContent"/>
              <w:numPr>
                <w:ilvl w:val="0"/>
                <w:numId w:val="35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batas </w:t>
            </w:r>
            <w:proofErr w:type="spellStart"/>
            <w:r w:rsidRPr="00F732EA">
              <w:rPr>
                <w:bCs/>
                <w:sz w:val="24"/>
                <w:szCs w:val="24"/>
              </w:rPr>
              <w:t>pengguna</w:t>
            </w:r>
            <w:proofErr w:type="spellEnd"/>
          </w:p>
          <w:p w14:paraId="03235220" w14:textId="77777777" w:rsidR="00B55996" w:rsidRPr="00F732EA" w:rsidRDefault="00B55996" w:rsidP="002476F9">
            <w:pPr>
              <w:pStyle w:val="STTSTabelContent"/>
              <w:numPr>
                <w:ilvl w:val="0"/>
                <w:numId w:val="35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mulai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salah</w:t>
            </w:r>
          </w:p>
          <w:p w14:paraId="7D125563" w14:textId="77777777" w:rsidR="00B55996" w:rsidRPr="00F732EA" w:rsidRDefault="00B55996" w:rsidP="002476F9">
            <w:pPr>
              <w:pStyle w:val="STTSTabelContent"/>
              <w:numPr>
                <w:ilvl w:val="0"/>
                <w:numId w:val="35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akhir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salah</w:t>
            </w:r>
          </w:p>
          <w:p w14:paraId="4362A6E9" w14:textId="77777777" w:rsidR="00B55996" w:rsidRPr="00F732EA" w:rsidRDefault="00B55996" w:rsidP="002476F9">
            <w:pPr>
              <w:pStyle w:val="STTSTabelContent"/>
              <w:numPr>
                <w:ilvl w:val="0"/>
                <w:numId w:val="35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deskripsi</w:t>
            </w:r>
            <w:proofErr w:type="spellEnd"/>
          </w:p>
          <w:p w14:paraId="3AAA116F" w14:textId="77777777" w:rsidR="00B55996" w:rsidRPr="00F732EA" w:rsidRDefault="00B55996" w:rsidP="002476F9">
            <w:pPr>
              <w:pStyle w:val="STTSTabelContent"/>
              <w:numPr>
                <w:ilvl w:val="0"/>
                <w:numId w:val="35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Simpan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Voucher”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6BB288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“End date must be after start date” 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ACD1C4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“End date must be after start date”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F8152F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5F8AB776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12791D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UJ327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BD1431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Menambah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voucher dengan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deskripsi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yang tidak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BC80A8" w14:textId="77777777" w:rsidR="00B55996" w:rsidRPr="00F732EA" w:rsidRDefault="00B55996" w:rsidP="002476F9">
            <w:pPr>
              <w:pStyle w:val="STTSTabelContent"/>
              <w:numPr>
                <w:ilvl w:val="0"/>
                <w:numId w:val="35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Tambah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Voucher”</w:t>
            </w:r>
          </w:p>
          <w:p w14:paraId="6EA0733D" w14:textId="77777777" w:rsidR="00B55996" w:rsidRPr="00F732EA" w:rsidRDefault="00B55996" w:rsidP="002476F9">
            <w:pPr>
              <w:pStyle w:val="STTSTabelContent"/>
              <w:numPr>
                <w:ilvl w:val="0"/>
                <w:numId w:val="35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kode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</w:p>
          <w:p w14:paraId="1C71CC92" w14:textId="77777777" w:rsidR="00B55996" w:rsidRPr="00F732EA" w:rsidRDefault="00B55996" w:rsidP="002476F9">
            <w:pPr>
              <w:pStyle w:val="STTSTabelContent"/>
              <w:numPr>
                <w:ilvl w:val="0"/>
                <w:numId w:val="35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>Masukkan nama</w:t>
            </w:r>
          </w:p>
          <w:p w14:paraId="54C1B59C" w14:textId="77777777" w:rsidR="00B55996" w:rsidRPr="00F732EA" w:rsidRDefault="00B55996" w:rsidP="002476F9">
            <w:pPr>
              <w:pStyle w:val="STTSTabelContent"/>
              <w:numPr>
                <w:ilvl w:val="0"/>
                <w:numId w:val="35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Pilih </w:t>
            </w:r>
            <w:proofErr w:type="spellStart"/>
            <w:r w:rsidRPr="00F732EA">
              <w:rPr>
                <w:bCs/>
                <w:sz w:val="24"/>
                <w:szCs w:val="24"/>
              </w:rPr>
              <w:t>tipe</w:t>
            </w:r>
            <w:proofErr w:type="spellEnd"/>
          </w:p>
          <w:p w14:paraId="266100D5" w14:textId="77777777" w:rsidR="00B55996" w:rsidRPr="00F732EA" w:rsidRDefault="00B55996" w:rsidP="002476F9">
            <w:pPr>
              <w:pStyle w:val="STTSTabelContent"/>
              <w:numPr>
                <w:ilvl w:val="0"/>
                <w:numId w:val="35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nilai</w:t>
            </w:r>
            <w:proofErr w:type="spellEnd"/>
          </w:p>
          <w:p w14:paraId="7269B914" w14:textId="77777777" w:rsidR="00B55996" w:rsidRPr="00F732EA" w:rsidRDefault="00B55996" w:rsidP="002476F9">
            <w:pPr>
              <w:pStyle w:val="STTSTabelContent"/>
              <w:numPr>
                <w:ilvl w:val="0"/>
                <w:numId w:val="35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minimal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5CEE1BF7" w14:textId="77777777" w:rsidR="00B55996" w:rsidRPr="00F732EA" w:rsidRDefault="00B55996" w:rsidP="002476F9">
            <w:pPr>
              <w:pStyle w:val="STTSTabelContent"/>
              <w:numPr>
                <w:ilvl w:val="0"/>
                <w:numId w:val="35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maksimal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35B3BB8E" w14:textId="77777777" w:rsidR="00B55996" w:rsidRPr="00F732EA" w:rsidRDefault="00B55996" w:rsidP="002476F9">
            <w:pPr>
              <w:pStyle w:val="STTSTabelContent"/>
              <w:numPr>
                <w:ilvl w:val="0"/>
                <w:numId w:val="35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batas </w:t>
            </w:r>
            <w:proofErr w:type="spellStart"/>
            <w:r w:rsidRPr="00F732EA">
              <w:rPr>
                <w:bCs/>
                <w:sz w:val="24"/>
                <w:szCs w:val="24"/>
              </w:rPr>
              <w:t>pengguna</w:t>
            </w:r>
            <w:proofErr w:type="spellEnd"/>
          </w:p>
          <w:p w14:paraId="4B2F14D8" w14:textId="77777777" w:rsidR="00B55996" w:rsidRPr="00F732EA" w:rsidRDefault="00B55996" w:rsidP="002476F9">
            <w:pPr>
              <w:pStyle w:val="STTSTabelContent"/>
              <w:numPr>
                <w:ilvl w:val="0"/>
                <w:numId w:val="35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mulai</w:t>
            </w:r>
            <w:proofErr w:type="spellEnd"/>
          </w:p>
          <w:p w14:paraId="683F8FA3" w14:textId="77777777" w:rsidR="00B55996" w:rsidRPr="00F732EA" w:rsidRDefault="00B55996" w:rsidP="002476F9">
            <w:pPr>
              <w:pStyle w:val="STTSTabelContent"/>
              <w:numPr>
                <w:ilvl w:val="0"/>
                <w:numId w:val="35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akhir</w:t>
            </w:r>
            <w:proofErr w:type="spellEnd"/>
          </w:p>
          <w:p w14:paraId="69765301" w14:textId="77777777" w:rsidR="00B55996" w:rsidRPr="00F732EA" w:rsidRDefault="00B55996" w:rsidP="002476F9">
            <w:pPr>
              <w:pStyle w:val="STTSTabelContent"/>
              <w:numPr>
                <w:ilvl w:val="0"/>
                <w:numId w:val="35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deskripsi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salah</w:t>
            </w:r>
          </w:p>
          <w:p w14:paraId="7B5B31B0" w14:textId="77777777" w:rsidR="00B55996" w:rsidRPr="00F732EA" w:rsidRDefault="00B55996" w:rsidP="002476F9">
            <w:pPr>
              <w:pStyle w:val="STTSTabelContent"/>
              <w:numPr>
                <w:ilvl w:val="0"/>
                <w:numId w:val="35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Simpan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Voucher”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8E3574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Deskripsi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minimal 10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” 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A5A18C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Deskripsi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minimal 10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333BD3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61BFEDB7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AD1158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UJ328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7F47E3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Menonaktifkan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voucher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F5D763" w14:textId="77777777" w:rsidR="00B55996" w:rsidRPr="00F732EA" w:rsidRDefault="00B55996" w:rsidP="002476F9">
            <w:pPr>
              <w:pStyle w:val="STTSTabelContent"/>
              <w:numPr>
                <w:ilvl w:val="0"/>
                <w:numId w:val="348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simbol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power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54B7A0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“Status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Diubah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!”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15339D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“Status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Diubah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!”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69FA9C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5CE301E8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0F646B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UJ329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8C15AB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Mengaktifkan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voucher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280ED2" w14:textId="77777777" w:rsidR="00B55996" w:rsidRPr="00F732EA" w:rsidRDefault="00B55996" w:rsidP="002476F9">
            <w:pPr>
              <w:pStyle w:val="STTSTabelContent"/>
              <w:numPr>
                <w:ilvl w:val="0"/>
                <w:numId w:val="349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simbol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power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CD75FE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“Status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Diubah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!”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3453BB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“Status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Diubah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!”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7D318F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</w:tbl>
    <w:p w14:paraId="7513CBE1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65AEADC2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124E79AF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593B3163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6555D46A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564DBA7B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40341042" w14:textId="77777777" w:rsidR="00F732EA" w:rsidRPr="00562B08" w:rsidRDefault="00F732EA" w:rsidP="00B55996">
      <w:pPr>
        <w:pStyle w:val="STTSTabel"/>
        <w:rPr>
          <w:szCs w:val="24"/>
        </w:rPr>
      </w:pPr>
      <w:r w:rsidRPr="00562B08">
        <w:rPr>
          <w:szCs w:val="24"/>
        </w:rPr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24</w:t>
      </w:r>
    </w:p>
    <w:p w14:paraId="28608C52" w14:textId="2A5F409C" w:rsidR="00F732EA" w:rsidRPr="00562B08" w:rsidRDefault="00F732EA" w:rsidP="00F732EA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Halaman Voucher Admin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Lanjutan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3121"/>
        <w:gridCol w:w="3969"/>
        <w:gridCol w:w="2977"/>
        <w:gridCol w:w="3007"/>
        <w:gridCol w:w="1016"/>
      </w:tblGrid>
      <w:tr w:rsidR="00F732EA" w:rsidRPr="00562B08" w14:paraId="682C3620" w14:textId="77777777" w:rsidTr="00F732EA">
        <w:trPr>
          <w:jc w:val="center"/>
        </w:trPr>
        <w:tc>
          <w:tcPr>
            <w:tcW w:w="843" w:type="dxa"/>
            <w:tcBorders>
              <w:bottom w:val="single" w:sz="4" w:space="0" w:color="auto"/>
            </w:tcBorders>
            <w:shd w:val="clear" w:color="auto" w:fill="D9D9D9"/>
          </w:tcPr>
          <w:p w14:paraId="1AF3DF30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3121" w:type="dxa"/>
            <w:tcBorders>
              <w:bottom w:val="single" w:sz="4" w:space="0" w:color="auto"/>
            </w:tcBorders>
            <w:shd w:val="clear" w:color="auto" w:fill="D9D9D9"/>
          </w:tcPr>
          <w:p w14:paraId="18C5ED29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D9D9D9"/>
          </w:tcPr>
          <w:p w14:paraId="7C2804A0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D9D9D9"/>
          </w:tcPr>
          <w:p w14:paraId="264659F3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3007" w:type="dxa"/>
            <w:tcBorders>
              <w:bottom w:val="single" w:sz="4" w:space="0" w:color="auto"/>
            </w:tcBorders>
            <w:shd w:val="clear" w:color="auto" w:fill="D9D9D9"/>
          </w:tcPr>
          <w:p w14:paraId="73F58170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tcBorders>
              <w:bottom w:val="single" w:sz="4" w:space="0" w:color="auto"/>
            </w:tcBorders>
            <w:shd w:val="clear" w:color="auto" w:fill="D9D9D9"/>
          </w:tcPr>
          <w:p w14:paraId="2C738E70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F732EA" w:rsidRPr="00F732EA" w14:paraId="2E29B1BF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288EB2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UJ330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F742F1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voucher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CFF032" w14:textId="77777777" w:rsidR="00F732EA" w:rsidRPr="00F732EA" w:rsidRDefault="00F732EA" w:rsidP="002476F9">
            <w:pPr>
              <w:pStyle w:val="STTSTabelContent"/>
              <w:numPr>
                <w:ilvl w:val="0"/>
                <w:numId w:val="35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simbol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edit</w:t>
            </w:r>
          </w:p>
          <w:p w14:paraId="653E5D11" w14:textId="77777777" w:rsidR="00F732EA" w:rsidRPr="00F732EA" w:rsidRDefault="00F732EA" w:rsidP="002476F9">
            <w:pPr>
              <w:pStyle w:val="STTSTabelContent"/>
              <w:numPr>
                <w:ilvl w:val="0"/>
                <w:numId w:val="35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kode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24854A24" w14:textId="77777777" w:rsidR="00F732EA" w:rsidRPr="00F732EA" w:rsidRDefault="00F732EA" w:rsidP="002476F9">
            <w:pPr>
              <w:pStyle w:val="STTSTabelContent"/>
              <w:numPr>
                <w:ilvl w:val="0"/>
                <w:numId w:val="35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nama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287A0F50" w14:textId="77777777" w:rsidR="00F732EA" w:rsidRPr="00F732EA" w:rsidRDefault="00F732EA" w:rsidP="002476F9">
            <w:pPr>
              <w:pStyle w:val="STTSTabelContent"/>
              <w:numPr>
                <w:ilvl w:val="0"/>
                <w:numId w:val="35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Pilih </w:t>
            </w:r>
            <w:proofErr w:type="spellStart"/>
            <w:r w:rsidRPr="00F732EA">
              <w:rPr>
                <w:bCs/>
                <w:sz w:val="24"/>
                <w:szCs w:val="24"/>
              </w:rPr>
              <w:t>tipe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6DAA276F" w14:textId="77777777" w:rsidR="00F732EA" w:rsidRPr="00F732EA" w:rsidRDefault="00F732EA" w:rsidP="002476F9">
            <w:pPr>
              <w:pStyle w:val="STTSTabelContent"/>
              <w:numPr>
                <w:ilvl w:val="0"/>
                <w:numId w:val="35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nilai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33B7B015" w14:textId="77777777" w:rsidR="00F732EA" w:rsidRPr="00F732EA" w:rsidRDefault="00F732EA" w:rsidP="002476F9">
            <w:pPr>
              <w:pStyle w:val="STTSTabelContent"/>
              <w:numPr>
                <w:ilvl w:val="0"/>
                <w:numId w:val="35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minimal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28EAD8B1" w14:textId="77777777" w:rsidR="00F732EA" w:rsidRPr="00F732EA" w:rsidRDefault="00F732EA" w:rsidP="002476F9">
            <w:pPr>
              <w:pStyle w:val="STTSTabelContent"/>
              <w:numPr>
                <w:ilvl w:val="0"/>
                <w:numId w:val="35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maksimal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5487C794" w14:textId="77777777" w:rsidR="00F732EA" w:rsidRPr="00F732EA" w:rsidRDefault="00F732EA" w:rsidP="002476F9">
            <w:pPr>
              <w:pStyle w:val="STTSTabelContent"/>
              <w:numPr>
                <w:ilvl w:val="0"/>
                <w:numId w:val="35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batas </w:t>
            </w:r>
            <w:proofErr w:type="spellStart"/>
            <w:r w:rsidRPr="00F732EA">
              <w:rPr>
                <w:bCs/>
                <w:sz w:val="24"/>
                <w:szCs w:val="24"/>
              </w:rPr>
              <w:t>pengguna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78006B54" w14:textId="77777777" w:rsidR="00F732EA" w:rsidRPr="00F732EA" w:rsidRDefault="00F732EA" w:rsidP="002476F9">
            <w:pPr>
              <w:pStyle w:val="STTSTabelContent"/>
              <w:numPr>
                <w:ilvl w:val="0"/>
                <w:numId w:val="35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mulai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43226B4E" w14:textId="77777777" w:rsidR="00F732EA" w:rsidRPr="00F732EA" w:rsidRDefault="00F732EA" w:rsidP="002476F9">
            <w:pPr>
              <w:pStyle w:val="STTSTabelContent"/>
              <w:numPr>
                <w:ilvl w:val="0"/>
                <w:numId w:val="35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akhir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1A7B577F" w14:textId="77777777" w:rsidR="00F732EA" w:rsidRPr="00F732EA" w:rsidRDefault="00F732EA" w:rsidP="002476F9">
            <w:pPr>
              <w:pStyle w:val="STTSTabelContent"/>
              <w:numPr>
                <w:ilvl w:val="0"/>
                <w:numId w:val="35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deskripsi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</w:t>
            </w:r>
            <w:proofErr w:type="spellStart"/>
            <w:r w:rsidRPr="00F732EA">
              <w:rPr>
                <w:bCs/>
                <w:sz w:val="24"/>
                <w:szCs w:val="24"/>
              </w:rPr>
              <w:t>baru</w:t>
            </w:r>
            <w:proofErr w:type="spellEnd"/>
          </w:p>
          <w:p w14:paraId="08D8538B" w14:textId="77777777" w:rsidR="00F732EA" w:rsidRPr="00F732EA" w:rsidRDefault="00F732EA" w:rsidP="002476F9">
            <w:pPr>
              <w:pStyle w:val="STTSTabelContent"/>
              <w:numPr>
                <w:ilvl w:val="0"/>
                <w:numId w:val="351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Simpan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Perubahan</w:t>
            </w:r>
            <w:proofErr w:type="spellEnd"/>
            <w:r w:rsidRPr="00F732EA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09BC02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“Voucher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Diperbarui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” dan voucher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diperbarui</w:t>
            </w:r>
            <w:proofErr w:type="spellEnd"/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7E81A1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“Voucher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Diperbarui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” dan voucher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diperbarui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3FBC5B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F732EA" w:rsidRPr="00F732EA" w14:paraId="7A4AD4A1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94B931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UJ331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91473F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voucher dengan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kode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yang tidak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670970" w14:textId="77777777" w:rsidR="00F732EA" w:rsidRPr="00F732EA" w:rsidRDefault="00F732EA" w:rsidP="002476F9">
            <w:pPr>
              <w:pStyle w:val="STTSTabelContent"/>
              <w:numPr>
                <w:ilvl w:val="0"/>
                <w:numId w:val="356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simbol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edit</w:t>
            </w:r>
          </w:p>
          <w:p w14:paraId="3FE1E774" w14:textId="77777777" w:rsidR="00F732EA" w:rsidRPr="00F732EA" w:rsidRDefault="00F732EA" w:rsidP="002476F9">
            <w:pPr>
              <w:pStyle w:val="STTSTabelContent"/>
              <w:numPr>
                <w:ilvl w:val="0"/>
                <w:numId w:val="356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kode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salah</w:t>
            </w:r>
          </w:p>
          <w:p w14:paraId="587917D8" w14:textId="77777777" w:rsidR="00F732EA" w:rsidRPr="00F732EA" w:rsidRDefault="00F732EA" w:rsidP="002476F9">
            <w:pPr>
              <w:pStyle w:val="STTSTabelContent"/>
              <w:numPr>
                <w:ilvl w:val="0"/>
                <w:numId w:val="356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>Masukkan nama</w:t>
            </w:r>
          </w:p>
          <w:p w14:paraId="389496FB" w14:textId="77777777" w:rsidR="00F732EA" w:rsidRPr="00F732EA" w:rsidRDefault="00F732EA" w:rsidP="002476F9">
            <w:pPr>
              <w:pStyle w:val="STTSTabelContent"/>
              <w:numPr>
                <w:ilvl w:val="0"/>
                <w:numId w:val="356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Pilih </w:t>
            </w:r>
            <w:proofErr w:type="spellStart"/>
            <w:r w:rsidRPr="00F732EA">
              <w:rPr>
                <w:bCs/>
                <w:sz w:val="24"/>
                <w:szCs w:val="24"/>
              </w:rPr>
              <w:t>tipe</w:t>
            </w:r>
            <w:proofErr w:type="spellEnd"/>
          </w:p>
          <w:p w14:paraId="3770E909" w14:textId="77777777" w:rsidR="00F732EA" w:rsidRPr="00F732EA" w:rsidRDefault="00F732EA" w:rsidP="002476F9">
            <w:pPr>
              <w:pStyle w:val="STTSTabelContent"/>
              <w:numPr>
                <w:ilvl w:val="0"/>
                <w:numId w:val="356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nilai</w:t>
            </w:r>
            <w:proofErr w:type="spellEnd"/>
          </w:p>
          <w:p w14:paraId="01A8CD8C" w14:textId="77777777" w:rsidR="00F732EA" w:rsidRPr="00F732EA" w:rsidRDefault="00F732EA" w:rsidP="002476F9">
            <w:pPr>
              <w:pStyle w:val="STTSTabelContent"/>
              <w:numPr>
                <w:ilvl w:val="0"/>
                <w:numId w:val="356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minimal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43E22E14" w14:textId="77777777" w:rsidR="00F732EA" w:rsidRPr="00F732EA" w:rsidRDefault="00F732EA" w:rsidP="002476F9">
            <w:pPr>
              <w:pStyle w:val="STTSTabelContent"/>
              <w:numPr>
                <w:ilvl w:val="0"/>
                <w:numId w:val="356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maksimal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570E9446" w14:textId="77777777" w:rsidR="00F732EA" w:rsidRPr="00F732EA" w:rsidRDefault="00F732EA" w:rsidP="002476F9">
            <w:pPr>
              <w:pStyle w:val="STTSTabelContent"/>
              <w:numPr>
                <w:ilvl w:val="0"/>
                <w:numId w:val="356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batas </w:t>
            </w:r>
            <w:proofErr w:type="spellStart"/>
            <w:r w:rsidRPr="00F732EA">
              <w:rPr>
                <w:bCs/>
                <w:sz w:val="24"/>
                <w:szCs w:val="24"/>
              </w:rPr>
              <w:t>pengguna</w:t>
            </w:r>
            <w:proofErr w:type="spellEnd"/>
          </w:p>
          <w:p w14:paraId="655B3305" w14:textId="77777777" w:rsidR="00F732EA" w:rsidRPr="00F732EA" w:rsidRDefault="00F732EA" w:rsidP="002476F9">
            <w:pPr>
              <w:pStyle w:val="STTSTabelContent"/>
              <w:numPr>
                <w:ilvl w:val="0"/>
                <w:numId w:val="356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mulai</w:t>
            </w:r>
            <w:proofErr w:type="spellEnd"/>
          </w:p>
          <w:p w14:paraId="76C12EBD" w14:textId="77777777" w:rsidR="00F732EA" w:rsidRPr="00F732EA" w:rsidRDefault="00F732EA" w:rsidP="002476F9">
            <w:pPr>
              <w:pStyle w:val="STTSTabelContent"/>
              <w:numPr>
                <w:ilvl w:val="0"/>
                <w:numId w:val="356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akhir</w:t>
            </w:r>
            <w:proofErr w:type="spellEnd"/>
          </w:p>
          <w:p w14:paraId="6C2B0663" w14:textId="77777777" w:rsidR="00F732EA" w:rsidRPr="00F732EA" w:rsidRDefault="00F732EA" w:rsidP="002476F9">
            <w:pPr>
              <w:pStyle w:val="STTSTabelContent"/>
              <w:numPr>
                <w:ilvl w:val="0"/>
                <w:numId w:val="356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deskripsi</w:t>
            </w:r>
            <w:proofErr w:type="spellEnd"/>
          </w:p>
          <w:p w14:paraId="49A0FC60" w14:textId="77777777" w:rsidR="00F732EA" w:rsidRPr="00F732EA" w:rsidRDefault="00F732EA" w:rsidP="002476F9">
            <w:pPr>
              <w:pStyle w:val="STTSTabelContent"/>
              <w:numPr>
                <w:ilvl w:val="0"/>
                <w:numId w:val="356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Simpan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Perubahan</w:t>
            </w:r>
            <w:proofErr w:type="spellEnd"/>
            <w:r w:rsidRPr="00F732EA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FEC4D1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“Kode minimal 3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” 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D16CE1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“Kode minimal 3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4ABD3F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4415C69F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5E9F75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UJ332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1812B0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voucher dengan nama yang tidak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91B2D8" w14:textId="77777777" w:rsidR="00B55996" w:rsidRPr="00F732EA" w:rsidRDefault="00B55996" w:rsidP="002476F9">
            <w:pPr>
              <w:pStyle w:val="STTSTabelContent"/>
              <w:numPr>
                <w:ilvl w:val="0"/>
                <w:numId w:val="357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simbol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edit</w:t>
            </w:r>
          </w:p>
          <w:p w14:paraId="3D86D831" w14:textId="77777777" w:rsidR="00B55996" w:rsidRPr="00F732EA" w:rsidRDefault="00B55996" w:rsidP="002476F9">
            <w:pPr>
              <w:pStyle w:val="STTSTabelContent"/>
              <w:numPr>
                <w:ilvl w:val="0"/>
                <w:numId w:val="357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kode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</w:p>
          <w:p w14:paraId="7920B3D4" w14:textId="77777777" w:rsidR="00B55996" w:rsidRPr="00F732EA" w:rsidRDefault="00B55996" w:rsidP="002476F9">
            <w:pPr>
              <w:pStyle w:val="STTSTabelContent"/>
              <w:numPr>
                <w:ilvl w:val="0"/>
                <w:numId w:val="357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>Masukkan nama yang salah</w:t>
            </w:r>
          </w:p>
          <w:p w14:paraId="769FB8A9" w14:textId="77777777" w:rsidR="00B55996" w:rsidRPr="00F732EA" w:rsidRDefault="00B55996" w:rsidP="002476F9">
            <w:pPr>
              <w:pStyle w:val="STTSTabelContent"/>
              <w:numPr>
                <w:ilvl w:val="0"/>
                <w:numId w:val="357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Pilih </w:t>
            </w:r>
            <w:proofErr w:type="spellStart"/>
            <w:r w:rsidRPr="00F732EA">
              <w:rPr>
                <w:bCs/>
                <w:sz w:val="24"/>
                <w:szCs w:val="24"/>
              </w:rPr>
              <w:t>tipe</w:t>
            </w:r>
            <w:proofErr w:type="spellEnd"/>
          </w:p>
          <w:p w14:paraId="687C13EB" w14:textId="77777777" w:rsidR="00B55996" w:rsidRPr="00F732EA" w:rsidRDefault="00B55996" w:rsidP="002476F9">
            <w:pPr>
              <w:pStyle w:val="STTSTabelContent"/>
              <w:numPr>
                <w:ilvl w:val="0"/>
                <w:numId w:val="357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nilai</w:t>
            </w:r>
            <w:proofErr w:type="spellEnd"/>
          </w:p>
          <w:p w14:paraId="7B150731" w14:textId="77777777" w:rsidR="00B55996" w:rsidRPr="00F732EA" w:rsidRDefault="00B55996" w:rsidP="002476F9">
            <w:pPr>
              <w:pStyle w:val="STTSTabelContent"/>
              <w:numPr>
                <w:ilvl w:val="0"/>
                <w:numId w:val="357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minimal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70C1E76C" w14:textId="77777777" w:rsidR="00B55996" w:rsidRPr="00F732EA" w:rsidRDefault="00B55996" w:rsidP="002476F9">
            <w:pPr>
              <w:pStyle w:val="STTSTabelContent"/>
              <w:numPr>
                <w:ilvl w:val="0"/>
                <w:numId w:val="357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maksimal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59D8078E" w14:textId="77777777" w:rsidR="00B55996" w:rsidRPr="00F732EA" w:rsidRDefault="00B55996" w:rsidP="002476F9">
            <w:pPr>
              <w:pStyle w:val="STTSTabelContent"/>
              <w:numPr>
                <w:ilvl w:val="0"/>
                <w:numId w:val="357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batas </w:t>
            </w:r>
            <w:proofErr w:type="spellStart"/>
            <w:r w:rsidRPr="00F732EA">
              <w:rPr>
                <w:bCs/>
                <w:sz w:val="24"/>
                <w:szCs w:val="24"/>
              </w:rPr>
              <w:t>pengguna</w:t>
            </w:r>
            <w:proofErr w:type="spellEnd"/>
          </w:p>
          <w:p w14:paraId="4FA6AD06" w14:textId="77777777" w:rsidR="00B55996" w:rsidRPr="00F732EA" w:rsidRDefault="00B55996" w:rsidP="002476F9">
            <w:pPr>
              <w:pStyle w:val="STTSTabelContent"/>
              <w:numPr>
                <w:ilvl w:val="0"/>
                <w:numId w:val="357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mulai</w:t>
            </w:r>
            <w:proofErr w:type="spellEnd"/>
          </w:p>
          <w:p w14:paraId="4848A23C" w14:textId="77777777" w:rsidR="00B55996" w:rsidRPr="00F732EA" w:rsidRDefault="00B55996" w:rsidP="002476F9">
            <w:pPr>
              <w:pStyle w:val="STTSTabelContent"/>
              <w:numPr>
                <w:ilvl w:val="0"/>
                <w:numId w:val="357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akhir</w:t>
            </w:r>
            <w:proofErr w:type="spellEnd"/>
          </w:p>
          <w:p w14:paraId="2584B695" w14:textId="77777777" w:rsidR="00B55996" w:rsidRPr="00F732EA" w:rsidRDefault="00B55996" w:rsidP="002476F9">
            <w:pPr>
              <w:pStyle w:val="STTSTabelContent"/>
              <w:numPr>
                <w:ilvl w:val="0"/>
                <w:numId w:val="357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deskripsi</w:t>
            </w:r>
            <w:proofErr w:type="spellEnd"/>
          </w:p>
          <w:p w14:paraId="6F5D4359" w14:textId="77777777" w:rsidR="00B55996" w:rsidRPr="00F732EA" w:rsidRDefault="00B55996" w:rsidP="002476F9">
            <w:pPr>
              <w:pStyle w:val="STTSTabelContent"/>
              <w:numPr>
                <w:ilvl w:val="0"/>
                <w:numId w:val="357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Simpan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Perubahan</w:t>
            </w:r>
            <w:proofErr w:type="spellEnd"/>
            <w:r w:rsidRPr="00F732EA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EDA9A3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“Nama minimal 3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” 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91B93E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“Nama minimal 3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7C5000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</w:tbl>
    <w:p w14:paraId="2721367D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2DCF7912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2A6250CD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6CEEC7C0" w14:textId="77777777" w:rsidR="00F732EA" w:rsidRPr="00562B08" w:rsidRDefault="00F732EA" w:rsidP="00F732EA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24</w:t>
      </w:r>
    </w:p>
    <w:p w14:paraId="1F71F11C" w14:textId="69E640F8" w:rsidR="00F732EA" w:rsidRPr="00562B08" w:rsidRDefault="00F732EA" w:rsidP="00F732EA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Halaman Voucher Admin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Lanjutan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3121"/>
        <w:gridCol w:w="3969"/>
        <w:gridCol w:w="2977"/>
        <w:gridCol w:w="3007"/>
        <w:gridCol w:w="1016"/>
      </w:tblGrid>
      <w:tr w:rsidR="00F732EA" w:rsidRPr="00562B08" w14:paraId="15EBF827" w14:textId="77777777" w:rsidTr="002476F9">
        <w:trPr>
          <w:jc w:val="center"/>
        </w:trPr>
        <w:tc>
          <w:tcPr>
            <w:tcW w:w="843" w:type="dxa"/>
            <w:shd w:val="clear" w:color="auto" w:fill="D9D9D9"/>
          </w:tcPr>
          <w:p w14:paraId="713B896C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3121" w:type="dxa"/>
            <w:shd w:val="clear" w:color="auto" w:fill="D9D9D9"/>
          </w:tcPr>
          <w:p w14:paraId="1413F4AA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3969" w:type="dxa"/>
            <w:shd w:val="clear" w:color="auto" w:fill="D9D9D9"/>
          </w:tcPr>
          <w:p w14:paraId="5C9DDE1F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2977" w:type="dxa"/>
            <w:shd w:val="clear" w:color="auto" w:fill="D9D9D9"/>
          </w:tcPr>
          <w:p w14:paraId="2F5F263A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3007" w:type="dxa"/>
            <w:shd w:val="clear" w:color="auto" w:fill="D9D9D9"/>
          </w:tcPr>
          <w:p w14:paraId="704A462D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6C7314A5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F732EA" w:rsidRPr="00F732EA" w14:paraId="687BCAEA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1E6082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UJ333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69488D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voucher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tanpa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mengisi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nilai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atau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nilai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negatif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10FD39" w14:textId="77777777" w:rsidR="00F732EA" w:rsidRPr="00F732EA" w:rsidRDefault="00F732EA" w:rsidP="002476F9">
            <w:pPr>
              <w:pStyle w:val="STTSTabelContent"/>
              <w:numPr>
                <w:ilvl w:val="0"/>
                <w:numId w:val="358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simbol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edit</w:t>
            </w:r>
          </w:p>
          <w:p w14:paraId="08CF4FCC" w14:textId="77777777" w:rsidR="00F732EA" w:rsidRPr="00F732EA" w:rsidRDefault="00F732EA" w:rsidP="002476F9">
            <w:pPr>
              <w:pStyle w:val="STTSTabelContent"/>
              <w:numPr>
                <w:ilvl w:val="0"/>
                <w:numId w:val="358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kode</w:t>
            </w:r>
            <w:proofErr w:type="spellEnd"/>
          </w:p>
          <w:p w14:paraId="143501A8" w14:textId="77777777" w:rsidR="00F732EA" w:rsidRPr="00F732EA" w:rsidRDefault="00F732EA" w:rsidP="002476F9">
            <w:pPr>
              <w:pStyle w:val="STTSTabelContent"/>
              <w:numPr>
                <w:ilvl w:val="0"/>
                <w:numId w:val="358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>Masukkan nama</w:t>
            </w:r>
          </w:p>
          <w:p w14:paraId="508D3484" w14:textId="77777777" w:rsidR="00F732EA" w:rsidRPr="00F732EA" w:rsidRDefault="00F732EA" w:rsidP="002476F9">
            <w:pPr>
              <w:pStyle w:val="STTSTabelContent"/>
              <w:numPr>
                <w:ilvl w:val="0"/>
                <w:numId w:val="358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Pilih </w:t>
            </w:r>
            <w:proofErr w:type="spellStart"/>
            <w:r w:rsidRPr="00F732EA">
              <w:rPr>
                <w:bCs/>
                <w:sz w:val="24"/>
                <w:szCs w:val="24"/>
              </w:rPr>
              <w:t>tipe</w:t>
            </w:r>
            <w:proofErr w:type="spellEnd"/>
          </w:p>
          <w:p w14:paraId="5424856B" w14:textId="77777777" w:rsidR="00F732EA" w:rsidRPr="00F732EA" w:rsidRDefault="00F732EA" w:rsidP="002476F9">
            <w:pPr>
              <w:pStyle w:val="STTSTabelContent"/>
              <w:numPr>
                <w:ilvl w:val="0"/>
                <w:numId w:val="358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nilai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salah</w:t>
            </w:r>
          </w:p>
          <w:p w14:paraId="181F2F11" w14:textId="77777777" w:rsidR="00F732EA" w:rsidRPr="00F732EA" w:rsidRDefault="00F732EA" w:rsidP="002476F9">
            <w:pPr>
              <w:pStyle w:val="STTSTabelContent"/>
              <w:numPr>
                <w:ilvl w:val="0"/>
                <w:numId w:val="358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minimal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7F5D66CE" w14:textId="77777777" w:rsidR="00F732EA" w:rsidRPr="00F732EA" w:rsidRDefault="00F732EA" w:rsidP="002476F9">
            <w:pPr>
              <w:pStyle w:val="STTSTabelContent"/>
              <w:numPr>
                <w:ilvl w:val="0"/>
                <w:numId w:val="358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maksimal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3D3DDF8D" w14:textId="77777777" w:rsidR="00F732EA" w:rsidRPr="00F732EA" w:rsidRDefault="00F732EA" w:rsidP="002476F9">
            <w:pPr>
              <w:pStyle w:val="STTSTabelContent"/>
              <w:numPr>
                <w:ilvl w:val="0"/>
                <w:numId w:val="358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batas </w:t>
            </w:r>
            <w:proofErr w:type="spellStart"/>
            <w:r w:rsidRPr="00F732EA">
              <w:rPr>
                <w:bCs/>
                <w:sz w:val="24"/>
                <w:szCs w:val="24"/>
              </w:rPr>
              <w:t>pengguna</w:t>
            </w:r>
            <w:proofErr w:type="spellEnd"/>
          </w:p>
          <w:p w14:paraId="09B601A9" w14:textId="77777777" w:rsidR="00F732EA" w:rsidRPr="00F732EA" w:rsidRDefault="00F732EA" w:rsidP="002476F9">
            <w:pPr>
              <w:pStyle w:val="STTSTabelContent"/>
              <w:numPr>
                <w:ilvl w:val="0"/>
                <w:numId w:val="358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mulai</w:t>
            </w:r>
            <w:proofErr w:type="spellEnd"/>
          </w:p>
          <w:p w14:paraId="266A7747" w14:textId="77777777" w:rsidR="00F732EA" w:rsidRPr="00F732EA" w:rsidRDefault="00F732EA" w:rsidP="002476F9">
            <w:pPr>
              <w:pStyle w:val="STTSTabelContent"/>
              <w:numPr>
                <w:ilvl w:val="0"/>
                <w:numId w:val="358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akhir</w:t>
            </w:r>
            <w:proofErr w:type="spellEnd"/>
          </w:p>
          <w:p w14:paraId="5D6EB230" w14:textId="77777777" w:rsidR="00F732EA" w:rsidRPr="00F732EA" w:rsidRDefault="00F732EA" w:rsidP="002476F9">
            <w:pPr>
              <w:pStyle w:val="STTSTabelContent"/>
              <w:numPr>
                <w:ilvl w:val="0"/>
                <w:numId w:val="358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deskripsi</w:t>
            </w:r>
            <w:proofErr w:type="spellEnd"/>
          </w:p>
          <w:p w14:paraId="7AB6BBA4" w14:textId="77777777" w:rsidR="00F732EA" w:rsidRPr="00F732EA" w:rsidRDefault="00F732EA" w:rsidP="002476F9">
            <w:pPr>
              <w:pStyle w:val="STTSTabelContent"/>
              <w:numPr>
                <w:ilvl w:val="0"/>
                <w:numId w:val="358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Simpan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Perubahan</w:t>
            </w:r>
            <w:proofErr w:type="spellEnd"/>
            <w:r w:rsidRPr="00F732EA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498B79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“Nilai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lebih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dari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0” 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787566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“Nilai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harus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lebih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dari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0”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3CBF18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418994DB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9D237C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UJ334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671DCC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voucher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tanpa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mengisi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batas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EED51B" w14:textId="77777777" w:rsidR="00B55996" w:rsidRPr="00F732EA" w:rsidRDefault="00B55996" w:rsidP="002476F9">
            <w:pPr>
              <w:pStyle w:val="STTSTabelContent"/>
              <w:numPr>
                <w:ilvl w:val="0"/>
                <w:numId w:val="359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simbol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edit</w:t>
            </w:r>
          </w:p>
          <w:p w14:paraId="1E7236EA" w14:textId="77777777" w:rsidR="00B55996" w:rsidRPr="00F732EA" w:rsidRDefault="00B55996" w:rsidP="002476F9">
            <w:pPr>
              <w:pStyle w:val="STTSTabelContent"/>
              <w:numPr>
                <w:ilvl w:val="0"/>
                <w:numId w:val="359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kode</w:t>
            </w:r>
            <w:proofErr w:type="spellEnd"/>
          </w:p>
          <w:p w14:paraId="1EB17B23" w14:textId="77777777" w:rsidR="00B55996" w:rsidRPr="00F732EA" w:rsidRDefault="00B55996" w:rsidP="002476F9">
            <w:pPr>
              <w:pStyle w:val="STTSTabelContent"/>
              <w:numPr>
                <w:ilvl w:val="0"/>
                <w:numId w:val="359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>Masukkan nama</w:t>
            </w:r>
          </w:p>
          <w:p w14:paraId="19CDB62C" w14:textId="77777777" w:rsidR="00B55996" w:rsidRPr="00F732EA" w:rsidRDefault="00B55996" w:rsidP="002476F9">
            <w:pPr>
              <w:pStyle w:val="STTSTabelContent"/>
              <w:numPr>
                <w:ilvl w:val="0"/>
                <w:numId w:val="359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Pilih </w:t>
            </w:r>
            <w:proofErr w:type="spellStart"/>
            <w:r w:rsidRPr="00F732EA">
              <w:rPr>
                <w:bCs/>
                <w:sz w:val="24"/>
                <w:szCs w:val="24"/>
              </w:rPr>
              <w:t>tipe</w:t>
            </w:r>
            <w:proofErr w:type="spellEnd"/>
          </w:p>
          <w:p w14:paraId="03D28244" w14:textId="77777777" w:rsidR="00B55996" w:rsidRPr="00F732EA" w:rsidRDefault="00B55996" w:rsidP="002476F9">
            <w:pPr>
              <w:pStyle w:val="STTSTabelContent"/>
              <w:numPr>
                <w:ilvl w:val="0"/>
                <w:numId w:val="359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nilai</w:t>
            </w:r>
            <w:proofErr w:type="spellEnd"/>
          </w:p>
          <w:p w14:paraId="3DDC1ABC" w14:textId="77777777" w:rsidR="00B55996" w:rsidRPr="00F732EA" w:rsidRDefault="00B55996" w:rsidP="002476F9">
            <w:pPr>
              <w:pStyle w:val="STTSTabelContent"/>
              <w:numPr>
                <w:ilvl w:val="0"/>
                <w:numId w:val="359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minimal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3FFA6255" w14:textId="77777777" w:rsidR="00B55996" w:rsidRPr="00F732EA" w:rsidRDefault="00B55996" w:rsidP="002476F9">
            <w:pPr>
              <w:pStyle w:val="STTSTabelContent"/>
              <w:numPr>
                <w:ilvl w:val="0"/>
                <w:numId w:val="359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maksimal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039B2E06" w14:textId="77777777" w:rsidR="00B55996" w:rsidRPr="00F732EA" w:rsidRDefault="00B55996" w:rsidP="002476F9">
            <w:pPr>
              <w:pStyle w:val="STTSTabelContent"/>
              <w:numPr>
                <w:ilvl w:val="0"/>
                <w:numId w:val="359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akhir</w:t>
            </w:r>
            <w:proofErr w:type="spellEnd"/>
          </w:p>
          <w:p w14:paraId="7341592B" w14:textId="77777777" w:rsidR="00B55996" w:rsidRPr="00F732EA" w:rsidRDefault="00B55996" w:rsidP="002476F9">
            <w:pPr>
              <w:pStyle w:val="STTSTabelContent"/>
              <w:numPr>
                <w:ilvl w:val="0"/>
                <w:numId w:val="359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deskripsi</w:t>
            </w:r>
            <w:proofErr w:type="spellEnd"/>
          </w:p>
          <w:p w14:paraId="2D06C148" w14:textId="77777777" w:rsidR="00B55996" w:rsidRPr="00F732EA" w:rsidRDefault="00B55996" w:rsidP="002476F9">
            <w:pPr>
              <w:pStyle w:val="STTSTabelContent"/>
              <w:numPr>
                <w:ilvl w:val="0"/>
                <w:numId w:val="359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Simpan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Perubahan</w:t>
            </w:r>
            <w:proofErr w:type="spellEnd"/>
            <w:r w:rsidRPr="00F732EA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31A7F7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“Batas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pengguna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minimal 1” 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05B381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“Batas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pengguna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minimal 1”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C4309C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F732EA" w14:paraId="0AEABAB9" w14:textId="77777777" w:rsidTr="00B55996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207AA3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UJ335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0D9A54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voucher dengan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mengisi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mulai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setelah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akhir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E65D90" w14:textId="77777777" w:rsidR="00B55996" w:rsidRPr="00F732EA" w:rsidRDefault="00B55996" w:rsidP="002476F9">
            <w:pPr>
              <w:pStyle w:val="STTSTabelContent"/>
              <w:numPr>
                <w:ilvl w:val="0"/>
                <w:numId w:val="36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simbol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edit</w:t>
            </w:r>
          </w:p>
          <w:p w14:paraId="63A01701" w14:textId="77777777" w:rsidR="00B55996" w:rsidRPr="00F732EA" w:rsidRDefault="00B55996" w:rsidP="002476F9">
            <w:pPr>
              <w:pStyle w:val="STTSTabelContent"/>
              <w:numPr>
                <w:ilvl w:val="0"/>
                <w:numId w:val="36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kode</w:t>
            </w:r>
            <w:proofErr w:type="spellEnd"/>
          </w:p>
          <w:p w14:paraId="0F9F7C53" w14:textId="77777777" w:rsidR="00B55996" w:rsidRPr="00F732EA" w:rsidRDefault="00B55996" w:rsidP="002476F9">
            <w:pPr>
              <w:pStyle w:val="STTSTabelContent"/>
              <w:numPr>
                <w:ilvl w:val="0"/>
                <w:numId w:val="36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>Masukkan nama</w:t>
            </w:r>
          </w:p>
          <w:p w14:paraId="74713266" w14:textId="77777777" w:rsidR="00B55996" w:rsidRPr="00F732EA" w:rsidRDefault="00B55996" w:rsidP="002476F9">
            <w:pPr>
              <w:pStyle w:val="STTSTabelContent"/>
              <w:numPr>
                <w:ilvl w:val="0"/>
                <w:numId w:val="36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Pilih </w:t>
            </w:r>
            <w:proofErr w:type="spellStart"/>
            <w:r w:rsidRPr="00F732EA">
              <w:rPr>
                <w:bCs/>
                <w:sz w:val="24"/>
                <w:szCs w:val="24"/>
              </w:rPr>
              <w:t>tipe</w:t>
            </w:r>
            <w:proofErr w:type="spellEnd"/>
          </w:p>
          <w:p w14:paraId="35A76060" w14:textId="77777777" w:rsidR="00B55996" w:rsidRPr="00F732EA" w:rsidRDefault="00B55996" w:rsidP="002476F9">
            <w:pPr>
              <w:pStyle w:val="STTSTabelContent"/>
              <w:numPr>
                <w:ilvl w:val="0"/>
                <w:numId w:val="36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nilai</w:t>
            </w:r>
            <w:proofErr w:type="spellEnd"/>
          </w:p>
          <w:p w14:paraId="71291D50" w14:textId="77777777" w:rsidR="00B55996" w:rsidRPr="00F732EA" w:rsidRDefault="00B55996" w:rsidP="002476F9">
            <w:pPr>
              <w:pStyle w:val="STTSTabelContent"/>
              <w:numPr>
                <w:ilvl w:val="0"/>
                <w:numId w:val="36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minimal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5156691E" w14:textId="77777777" w:rsidR="00B55996" w:rsidRPr="00F732EA" w:rsidRDefault="00B55996" w:rsidP="002476F9">
            <w:pPr>
              <w:pStyle w:val="STTSTabelContent"/>
              <w:numPr>
                <w:ilvl w:val="0"/>
                <w:numId w:val="36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maksimal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7B0B82D4" w14:textId="77777777" w:rsidR="00B55996" w:rsidRPr="00F732EA" w:rsidRDefault="00B55996" w:rsidP="002476F9">
            <w:pPr>
              <w:pStyle w:val="STTSTabelContent"/>
              <w:numPr>
                <w:ilvl w:val="0"/>
                <w:numId w:val="36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batas </w:t>
            </w:r>
            <w:proofErr w:type="spellStart"/>
            <w:r w:rsidRPr="00F732EA">
              <w:rPr>
                <w:bCs/>
                <w:sz w:val="24"/>
                <w:szCs w:val="24"/>
              </w:rPr>
              <w:t>pengguna</w:t>
            </w:r>
            <w:proofErr w:type="spellEnd"/>
          </w:p>
          <w:p w14:paraId="03A7048B" w14:textId="77777777" w:rsidR="00B55996" w:rsidRPr="00F732EA" w:rsidRDefault="00B55996" w:rsidP="002476F9">
            <w:pPr>
              <w:pStyle w:val="STTSTabelContent"/>
              <w:numPr>
                <w:ilvl w:val="0"/>
                <w:numId w:val="36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mulai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salah</w:t>
            </w:r>
          </w:p>
          <w:p w14:paraId="3965EFFC" w14:textId="77777777" w:rsidR="00B55996" w:rsidRPr="00F732EA" w:rsidRDefault="00B55996" w:rsidP="002476F9">
            <w:pPr>
              <w:pStyle w:val="STTSTabelContent"/>
              <w:numPr>
                <w:ilvl w:val="0"/>
                <w:numId w:val="36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akhir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salah</w:t>
            </w:r>
          </w:p>
          <w:p w14:paraId="16B465D3" w14:textId="77777777" w:rsidR="00B55996" w:rsidRPr="00F732EA" w:rsidRDefault="00B55996" w:rsidP="002476F9">
            <w:pPr>
              <w:pStyle w:val="STTSTabelContent"/>
              <w:numPr>
                <w:ilvl w:val="0"/>
                <w:numId w:val="36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deskripsi</w:t>
            </w:r>
            <w:proofErr w:type="spellEnd"/>
          </w:p>
          <w:p w14:paraId="21B309E0" w14:textId="77777777" w:rsidR="00B55996" w:rsidRPr="00F732EA" w:rsidRDefault="00B55996" w:rsidP="002476F9">
            <w:pPr>
              <w:pStyle w:val="STTSTabelContent"/>
              <w:numPr>
                <w:ilvl w:val="0"/>
                <w:numId w:val="362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Simpan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Perubahan</w:t>
            </w:r>
            <w:proofErr w:type="spellEnd"/>
            <w:r w:rsidRPr="00F732EA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8E8F05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“End date must be after start date” 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1198F2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“End date must be after start date”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254592" w14:textId="77777777" w:rsidR="00B55996" w:rsidRPr="00F732EA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</w:tbl>
    <w:p w14:paraId="4D345D5E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187F50B6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51F83A24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7969E98D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14884651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198BEDBD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3EBEFE61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4EE057E8" w14:textId="77777777" w:rsidR="00F732EA" w:rsidRPr="00562B08" w:rsidRDefault="00F732EA" w:rsidP="00F732EA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24</w:t>
      </w:r>
    </w:p>
    <w:p w14:paraId="0F9931EE" w14:textId="77777777" w:rsidR="00F732EA" w:rsidRPr="00562B08" w:rsidRDefault="00F732EA" w:rsidP="00F732EA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Halaman Voucher Admin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Lanjutan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3121"/>
        <w:gridCol w:w="3969"/>
        <w:gridCol w:w="2977"/>
        <w:gridCol w:w="3007"/>
        <w:gridCol w:w="1016"/>
      </w:tblGrid>
      <w:tr w:rsidR="00F732EA" w:rsidRPr="00562B08" w14:paraId="3F45C395" w14:textId="77777777" w:rsidTr="002476F9">
        <w:trPr>
          <w:jc w:val="center"/>
        </w:trPr>
        <w:tc>
          <w:tcPr>
            <w:tcW w:w="843" w:type="dxa"/>
            <w:shd w:val="clear" w:color="auto" w:fill="D9D9D9"/>
          </w:tcPr>
          <w:p w14:paraId="031D385A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3121" w:type="dxa"/>
            <w:shd w:val="clear" w:color="auto" w:fill="D9D9D9"/>
          </w:tcPr>
          <w:p w14:paraId="130793B7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3969" w:type="dxa"/>
            <w:shd w:val="clear" w:color="auto" w:fill="D9D9D9"/>
          </w:tcPr>
          <w:p w14:paraId="24BA7DBF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2977" w:type="dxa"/>
            <w:shd w:val="clear" w:color="auto" w:fill="D9D9D9"/>
          </w:tcPr>
          <w:p w14:paraId="2176BD97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3007" w:type="dxa"/>
            <w:shd w:val="clear" w:color="auto" w:fill="D9D9D9"/>
          </w:tcPr>
          <w:p w14:paraId="6353FBFB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27F6B9E1" w14:textId="77777777" w:rsidR="00F732EA" w:rsidRPr="00562B08" w:rsidRDefault="00F732EA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F732EA" w:rsidRPr="00F732EA" w14:paraId="77D8BA91" w14:textId="77777777" w:rsidTr="00F732EA">
        <w:trPr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31ADA6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F732EA">
              <w:rPr>
                <w:b w:val="0"/>
                <w:bCs/>
                <w:sz w:val="24"/>
                <w:szCs w:val="24"/>
              </w:rPr>
              <w:t>UJ336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DF8E0C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Mengedit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voucher dengan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deskripsi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yang tidak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594CE9" w14:textId="77777777" w:rsidR="00F732EA" w:rsidRPr="00F732EA" w:rsidRDefault="00F732EA" w:rsidP="002476F9">
            <w:pPr>
              <w:pStyle w:val="STTSTabelContent"/>
              <w:numPr>
                <w:ilvl w:val="0"/>
                <w:numId w:val="36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simbol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edit</w:t>
            </w:r>
          </w:p>
          <w:p w14:paraId="77E8455B" w14:textId="77777777" w:rsidR="00F732EA" w:rsidRPr="00F732EA" w:rsidRDefault="00F732EA" w:rsidP="002476F9">
            <w:pPr>
              <w:pStyle w:val="STTSTabelContent"/>
              <w:numPr>
                <w:ilvl w:val="0"/>
                <w:numId w:val="36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kode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</w:p>
          <w:p w14:paraId="24B9B589" w14:textId="77777777" w:rsidR="00F732EA" w:rsidRPr="00F732EA" w:rsidRDefault="00F732EA" w:rsidP="002476F9">
            <w:pPr>
              <w:pStyle w:val="STTSTabelContent"/>
              <w:numPr>
                <w:ilvl w:val="0"/>
                <w:numId w:val="36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>Masukkan nama</w:t>
            </w:r>
          </w:p>
          <w:p w14:paraId="03761DD1" w14:textId="77777777" w:rsidR="00F732EA" w:rsidRPr="00F732EA" w:rsidRDefault="00F732EA" w:rsidP="002476F9">
            <w:pPr>
              <w:pStyle w:val="STTSTabelContent"/>
              <w:numPr>
                <w:ilvl w:val="0"/>
                <w:numId w:val="36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Pilih </w:t>
            </w:r>
            <w:proofErr w:type="spellStart"/>
            <w:r w:rsidRPr="00F732EA">
              <w:rPr>
                <w:bCs/>
                <w:sz w:val="24"/>
                <w:szCs w:val="24"/>
              </w:rPr>
              <w:t>tipe</w:t>
            </w:r>
            <w:proofErr w:type="spellEnd"/>
          </w:p>
          <w:p w14:paraId="6562949E" w14:textId="77777777" w:rsidR="00F732EA" w:rsidRPr="00F732EA" w:rsidRDefault="00F732EA" w:rsidP="002476F9">
            <w:pPr>
              <w:pStyle w:val="STTSTabelContent"/>
              <w:numPr>
                <w:ilvl w:val="0"/>
                <w:numId w:val="36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nilai</w:t>
            </w:r>
            <w:proofErr w:type="spellEnd"/>
          </w:p>
          <w:p w14:paraId="11EC6C5C" w14:textId="77777777" w:rsidR="00F732EA" w:rsidRPr="00F732EA" w:rsidRDefault="00F732EA" w:rsidP="002476F9">
            <w:pPr>
              <w:pStyle w:val="STTSTabelContent"/>
              <w:numPr>
                <w:ilvl w:val="0"/>
                <w:numId w:val="36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minimal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3605BBAC" w14:textId="77777777" w:rsidR="00F732EA" w:rsidRPr="00F732EA" w:rsidRDefault="00F732EA" w:rsidP="002476F9">
            <w:pPr>
              <w:pStyle w:val="STTSTabelContent"/>
              <w:numPr>
                <w:ilvl w:val="0"/>
                <w:numId w:val="36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maksimal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pembelian</w:t>
            </w:r>
            <w:proofErr w:type="spellEnd"/>
          </w:p>
          <w:p w14:paraId="14FD7C72" w14:textId="77777777" w:rsidR="00F732EA" w:rsidRPr="00F732EA" w:rsidRDefault="00F732EA" w:rsidP="002476F9">
            <w:pPr>
              <w:pStyle w:val="STTSTabelContent"/>
              <w:numPr>
                <w:ilvl w:val="0"/>
                <w:numId w:val="36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batas </w:t>
            </w:r>
            <w:proofErr w:type="spellStart"/>
            <w:r w:rsidRPr="00F732EA">
              <w:rPr>
                <w:bCs/>
                <w:sz w:val="24"/>
                <w:szCs w:val="24"/>
              </w:rPr>
              <w:t>pengguna</w:t>
            </w:r>
            <w:proofErr w:type="spellEnd"/>
          </w:p>
          <w:p w14:paraId="5B9BD56A" w14:textId="77777777" w:rsidR="00F732EA" w:rsidRPr="00F732EA" w:rsidRDefault="00F732EA" w:rsidP="002476F9">
            <w:pPr>
              <w:pStyle w:val="STTSTabelContent"/>
              <w:numPr>
                <w:ilvl w:val="0"/>
                <w:numId w:val="36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mulai</w:t>
            </w:r>
            <w:proofErr w:type="spellEnd"/>
          </w:p>
          <w:p w14:paraId="04571F99" w14:textId="77777777" w:rsidR="00F732EA" w:rsidRPr="00F732EA" w:rsidRDefault="00F732EA" w:rsidP="002476F9">
            <w:pPr>
              <w:pStyle w:val="STTSTabelContent"/>
              <w:numPr>
                <w:ilvl w:val="0"/>
                <w:numId w:val="36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tanggal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akhir</w:t>
            </w:r>
            <w:proofErr w:type="spellEnd"/>
          </w:p>
          <w:p w14:paraId="1D63ED20" w14:textId="77777777" w:rsidR="00F732EA" w:rsidRPr="00F732EA" w:rsidRDefault="00F732EA" w:rsidP="002476F9">
            <w:pPr>
              <w:pStyle w:val="STTSTabelContent"/>
              <w:numPr>
                <w:ilvl w:val="0"/>
                <w:numId w:val="36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F732EA">
              <w:rPr>
                <w:bCs/>
                <w:sz w:val="24"/>
                <w:szCs w:val="24"/>
              </w:rPr>
              <w:t>deskripsi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yang salah</w:t>
            </w:r>
          </w:p>
          <w:p w14:paraId="1D8CB57A" w14:textId="77777777" w:rsidR="00F732EA" w:rsidRPr="00F732EA" w:rsidRDefault="00F732EA" w:rsidP="002476F9">
            <w:pPr>
              <w:pStyle w:val="STTSTabelContent"/>
              <w:numPr>
                <w:ilvl w:val="0"/>
                <w:numId w:val="363"/>
              </w:numPr>
              <w:jc w:val="left"/>
              <w:rPr>
                <w:bCs/>
                <w:sz w:val="24"/>
                <w:szCs w:val="24"/>
              </w:rPr>
            </w:pPr>
            <w:r w:rsidRPr="00F732EA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F732EA">
              <w:rPr>
                <w:bCs/>
                <w:sz w:val="24"/>
                <w:szCs w:val="24"/>
              </w:rPr>
              <w:t>tombol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Cs/>
                <w:sz w:val="24"/>
                <w:szCs w:val="24"/>
              </w:rPr>
              <w:t>Simpan</w:t>
            </w:r>
            <w:proofErr w:type="spellEnd"/>
            <w:r w:rsidRPr="00F732E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Cs/>
                <w:sz w:val="24"/>
                <w:szCs w:val="24"/>
              </w:rPr>
              <w:t>Perubahan</w:t>
            </w:r>
            <w:proofErr w:type="spellEnd"/>
            <w:r w:rsidRPr="00F732EA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1ABC6C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Deskripsi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minimal 10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” 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BB506E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Muncul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“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Deskripsi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 xml:space="preserve"> minimal 10 </w:t>
            </w: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karakter</w:t>
            </w:r>
            <w:proofErr w:type="spellEnd"/>
            <w:r w:rsidRPr="00F732EA">
              <w:rPr>
                <w:b w:val="0"/>
                <w:bCs/>
                <w:sz w:val="24"/>
                <w:szCs w:val="24"/>
              </w:rPr>
              <w:t>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095397" w14:textId="77777777" w:rsidR="00F732EA" w:rsidRPr="00F732EA" w:rsidRDefault="00F732EA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F732EA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</w:tbl>
    <w:p w14:paraId="464E8F68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21B2D3B3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3EE4BBA8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602F4D33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654AA89F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6A84FBAE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55FBDAAB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467B91EB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5F596152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697BF88D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663905E5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134D61F8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098ECEAC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50D5B0D7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3415A660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3632664E" w14:textId="77777777" w:rsidR="00F732EA" w:rsidRDefault="00F732EA" w:rsidP="00562B08">
      <w:pPr>
        <w:pStyle w:val="STTSTabelContent"/>
        <w:jc w:val="left"/>
        <w:rPr>
          <w:sz w:val="24"/>
          <w:szCs w:val="24"/>
        </w:rPr>
      </w:pPr>
    </w:p>
    <w:p w14:paraId="1D960493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18CBA0E4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20BCDDDA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3CDA453A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0A20DEB8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4D6850BC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0C2433C0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6F608C0D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541BFE35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40B05B54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1AC44D12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20DC1EEC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5388708F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6E1590C2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01DB04A7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76E5E7DF" w14:textId="77777777" w:rsidR="00B55996" w:rsidRDefault="00B55996" w:rsidP="00562B08">
      <w:pPr>
        <w:pStyle w:val="STTSTabelContent"/>
        <w:jc w:val="left"/>
        <w:rPr>
          <w:sz w:val="24"/>
          <w:szCs w:val="24"/>
        </w:rPr>
      </w:pPr>
    </w:p>
    <w:p w14:paraId="6148CFEE" w14:textId="77777777" w:rsidR="00F732EA" w:rsidRPr="00562B08" w:rsidRDefault="00F732EA" w:rsidP="00562B08">
      <w:pPr>
        <w:pStyle w:val="STTSTabelContent"/>
        <w:jc w:val="left"/>
        <w:rPr>
          <w:sz w:val="24"/>
          <w:szCs w:val="24"/>
        </w:rPr>
      </w:pPr>
    </w:p>
    <w:p w14:paraId="066AC512" w14:textId="11DFA1F3" w:rsidR="00562B08" w:rsidRPr="00562B08" w:rsidRDefault="00562B08" w:rsidP="00562B08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25</w:t>
      </w:r>
    </w:p>
    <w:p w14:paraId="491706D3" w14:textId="77777777" w:rsidR="00562B08" w:rsidRPr="00562B08" w:rsidRDefault="00562B08" w:rsidP="00562B0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Halaman Laporan Admin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977"/>
        <w:gridCol w:w="4252"/>
        <w:gridCol w:w="3119"/>
        <w:gridCol w:w="2723"/>
        <w:gridCol w:w="1016"/>
      </w:tblGrid>
      <w:tr w:rsidR="00562B08" w:rsidRPr="00562B08" w14:paraId="764483C9" w14:textId="77777777" w:rsidTr="00F732EA">
        <w:trPr>
          <w:jc w:val="center"/>
        </w:trPr>
        <w:tc>
          <w:tcPr>
            <w:tcW w:w="846" w:type="dxa"/>
            <w:shd w:val="clear" w:color="auto" w:fill="D9D9D9"/>
          </w:tcPr>
          <w:p w14:paraId="136DAAD7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977" w:type="dxa"/>
            <w:shd w:val="clear" w:color="auto" w:fill="D9D9D9"/>
          </w:tcPr>
          <w:p w14:paraId="713FB9F1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4252" w:type="dxa"/>
            <w:shd w:val="clear" w:color="auto" w:fill="D9D9D9"/>
          </w:tcPr>
          <w:p w14:paraId="34CD4977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119" w:type="dxa"/>
            <w:shd w:val="clear" w:color="auto" w:fill="D9D9D9"/>
          </w:tcPr>
          <w:p w14:paraId="428817E6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723" w:type="dxa"/>
            <w:shd w:val="clear" w:color="auto" w:fill="D9D9D9"/>
          </w:tcPr>
          <w:p w14:paraId="7A0998D6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5D39321E" w14:textId="77777777" w:rsidR="00562B08" w:rsidRPr="00562B08" w:rsidRDefault="00562B08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562B08" w:rsidRPr="00562B08" w14:paraId="5E8918B9" w14:textId="77777777" w:rsidTr="00F732EA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09C8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UJ337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186B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penjualan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periodik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AD421" w14:textId="77777777" w:rsidR="00562B08" w:rsidRPr="00562B08" w:rsidRDefault="00562B08" w:rsidP="002476F9">
            <w:pPr>
              <w:pStyle w:val="STTSTabelContent"/>
              <w:numPr>
                <w:ilvl w:val="0"/>
                <w:numId w:val="36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Penjualan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Periodik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8DD2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penjualan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periodik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972B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penjualan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periodik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3BEB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54B6745B" w14:textId="77777777" w:rsidTr="00F732EA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656A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UJ338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768F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per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3725A" w14:textId="77777777" w:rsidR="00562B08" w:rsidRPr="00562B08" w:rsidRDefault="00562B08" w:rsidP="002476F9">
            <w:pPr>
              <w:pStyle w:val="STTSTabelContent"/>
              <w:numPr>
                <w:ilvl w:val="0"/>
                <w:numId w:val="365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“Per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6A24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per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BCDB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per </w:t>
            </w:r>
            <w:proofErr w:type="spellStart"/>
            <w:r w:rsidRPr="00562B08">
              <w:rPr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EC19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3E3B8649" w14:textId="77777777" w:rsidTr="00F732EA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ABC7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UJ339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D39A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metode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pembayaran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8E760" w14:textId="77777777" w:rsidR="00562B08" w:rsidRPr="00562B08" w:rsidRDefault="00562B08" w:rsidP="002476F9">
            <w:pPr>
              <w:pStyle w:val="STTSTabelContent"/>
              <w:numPr>
                <w:ilvl w:val="0"/>
                <w:numId w:val="366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“Metode </w:t>
            </w:r>
            <w:proofErr w:type="spellStart"/>
            <w:r w:rsidRPr="00562B08">
              <w:rPr>
                <w:sz w:val="24"/>
                <w:szCs w:val="24"/>
              </w:rPr>
              <w:t>Pembayaran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11A7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metode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pembayaran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0A00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metode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pembayaran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89FE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3CA6BFCF" w14:textId="77777777" w:rsidTr="00F732EA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B73C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UJ340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5DAF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terlaris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EBDC7" w14:textId="77777777" w:rsidR="00562B08" w:rsidRPr="00562B08" w:rsidRDefault="00562B08" w:rsidP="002476F9">
            <w:pPr>
              <w:pStyle w:val="STTSTabelContent"/>
              <w:numPr>
                <w:ilvl w:val="0"/>
                <w:numId w:val="367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Terlaris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3590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terlaris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B444D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produk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terlaris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800E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21516FF9" w14:textId="77777777" w:rsidTr="00F732EA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93CA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UJ341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8549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rendah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3009A" w14:textId="77777777" w:rsidR="00562B08" w:rsidRPr="00562B08" w:rsidRDefault="00562B08" w:rsidP="002476F9">
            <w:pPr>
              <w:pStyle w:val="STTSTabelContent"/>
              <w:numPr>
                <w:ilvl w:val="0"/>
                <w:numId w:val="368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“Stok Rendah”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C73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rendah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8AC4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rendah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69F1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723D8BE7" w14:textId="77777777" w:rsidTr="00F732EA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175A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UJ342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B6B7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kurang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laku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6D8B3" w14:textId="77777777" w:rsidR="00562B08" w:rsidRPr="00562B08" w:rsidRDefault="00562B08" w:rsidP="002476F9">
            <w:pPr>
              <w:pStyle w:val="STTSTabelContent"/>
              <w:numPr>
                <w:ilvl w:val="0"/>
                <w:numId w:val="369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“Stok Kurang Laku”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4196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kurang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laku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F5E1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stok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kurang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laku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A1BE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1ECB962C" w14:textId="77777777" w:rsidTr="00F732EA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D1ECE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UJ343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3AD0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retur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barang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30BB0" w14:textId="77777777" w:rsidR="00562B08" w:rsidRPr="00562B08" w:rsidRDefault="00562B08" w:rsidP="002476F9">
            <w:pPr>
              <w:pStyle w:val="STTSTabelContent"/>
              <w:numPr>
                <w:ilvl w:val="0"/>
                <w:numId w:val="370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Retur</w:t>
            </w:r>
            <w:proofErr w:type="spellEnd"/>
            <w:r w:rsidRPr="00562B08">
              <w:rPr>
                <w:sz w:val="24"/>
                <w:szCs w:val="24"/>
              </w:rPr>
              <w:t xml:space="preserve"> Barang”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446B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retur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barang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9A3F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retur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barang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4DBA9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7B262BA3" w14:textId="77777777" w:rsidTr="00F732EA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CDD2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UJ344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D838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teratas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BA1C6" w14:textId="77777777" w:rsidR="00562B08" w:rsidRPr="00562B08" w:rsidRDefault="00562B08" w:rsidP="002476F9">
            <w:pPr>
              <w:pStyle w:val="STTSTabelContent"/>
              <w:numPr>
                <w:ilvl w:val="0"/>
                <w:numId w:val="371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Teratas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D73C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teratas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2FC61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teratas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D81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159B7056" w14:textId="77777777" w:rsidTr="00F732EA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50B2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UJ345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958E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4037D" w14:textId="77777777" w:rsidR="00562B08" w:rsidRPr="00562B08" w:rsidRDefault="00562B08" w:rsidP="002476F9">
            <w:pPr>
              <w:pStyle w:val="STTSTabelContent"/>
              <w:numPr>
                <w:ilvl w:val="0"/>
                <w:numId w:val="372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Baru”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6A91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22A5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pelanggan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FABB7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78F416D3" w14:textId="77777777" w:rsidTr="00F732EA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15974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UJ346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1723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Melihat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status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65402" w14:textId="77777777" w:rsidR="00562B08" w:rsidRPr="00562B08" w:rsidRDefault="00562B08" w:rsidP="002476F9">
            <w:pPr>
              <w:pStyle w:val="STTSTabelContent"/>
              <w:numPr>
                <w:ilvl w:val="0"/>
                <w:numId w:val="373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“Status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  <w:r w:rsidRPr="00562B08">
              <w:rPr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1AFE3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status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5652A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Muncul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bedasarkan</w:t>
            </w:r>
            <w:proofErr w:type="spellEnd"/>
            <w:r w:rsidRPr="00562B08">
              <w:rPr>
                <w:sz w:val="24"/>
                <w:szCs w:val="24"/>
              </w:rPr>
              <w:t xml:space="preserve"> status </w:t>
            </w:r>
            <w:proofErr w:type="spellStart"/>
            <w:r w:rsidRPr="00562B08">
              <w:rPr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6E3F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562B08" w:rsidRPr="00562B08" w14:paraId="4D6C188F" w14:textId="77777777" w:rsidTr="00F732EA">
        <w:trPr>
          <w:trHeight w:val="405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CA146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UJ347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E7C0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Mengunduh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penjualan</w:t>
            </w:r>
            <w:proofErr w:type="spellEnd"/>
            <w:r w:rsidRPr="00562B08">
              <w:rPr>
                <w:sz w:val="24"/>
                <w:szCs w:val="24"/>
              </w:rPr>
              <w:t xml:space="preserve"> dalam </w:t>
            </w:r>
            <w:proofErr w:type="spellStart"/>
            <w:r w:rsidRPr="00562B08">
              <w:rPr>
                <w:sz w:val="24"/>
                <w:szCs w:val="24"/>
              </w:rPr>
              <w:t>bentuk</w:t>
            </w:r>
            <w:proofErr w:type="spellEnd"/>
            <w:r w:rsidRPr="00562B08">
              <w:rPr>
                <w:sz w:val="24"/>
                <w:szCs w:val="24"/>
              </w:rPr>
              <w:t xml:space="preserve"> pdf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8B1E" w14:textId="77777777" w:rsidR="00562B08" w:rsidRPr="00562B08" w:rsidRDefault="00562B08" w:rsidP="002476F9">
            <w:pPr>
              <w:pStyle w:val="STTSTabelContent"/>
              <w:numPr>
                <w:ilvl w:val="0"/>
                <w:numId w:val="374"/>
              </w:numPr>
              <w:jc w:val="left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 xml:space="preserve">Tekan </w:t>
            </w:r>
            <w:proofErr w:type="spellStart"/>
            <w:r w:rsidRPr="00562B08">
              <w:rPr>
                <w:sz w:val="24"/>
                <w:szCs w:val="24"/>
              </w:rPr>
              <w:t>tombol</w:t>
            </w:r>
            <w:proofErr w:type="spellEnd"/>
            <w:r w:rsidRPr="00562B08">
              <w:rPr>
                <w:sz w:val="24"/>
                <w:szCs w:val="24"/>
              </w:rPr>
              <w:t xml:space="preserve"> “Export PDF”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BB39F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diunduh</w:t>
            </w:r>
            <w:proofErr w:type="spellEnd"/>
            <w:r w:rsidRPr="00562B08">
              <w:rPr>
                <w:sz w:val="24"/>
                <w:szCs w:val="24"/>
              </w:rPr>
              <w:t xml:space="preserve"> dalam </w:t>
            </w:r>
            <w:proofErr w:type="spellStart"/>
            <w:r w:rsidRPr="00562B08">
              <w:rPr>
                <w:sz w:val="24"/>
                <w:szCs w:val="24"/>
              </w:rPr>
              <w:t>bentuk</w:t>
            </w:r>
            <w:proofErr w:type="spellEnd"/>
            <w:r w:rsidRPr="00562B08">
              <w:rPr>
                <w:sz w:val="24"/>
                <w:szCs w:val="24"/>
              </w:rPr>
              <w:t xml:space="preserve"> pdf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6BDAB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Laporan</w:t>
            </w:r>
            <w:proofErr w:type="spellEnd"/>
            <w:r w:rsidRPr="00562B08">
              <w:rPr>
                <w:sz w:val="24"/>
                <w:szCs w:val="24"/>
              </w:rPr>
              <w:t xml:space="preserve"> </w:t>
            </w:r>
            <w:proofErr w:type="spellStart"/>
            <w:r w:rsidRPr="00562B08">
              <w:rPr>
                <w:sz w:val="24"/>
                <w:szCs w:val="24"/>
              </w:rPr>
              <w:t>diunduh</w:t>
            </w:r>
            <w:proofErr w:type="spellEnd"/>
            <w:r w:rsidRPr="00562B08">
              <w:rPr>
                <w:sz w:val="24"/>
                <w:szCs w:val="24"/>
              </w:rPr>
              <w:t xml:space="preserve"> dalam </w:t>
            </w:r>
            <w:proofErr w:type="spellStart"/>
            <w:r w:rsidRPr="00562B08">
              <w:rPr>
                <w:sz w:val="24"/>
                <w:szCs w:val="24"/>
              </w:rPr>
              <w:t>bentuk</w:t>
            </w:r>
            <w:proofErr w:type="spellEnd"/>
            <w:r w:rsidRPr="00562B08">
              <w:rPr>
                <w:sz w:val="24"/>
                <w:szCs w:val="24"/>
              </w:rPr>
              <w:t xml:space="preserve"> pdf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719F8" w14:textId="77777777" w:rsidR="00562B08" w:rsidRPr="00562B08" w:rsidRDefault="00562B08" w:rsidP="002476F9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221A0D" w14:paraId="76410450" w14:textId="77777777" w:rsidTr="00B55996">
        <w:trPr>
          <w:trHeight w:val="405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BC4DD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UJ348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C1DD1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Mengunduh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laporan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penjualan</w:t>
            </w:r>
            <w:proofErr w:type="spellEnd"/>
            <w:r w:rsidRPr="00B55996">
              <w:rPr>
                <w:sz w:val="24"/>
                <w:szCs w:val="24"/>
              </w:rPr>
              <w:t xml:space="preserve"> dalam </w:t>
            </w:r>
            <w:proofErr w:type="spellStart"/>
            <w:r w:rsidRPr="00B55996">
              <w:rPr>
                <w:sz w:val="24"/>
                <w:szCs w:val="24"/>
              </w:rPr>
              <w:t>bentuk</w:t>
            </w:r>
            <w:proofErr w:type="spellEnd"/>
            <w:r w:rsidRPr="00B55996">
              <w:rPr>
                <w:sz w:val="24"/>
                <w:szCs w:val="24"/>
              </w:rPr>
              <w:t xml:space="preserve"> excel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091FF" w14:textId="77777777" w:rsidR="00B55996" w:rsidRPr="00B55996" w:rsidRDefault="00B55996" w:rsidP="002476F9">
            <w:pPr>
              <w:pStyle w:val="STTSTabelContent"/>
              <w:numPr>
                <w:ilvl w:val="0"/>
                <w:numId w:val="375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</w:t>
            </w:r>
            <w:proofErr w:type="spellStart"/>
            <w:r w:rsidRPr="00B55996">
              <w:rPr>
                <w:sz w:val="24"/>
                <w:szCs w:val="24"/>
              </w:rPr>
              <w:t>tombol</w:t>
            </w:r>
            <w:proofErr w:type="spellEnd"/>
            <w:r w:rsidRPr="00B55996">
              <w:rPr>
                <w:sz w:val="24"/>
                <w:szCs w:val="24"/>
              </w:rPr>
              <w:t xml:space="preserve"> “Export Excel”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DD0E1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Laporan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diunduh</w:t>
            </w:r>
            <w:proofErr w:type="spellEnd"/>
            <w:r w:rsidRPr="00B55996">
              <w:rPr>
                <w:sz w:val="24"/>
                <w:szCs w:val="24"/>
              </w:rPr>
              <w:t xml:space="preserve"> dalam </w:t>
            </w:r>
            <w:proofErr w:type="spellStart"/>
            <w:r w:rsidRPr="00B55996">
              <w:rPr>
                <w:sz w:val="24"/>
                <w:szCs w:val="24"/>
              </w:rPr>
              <w:t>bentuk</w:t>
            </w:r>
            <w:proofErr w:type="spellEnd"/>
            <w:r w:rsidRPr="00B55996">
              <w:rPr>
                <w:sz w:val="24"/>
                <w:szCs w:val="24"/>
              </w:rPr>
              <w:t xml:space="preserve"> excel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341A7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Laporan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diunduh</w:t>
            </w:r>
            <w:proofErr w:type="spellEnd"/>
            <w:r w:rsidRPr="00B55996">
              <w:rPr>
                <w:sz w:val="24"/>
                <w:szCs w:val="24"/>
              </w:rPr>
              <w:t xml:space="preserve"> dalam </w:t>
            </w:r>
            <w:proofErr w:type="spellStart"/>
            <w:r w:rsidRPr="00B55996">
              <w:rPr>
                <w:sz w:val="24"/>
                <w:szCs w:val="24"/>
              </w:rPr>
              <w:t>bentuk</w:t>
            </w:r>
            <w:proofErr w:type="spellEnd"/>
            <w:r w:rsidRPr="00B55996">
              <w:rPr>
                <w:sz w:val="24"/>
                <w:szCs w:val="24"/>
              </w:rPr>
              <w:t xml:space="preserve"> excel</w:t>
            </w:r>
          </w:p>
          <w:p w14:paraId="776A4528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ab/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C1727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221A0D" w14:paraId="6CF2B12E" w14:textId="77777777" w:rsidTr="00B55996">
        <w:trPr>
          <w:trHeight w:val="405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F6667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UJ349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84246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Melihat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laporan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sesuai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waktu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periode</w:t>
            </w:r>
            <w:proofErr w:type="spellEnd"/>
            <w:r w:rsidRPr="00B55996">
              <w:rPr>
                <w:sz w:val="24"/>
                <w:szCs w:val="24"/>
              </w:rPr>
              <w:t xml:space="preserve"> (pada </w:t>
            </w:r>
            <w:proofErr w:type="spellStart"/>
            <w:r w:rsidRPr="00B55996">
              <w:rPr>
                <w:sz w:val="24"/>
                <w:szCs w:val="24"/>
              </w:rPr>
              <w:t>penjualan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periodik</w:t>
            </w:r>
            <w:proofErr w:type="spellEnd"/>
            <w:r w:rsidRPr="00B55996">
              <w:rPr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374DC" w14:textId="77777777" w:rsidR="00B55996" w:rsidRPr="00B55996" w:rsidRDefault="00B55996" w:rsidP="002476F9">
            <w:pPr>
              <w:pStyle w:val="STTSTabelContent"/>
              <w:numPr>
                <w:ilvl w:val="0"/>
                <w:numId w:val="376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</w:t>
            </w:r>
            <w:proofErr w:type="spellStart"/>
            <w:r w:rsidRPr="00B55996">
              <w:rPr>
                <w:sz w:val="24"/>
                <w:szCs w:val="24"/>
              </w:rPr>
              <w:t>combobox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periode</w:t>
            </w:r>
            <w:proofErr w:type="spellEnd"/>
          </w:p>
          <w:p w14:paraId="0496F876" w14:textId="77777777" w:rsidR="00B55996" w:rsidRPr="00B55996" w:rsidRDefault="00B55996" w:rsidP="002476F9">
            <w:pPr>
              <w:pStyle w:val="STTSTabelContent"/>
              <w:numPr>
                <w:ilvl w:val="0"/>
                <w:numId w:val="376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Pilih salah </w:t>
            </w:r>
            <w:proofErr w:type="spellStart"/>
            <w:r w:rsidRPr="00B55996">
              <w:rPr>
                <w:sz w:val="24"/>
                <w:szCs w:val="24"/>
              </w:rPr>
              <w:t>satu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opsi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686DB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Laporan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ditunjukan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sesuai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periode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05E0C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Laporan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ditunjukan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sesuai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periode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A7B6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221A0D" w14:paraId="61BDF69A" w14:textId="77777777" w:rsidTr="00B55996">
        <w:trPr>
          <w:trHeight w:val="405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4172A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UJ350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97E00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Melihat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laporan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sesuai</w:t>
            </w:r>
            <w:proofErr w:type="spellEnd"/>
            <w:r w:rsidRPr="00B55996">
              <w:rPr>
                <w:sz w:val="24"/>
                <w:szCs w:val="24"/>
              </w:rPr>
              <w:t xml:space="preserve"> “custom setting” (pada </w:t>
            </w:r>
            <w:proofErr w:type="spellStart"/>
            <w:r w:rsidRPr="00B55996">
              <w:rPr>
                <w:sz w:val="24"/>
                <w:szCs w:val="24"/>
              </w:rPr>
              <w:t>penjualan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periodik</w:t>
            </w:r>
            <w:proofErr w:type="spellEnd"/>
            <w:r w:rsidRPr="00B55996">
              <w:rPr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3945F" w14:textId="77777777" w:rsidR="00B55996" w:rsidRPr="00B55996" w:rsidRDefault="00B55996" w:rsidP="002476F9">
            <w:pPr>
              <w:pStyle w:val="STTSTabelContent"/>
              <w:numPr>
                <w:ilvl w:val="0"/>
                <w:numId w:val="377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</w:t>
            </w:r>
            <w:proofErr w:type="spellStart"/>
            <w:r w:rsidRPr="00B55996">
              <w:rPr>
                <w:sz w:val="24"/>
                <w:szCs w:val="24"/>
              </w:rPr>
              <w:t>combobox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periode</w:t>
            </w:r>
            <w:proofErr w:type="spellEnd"/>
          </w:p>
          <w:p w14:paraId="07C00091" w14:textId="77777777" w:rsidR="00B55996" w:rsidRPr="00B55996" w:rsidRDefault="00B55996" w:rsidP="002476F9">
            <w:pPr>
              <w:pStyle w:val="STTSTabelContent"/>
              <w:numPr>
                <w:ilvl w:val="0"/>
                <w:numId w:val="377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Pilih </w:t>
            </w:r>
            <w:proofErr w:type="spellStart"/>
            <w:r w:rsidRPr="00B55996">
              <w:rPr>
                <w:sz w:val="24"/>
                <w:szCs w:val="24"/>
              </w:rPr>
              <w:t>opsi</w:t>
            </w:r>
            <w:proofErr w:type="spellEnd"/>
            <w:r w:rsidRPr="00B55996">
              <w:rPr>
                <w:sz w:val="24"/>
                <w:szCs w:val="24"/>
              </w:rPr>
              <w:t xml:space="preserve"> “Custom”</w:t>
            </w:r>
          </w:p>
          <w:p w14:paraId="6BE27E7C" w14:textId="77777777" w:rsidR="00B55996" w:rsidRPr="00B55996" w:rsidRDefault="00B55996" w:rsidP="002476F9">
            <w:pPr>
              <w:pStyle w:val="STTSTabelContent"/>
              <w:numPr>
                <w:ilvl w:val="0"/>
                <w:numId w:val="377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Masukkan </w:t>
            </w:r>
            <w:proofErr w:type="spellStart"/>
            <w:r w:rsidRPr="00B55996">
              <w:rPr>
                <w:sz w:val="24"/>
                <w:szCs w:val="24"/>
              </w:rPr>
              <w:t>tanggal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mulai</w:t>
            </w:r>
            <w:proofErr w:type="spellEnd"/>
          </w:p>
          <w:p w14:paraId="6B1B43A5" w14:textId="77777777" w:rsidR="00B55996" w:rsidRPr="00B55996" w:rsidRDefault="00B55996" w:rsidP="002476F9">
            <w:pPr>
              <w:pStyle w:val="STTSTabelContent"/>
              <w:numPr>
                <w:ilvl w:val="0"/>
                <w:numId w:val="377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Masukkan </w:t>
            </w:r>
            <w:proofErr w:type="spellStart"/>
            <w:r w:rsidRPr="00B55996">
              <w:rPr>
                <w:sz w:val="24"/>
                <w:szCs w:val="24"/>
              </w:rPr>
              <w:t>tanggal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akhir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F00AA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Laporan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ditunjukan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sesuai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periode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waktu</w:t>
            </w:r>
            <w:proofErr w:type="spellEnd"/>
            <w:r w:rsidRPr="00B55996">
              <w:rPr>
                <w:sz w:val="24"/>
                <w:szCs w:val="24"/>
              </w:rPr>
              <w:t xml:space="preserve"> yang </w:t>
            </w:r>
            <w:proofErr w:type="spellStart"/>
            <w:r w:rsidRPr="00B55996">
              <w:rPr>
                <w:sz w:val="24"/>
                <w:szCs w:val="24"/>
              </w:rPr>
              <w:t>ditentukan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926A4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Laporan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ditunjukan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sesuai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periode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waktu</w:t>
            </w:r>
            <w:proofErr w:type="spellEnd"/>
            <w:r w:rsidRPr="00B55996">
              <w:rPr>
                <w:sz w:val="24"/>
                <w:szCs w:val="24"/>
              </w:rPr>
              <w:t xml:space="preserve"> yang </w:t>
            </w:r>
            <w:proofErr w:type="spellStart"/>
            <w:r w:rsidRPr="00B55996">
              <w:rPr>
                <w:sz w:val="24"/>
                <w:szCs w:val="24"/>
              </w:rPr>
              <w:t>ditentukan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C33D9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221A0D" w14:paraId="1A1FE0D5" w14:textId="77777777" w:rsidTr="00B55996">
        <w:trPr>
          <w:trHeight w:val="405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A6C01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UJ351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E3815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Melihat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laporan</w:t>
            </w:r>
            <w:proofErr w:type="spellEnd"/>
            <w:r w:rsidRPr="00B55996">
              <w:rPr>
                <w:sz w:val="24"/>
                <w:szCs w:val="24"/>
              </w:rPr>
              <w:t xml:space="preserve"> dalam </w:t>
            </w:r>
            <w:proofErr w:type="spellStart"/>
            <w:r w:rsidRPr="00B55996">
              <w:rPr>
                <w:sz w:val="24"/>
                <w:szCs w:val="24"/>
              </w:rPr>
              <w:t>bentuk</w:t>
            </w:r>
            <w:proofErr w:type="spellEnd"/>
            <w:r w:rsidRPr="00B55996">
              <w:rPr>
                <w:sz w:val="24"/>
                <w:szCs w:val="24"/>
              </w:rPr>
              <w:t xml:space="preserve"> “Line Chart” (pada </w:t>
            </w:r>
            <w:proofErr w:type="spellStart"/>
            <w:r w:rsidRPr="00B55996">
              <w:rPr>
                <w:sz w:val="24"/>
                <w:szCs w:val="24"/>
              </w:rPr>
              <w:t>penjualan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periodik</w:t>
            </w:r>
            <w:proofErr w:type="spellEnd"/>
            <w:r w:rsidRPr="00B55996">
              <w:rPr>
                <w:sz w:val="24"/>
                <w:szCs w:val="24"/>
              </w:rPr>
              <w:t xml:space="preserve">) 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A4FAD" w14:textId="77777777" w:rsidR="00B55996" w:rsidRPr="00B55996" w:rsidRDefault="00B55996" w:rsidP="002476F9">
            <w:pPr>
              <w:pStyle w:val="STTSTabelContent"/>
              <w:numPr>
                <w:ilvl w:val="0"/>
                <w:numId w:val="378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</w:t>
            </w:r>
            <w:proofErr w:type="spellStart"/>
            <w:r w:rsidRPr="00B55996">
              <w:rPr>
                <w:sz w:val="24"/>
                <w:szCs w:val="24"/>
              </w:rPr>
              <w:t>combobox</w:t>
            </w:r>
            <w:proofErr w:type="spellEnd"/>
            <w:r w:rsidRPr="00B55996">
              <w:rPr>
                <w:sz w:val="24"/>
                <w:szCs w:val="24"/>
              </w:rPr>
              <w:t xml:space="preserve"> chart</w:t>
            </w:r>
          </w:p>
          <w:p w14:paraId="5C8F75B7" w14:textId="77777777" w:rsidR="00B55996" w:rsidRPr="00B55996" w:rsidRDefault="00B55996" w:rsidP="002476F9">
            <w:pPr>
              <w:pStyle w:val="STTSTabelContent"/>
              <w:numPr>
                <w:ilvl w:val="0"/>
                <w:numId w:val="378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Pilih </w:t>
            </w:r>
            <w:proofErr w:type="spellStart"/>
            <w:r w:rsidRPr="00B55996">
              <w:rPr>
                <w:sz w:val="24"/>
                <w:szCs w:val="24"/>
              </w:rPr>
              <w:t>opsi</w:t>
            </w:r>
            <w:proofErr w:type="spellEnd"/>
            <w:r w:rsidRPr="00B55996">
              <w:rPr>
                <w:sz w:val="24"/>
                <w:szCs w:val="24"/>
              </w:rPr>
              <w:t xml:space="preserve"> “Line Chart”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3CD78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Laporan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ditunjukan</w:t>
            </w:r>
            <w:proofErr w:type="spellEnd"/>
            <w:r w:rsidRPr="00B55996">
              <w:rPr>
                <w:sz w:val="24"/>
                <w:szCs w:val="24"/>
              </w:rPr>
              <w:t xml:space="preserve"> dalam </w:t>
            </w:r>
            <w:proofErr w:type="spellStart"/>
            <w:r w:rsidRPr="00B55996">
              <w:rPr>
                <w:sz w:val="24"/>
                <w:szCs w:val="24"/>
              </w:rPr>
              <w:t>bentuk</w:t>
            </w:r>
            <w:proofErr w:type="spellEnd"/>
            <w:r w:rsidRPr="00B55996">
              <w:rPr>
                <w:sz w:val="24"/>
                <w:szCs w:val="24"/>
              </w:rPr>
              <w:t xml:space="preserve"> “Line Chart”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E1BDB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Laporan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ditunjukan</w:t>
            </w:r>
            <w:proofErr w:type="spellEnd"/>
            <w:r w:rsidRPr="00B55996">
              <w:rPr>
                <w:sz w:val="24"/>
                <w:szCs w:val="24"/>
              </w:rPr>
              <w:t xml:space="preserve"> dalam </w:t>
            </w:r>
            <w:proofErr w:type="spellStart"/>
            <w:r w:rsidRPr="00B55996">
              <w:rPr>
                <w:sz w:val="24"/>
                <w:szCs w:val="24"/>
              </w:rPr>
              <w:t>bentuk</w:t>
            </w:r>
            <w:proofErr w:type="spellEnd"/>
            <w:r w:rsidRPr="00B55996">
              <w:rPr>
                <w:sz w:val="24"/>
                <w:szCs w:val="24"/>
              </w:rPr>
              <w:t xml:space="preserve"> “Line Chart”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F814B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221A0D" w14:paraId="1CA4A9CE" w14:textId="77777777" w:rsidTr="00B55996">
        <w:trPr>
          <w:trHeight w:val="405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9592D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>UJ352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CA31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Melihat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laporan</w:t>
            </w:r>
            <w:proofErr w:type="spellEnd"/>
            <w:r w:rsidRPr="00B55996">
              <w:rPr>
                <w:sz w:val="24"/>
                <w:szCs w:val="24"/>
              </w:rPr>
              <w:t xml:space="preserve"> dalam </w:t>
            </w:r>
            <w:proofErr w:type="spellStart"/>
            <w:r w:rsidRPr="00B55996">
              <w:rPr>
                <w:sz w:val="24"/>
                <w:szCs w:val="24"/>
              </w:rPr>
              <w:t>bentuk</w:t>
            </w:r>
            <w:proofErr w:type="spellEnd"/>
            <w:r w:rsidRPr="00B55996">
              <w:rPr>
                <w:sz w:val="24"/>
                <w:szCs w:val="24"/>
              </w:rPr>
              <w:t xml:space="preserve"> “Bar Chart” (pada </w:t>
            </w:r>
            <w:proofErr w:type="spellStart"/>
            <w:r w:rsidRPr="00B55996">
              <w:rPr>
                <w:sz w:val="24"/>
                <w:szCs w:val="24"/>
              </w:rPr>
              <w:t>penjualan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periodik</w:t>
            </w:r>
            <w:proofErr w:type="spellEnd"/>
            <w:r w:rsidRPr="00B55996">
              <w:rPr>
                <w:sz w:val="24"/>
                <w:szCs w:val="24"/>
              </w:rPr>
              <w:t xml:space="preserve">) 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B881" w14:textId="77777777" w:rsidR="00B55996" w:rsidRPr="00B55996" w:rsidRDefault="00B55996" w:rsidP="002476F9">
            <w:pPr>
              <w:pStyle w:val="STTSTabelContent"/>
              <w:numPr>
                <w:ilvl w:val="0"/>
                <w:numId w:val="379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Tekan </w:t>
            </w:r>
            <w:proofErr w:type="spellStart"/>
            <w:r w:rsidRPr="00B55996">
              <w:rPr>
                <w:sz w:val="24"/>
                <w:szCs w:val="24"/>
              </w:rPr>
              <w:t>combobox</w:t>
            </w:r>
            <w:proofErr w:type="spellEnd"/>
            <w:r w:rsidRPr="00B55996">
              <w:rPr>
                <w:sz w:val="24"/>
                <w:szCs w:val="24"/>
              </w:rPr>
              <w:t xml:space="preserve"> chart</w:t>
            </w:r>
          </w:p>
          <w:p w14:paraId="39960C9F" w14:textId="77777777" w:rsidR="00B55996" w:rsidRPr="00B55996" w:rsidRDefault="00B55996" w:rsidP="002476F9">
            <w:pPr>
              <w:pStyle w:val="STTSTabelContent"/>
              <w:numPr>
                <w:ilvl w:val="0"/>
                <w:numId w:val="379"/>
              </w:numPr>
              <w:jc w:val="left"/>
              <w:rPr>
                <w:sz w:val="24"/>
                <w:szCs w:val="24"/>
              </w:rPr>
            </w:pPr>
            <w:r w:rsidRPr="00B55996">
              <w:rPr>
                <w:sz w:val="24"/>
                <w:szCs w:val="24"/>
              </w:rPr>
              <w:t xml:space="preserve">Pilih </w:t>
            </w:r>
            <w:proofErr w:type="spellStart"/>
            <w:r w:rsidRPr="00B55996">
              <w:rPr>
                <w:sz w:val="24"/>
                <w:szCs w:val="24"/>
              </w:rPr>
              <w:t>opsi</w:t>
            </w:r>
            <w:proofErr w:type="spellEnd"/>
            <w:r w:rsidRPr="00B55996">
              <w:rPr>
                <w:sz w:val="24"/>
                <w:szCs w:val="24"/>
              </w:rPr>
              <w:t xml:space="preserve"> “Bar Chart”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F0ED8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Laporan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ditunjukan</w:t>
            </w:r>
            <w:proofErr w:type="spellEnd"/>
            <w:r w:rsidRPr="00B55996">
              <w:rPr>
                <w:sz w:val="24"/>
                <w:szCs w:val="24"/>
              </w:rPr>
              <w:t xml:space="preserve"> dalam </w:t>
            </w:r>
            <w:proofErr w:type="spellStart"/>
            <w:r w:rsidRPr="00B55996">
              <w:rPr>
                <w:sz w:val="24"/>
                <w:szCs w:val="24"/>
              </w:rPr>
              <w:t>bentuk</w:t>
            </w:r>
            <w:proofErr w:type="spellEnd"/>
            <w:r w:rsidRPr="00B55996">
              <w:rPr>
                <w:sz w:val="24"/>
                <w:szCs w:val="24"/>
              </w:rPr>
              <w:t xml:space="preserve"> “Bar Chart”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96190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Laporan</w:t>
            </w:r>
            <w:proofErr w:type="spellEnd"/>
            <w:r w:rsidRPr="00B55996">
              <w:rPr>
                <w:sz w:val="24"/>
                <w:szCs w:val="24"/>
              </w:rPr>
              <w:t xml:space="preserve"> </w:t>
            </w:r>
            <w:proofErr w:type="spellStart"/>
            <w:r w:rsidRPr="00B55996">
              <w:rPr>
                <w:sz w:val="24"/>
                <w:szCs w:val="24"/>
              </w:rPr>
              <w:t>ditunjukan</w:t>
            </w:r>
            <w:proofErr w:type="spellEnd"/>
            <w:r w:rsidRPr="00B55996">
              <w:rPr>
                <w:sz w:val="24"/>
                <w:szCs w:val="24"/>
              </w:rPr>
              <w:t xml:space="preserve"> dalam </w:t>
            </w:r>
            <w:proofErr w:type="spellStart"/>
            <w:r w:rsidRPr="00B55996">
              <w:rPr>
                <w:sz w:val="24"/>
                <w:szCs w:val="24"/>
              </w:rPr>
              <w:t>bentuk</w:t>
            </w:r>
            <w:proofErr w:type="spellEnd"/>
            <w:r w:rsidRPr="00B55996">
              <w:rPr>
                <w:sz w:val="24"/>
                <w:szCs w:val="24"/>
              </w:rPr>
              <w:t xml:space="preserve"> “Bar Chart”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0BD23" w14:textId="77777777" w:rsidR="00B55996" w:rsidRPr="00B55996" w:rsidRDefault="00B55996" w:rsidP="00B55996">
            <w:pPr>
              <w:pStyle w:val="STTSTabelContent"/>
              <w:rPr>
                <w:sz w:val="24"/>
                <w:szCs w:val="24"/>
              </w:rPr>
            </w:pPr>
            <w:proofErr w:type="spellStart"/>
            <w:r w:rsidRPr="00B55996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69451733" w14:textId="77777777" w:rsidR="00B55996" w:rsidRDefault="00B55996" w:rsidP="00221A0D">
      <w:pPr>
        <w:pStyle w:val="STTSTabel"/>
        <w:rPr>
          <w:szCs w:val="24"/>
        </w:rPr>
      </w:pPr>
    </w:p>
    <w:p w14:paraId="0664EE61" w14:textId="54AF6F13" w:rsidR="00221A0D" w:rsidRPr="00562B08" w:rsidRDefault="00221A0D" w:rsidP="00221A0D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25</w:t>
      </w:r>
    </w:p>
    <w:p w14:paraId="6919B748" w14:textId="2E050540" w:rsidR="00221A0D" w:rsidRPr="00562B08" w:rsidRDefault="00221A0D" w:rsidP="00221A0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Halaman Laporan Admin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Lanjutan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977"/>
        <w:gridCol w:w="4252"/>
        <w:gridCol w:w="3119"/>
        <w:gridCol w:w="2723"/>
        <w:gridCol w:w="1016"/>
      </w:tblGrid>
      <w:tr w:rsidR="00221A0D" w:rsidRPr="00562B08" w14:paraId="746E83B9" w14:textId="77777777" w:rsidTr="002476F9">
        <w:trPr>
          <w:jc w:val="center"/>
        </w:trPr>
        <w:tc>
          <w:tcPr>
            <w:tcW w:w="846" w:type="dxa"/>
            <w:shd w:val="clear" w:color="auto" w:fill="D9D9D9"/>
          </w:tcPr>
          <w:p w14:paraId="1A994044" w14:textId="77777777" w:rsidR="00221A0D" w:rsidRPr="00562B08" w:rsidRDefault="00221A0D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977" w:type="dxa"/>
            <w:shd w:val="clear" w:color="auto" w:fill="D9D9D9"/>
          </w:tcPr>
          <w:p w14:paraId="044334E4" w14:textId="77777777" w:rsidR="00221A0D" w:rsidRPr="00562B08" w:rsidRDefault="00221A0D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4252" w:type="dxa"/>
            <w:shd w:val="clear" w:color="auto" w:fill="D9D9D9"/>
          </w:tcPr>
          <w:p w14:paraId="2150CD8C" w14:textId="77777777" w:rsidR="00221A0D" w:rsidRPr="00562B08" w:rsidRDefault="00221A0D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119" w:type="dxa"/>
            <w:shd w:val="clear" w:color="auto" w:fill="D9D9D9"/>
          </w:tcPr>
          <w:p w14:paraId="33EA289C" w14:textId="77777777" w:rsidR="00221A0D" w:rsidRPr="00562B08" w:rsidRDefault="00221A0D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723" w:type="dxa"/>
            <w:shd w:val="clear" w:color="auto" w:fill="D9D9D9"/>
          </w:tcPr>
          <w:p w14:paraId="3924BDB7" w14:textId="77777777" w:rsidR="00221A0D" w:rsidRPr="00562B08" w:rsidRDefault="00221A0D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518EF58A" w14:textId="77777777" w:rsidR="00221A0D" w:rsidRPr="00562B08" w:rsidRDefault="00221A0D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221A0D" w:rsidRPr="00562B08" w14:paraId="6E559822" w14:textId="77777777" w:rsidTr="00221A0D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6CE46" w14:textId="77777777" w:rsidR="00221A0D" w:rsidRPr="00221A0D" w:rsidRDefault="00221A0D" w:rsidP="00221A0D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221A0D">
              <w:rPr>
                <w:b w:val="0"/>
                <w:bCs/>
                <w:sz w:val="24"/>
                <w:szCs w:val="24"/>
              </w:rPr>
              <w:t>UJ353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F454AE" w14:textId="77777777" w:rsidR="00221A0D" w:rsidRPr="00221A0D" w:rsidRDefault="00221A0D" w:rsidP="00221A0D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Melihat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tanggal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(pada per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617DCA" w14:textId="77777777" w:rsidR="00221A0D" w:rsidRPr="00221A0D" w:rsidRDefault="00221A0D" w:rsidP="002476F9">
            <w:pPr>
              <w:pStyle w:val="STTSTabelContent"/>
              <w:numPr>
                <w:ilvl w:val="0"/>
                <w:numId w:val="380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221A0D">
              <w:rPr>
                <w:bCs/>
                <w:sz w:val="24"/>
                <w:szCs w:val="24"/>
              </w:rPr>
              <w:t>tanggal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mulai</w:t>
            </w:r>
            <w:proofErr w:type="spellEnd"/>
          </w:p>
          <w:p w14:paraId="27237B69" w14:textId="77777777" w:rsidR="00221A0D" w:rsidRPr="00221A0D" w:rsidRDefault="00221A0D" w:rsidP="002476F9">
            <w:pPr>
              <w:pStyle w:val="STTSTabelContent"/>
              <w:numPr>
                <w:ilvl w:val="0"/>
                <w:numId w:val="380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221A0D">
              <w:rPr>
                <w:bCs/>
                <w:sz w:val="24"/>
                <w:szCs w:val="24"/>
              </w:rPr>
              <w:t>tanggal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akhir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423A7F" w14:textId="77777777" w:rsidR="00221A0D" w:rsidRPr="00221A0D" w:rsidRDefault="00221A0D" w:rsidP="00221A0D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periode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waktu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ditentukan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CADB53" w14:textId="77777777" w:rsidR="00221A0D" w:rsidRPr="00221A0D" w:rsidRDefault="00221A0D" w:rsidP="00221A0D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periode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waktu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ditentukan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4CDA0B" w14:textId="77777777" w:rsidR="00221A0D" w:rsidRPr="00221A0D" w:rsidRDefault="00221A0D" w:rsidP="00221A0D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221A0D" w:rsidRPr="00562B08" w14:paraId="403E603E" w14:textId="77777777" w:rsidTr="00221A0D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BA3CC5" w14:textId="77777777" w:rsidR="00221A0D" w:rsidRPr="00221A0D" w:rsidRDefault="00221A0D" w:rsidP="00221A0D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221A0D">
              <w:rPr>
                <w:b w:val="0"/>
                <w:bCs/>
                <w:sz w:val="24"/>
                <w:szCs w:val="24"/>
              </w:rPr>
              <w:t>UJ354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BA4B79" w14:textId="77777777" w:rsidR="00221A0D" w:rsidRPr="00221A0D" w:rsidRDefault="00221A0D" w:rsidP="00221A0D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Mengreset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tanggal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(pada per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EE4F1B" w14:textId="77777777" w:rsidR="00221A0D" w:rsidRPr="00221A0D" w:rsidRDefault="00221A0D" w:rsidP="002476F9">
            <w:pPr>
              <w:pStyle w:val="STTSTabelContent"/>
              <w:numPr>
                <w:ilvl w:val="0"/>
                <w:numId w:val="381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221A0D">
              <w:rPr>
                <w:bCs/>
                <w:sz w:val="24"/>
                <w:szCs w:val="24"/>
              </w:rPr>
              <w:t>tombol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“Reset Filter”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5D72BB" w14:textId="77777777" w:rsidR="00221A0D" w:rsidRPr="00221A0D" w:rsidRDefault="00221A0D" w:rsidP="00221A0D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Mengreset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tanggal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076B6B" w14:textId="77777777" w:rsidR="00221A0D" w:rsidRPr="00221A0D" w:rsidRDefault="00221A0D" w:rsidP="00221A0D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Mengreset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tanggal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B0A889" w14:textId="77777777" w:rsidR="00221A0D" w:rsidRPr="00221A0D" w:rsidRDefault="00221A0D" w:rsidP="00221A0D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221A0D" w:rsidRPr="00562B08" w14:paraId="34469ACE" w14:textId="77777777" w:rsidTr="00221A0D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FF0783" w14:textId="77777777" w:rsidR="00221A0D" w:rsidRPr="00221A0D" w:rsidRDefault="00221A0D" w:rsidP="00221A0D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221A0D">
              <w:rPr>
                <w:b w:val="0"/>
                <w:bCs/>
                <w:sz w:val="24"/>
                <w:szCs w:val="24"/>
              </w:rPr>
              <w:t>UJ355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CFF006" w14:textId="77777777" w:rsidR="00221A0D" w:rsidRPr="00221A0D" w:rsidRDefault="00221A0D" w:rsidP="00221A0D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Melihat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tanggal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metode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pembayaran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38024E" w14:textId="77777777" w:rsidR="00221A0D" w:rsidRPr="00221A0D" w:rsidRDefault="00221A0D" w:rsidP="002476F9">
            <w:pPr>
              <w:pStyle w:val="STTSTabelContent"/>
              <w:numPr>
                <w:ilvl w:val="0"/>
                <w:numId w:val="382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221A0D">
              <w:rPr>
                <w:bCs/>
                <w:sz w:val="24"/>
                <w:szCs w:val="24"/>
              </w:rPr>
              <w:t>tanggal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mulai</w:t>
            </w:r>
            <w:proofErr w:type="spellEnd"/>
          </w:p>
          <w:p w14:paraId="14BD21F0" w14:textId="77777777" w:rsidR="00221A0D" w:rsidRPr="00221A0D" w:rsidRDefault="00221A0D" w:rsidP="002476F9">
            <w:pPr>
              <w:pStyle w:val="STTSTabelContent"/>
              <w:numPr>
                <w:ilvl w:val="0"/>
                <w:numId w:val="382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Masukkan </w:t>
            </w:r>
            <w:proofErr w:type="spellStart"/>
            <w:r w:rsidRPr="00221A0D">
              <w:rPr>
                <w:bCs/>
                <w:sz w:val="24"/>
                <w:szCs w:val="24"/>
              </w:rPr>
              <w:t>tanggal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akhir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CB9F1F" w14:textId="77777777" w:rsidR="00221A0D" w:rsidRPr="00221A0D" w:rsidRDefault="00221A0D" w:rsidP="00221A0D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periode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waktu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ditentukan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A4452C" w14:textId="77777777" w:rsidR="00221A0D" w:rsidRPr="00221A0D" w:rsidRDefault="00221A0D" w:rsidP="00221A0D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periode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waktu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ditentukan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FE8BD2" w14:textId="77777777" w:rsidR="00221A0D" w:rsidRPr="00221A0D" w:rsidRDefault="00221A0D" w:rsidP="00221A0D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221A0D" w:rsidRPr="00562B08" w14:paraId="4463CADD" w14:textId="77777777" w:rsidTr="00221A0D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ADAE6D" w14:textId="77777777" w:rsidR="00221A0D" w:rsidRPr="00221A0D" w:rsidRDefault="00221A0D" w:rsidP="00221A0D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221A0D">
              <w:rPr>
                <w:b w:val="0"/>
                <w:bCs/>
                <w:sz w:val="24"/>
                <w:szCs w:val="24"/>
              </w:rPr>
              <w:t>UJ356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093A0F" w14:textId="77777777" w:rsidR="00221A0D" w:rsidRPr="00221A0D" w:rsidRDefault="00221A0D" w:rsidP="00221A0D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Mengreset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tanggal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metode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pembayaran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04F63D" w14:textId="77777777" w:rsidR="00221A0D" w:rsidRPr="00221A0D" w:rsidRDefault="00221A0D" w:rsidP="002476F9">
            <w:pPr>
              <w:pStyle w:val="STTSTabelContent"/>
              <w:numPr>
                <w:ilvl w:val="0"/>
                <w:numId w:val="383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221A0D">
              <w:rPr>
                <w:bCs/>
                <w:sz w:val="24"/>
                <w:szCs w:val="24"/>
              </w:rPr>
              <w:t>tombol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“Reset Filter”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67631E" w14:textId="77777777" w:rsidR="00221A0D" w:rsidRPr="00221A0D" w:rsidRDefault="00221A0D" w:rsidP="00221A0D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Mengreset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tanggal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525163" w14:textId="77777777" w:rsidR="00221A0D" w:rsidRPr="00221A0D" w:rsidRDefault="00221A0D" w:rsidP="00221A0D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Mengreset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tanggal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09147D" w14:textId="77777777" w:rsidR="00221A0D" w:rsidRPr="00221A0D" w:rsidRDefault="00221A0D" w:rsidP="00221A0D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221A0D" w14:paraId="7E481CE8" w14:textId="77777777" w:rsidTr="00B5599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58EC6A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221A0D">
              <w:rPr>
                <w:b w:val="0"/>
                <w:bCs/>
                <w:sz w:val="24"/>
                <w:szCs w:val="24"/>
              </w:rPr>
              <w:t>UJ357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724DC9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Melihat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waktu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periode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terlaris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1F0975" w14:textId="77777777" w:rsidR="00B55996" w:rsidRPr="00221A0D" w:rsidRDefault="00B55996" w:rsidP="002476F9">
            <w:pPr>
              <w:pStyle w:val="STTSTabelContent"/>
              <w:numPr>
                <w:ilvl w:val="0"/>
                <w:numId w:val="384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221A0D">
              <w:rPr>
                <w:bCs/>
                <w:sz w:val="24"/>
                <w:szCs w:val="24"/>
              </w:rPr>
              <w:t>combobox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periode</w:t>
            </w:r>
            <w:proofErr w:type="spellEnd"/>
          </w:p>
          <w:p w14:paraId="13BACDDC" w14:textId="77777777" w:rsidR="00B55996" w:rsidRPr="00221A0D" w:rsidRDefault="00B55996" w:rsidP="002476F9">
            <w:pPr>
              <w:pStyle w:val="STTSTabelContent"/>
              <w:numPr>
                <w:ilvl w:val="0"/>
                <w:numId w:val="383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Pilih salah </w:t>
            </w:r>
            <w:proofErr w:type="spellStart"/>
            <w:r w:rsidRPr="00221A0D">
              <w:rPr>
                <w:bCs/>
                <w:sz w:val="24"/>
                <w:szCs w:val="24"/>
              </w:rPr>
              <w:t>satu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opsi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782A3F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periode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F964A4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periode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96B26F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221A0D" w14:paraId="0C06790B" w14:textId="77777777" w:rsidTr="00B5599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89EAE7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221A0D">
              <w:rPr>
                <w:b w:val="0"/>
                <w:bCs/>
                <w:sz w:val="24"/>
                <w:szCs w:val="24"/>
              </w:rPr>
              <w:t>UJ358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057077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Melihat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kuantitas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penjualan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terlaris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B8692F" w14:textId="77777777" w:rsidR="00B55996" w:rsidRPr="00221A0D" w:rsidRDefault="00B55996" w:rsidP="002476F9">
            <w:pPr>
              <w:pStyle w:val="STTSTabelContent"/>
              <w:numPr>
                <w:ilvl w:val="0"/>
                <w:numId w:val="385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221A0D">
              <w:rPr>
                <w:bCs/>
                <w:sz w:val="24"/>
                <w:szCs w:val="24"/>
              </w:rPr>
              <w:t>combobox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urutan</w:t>
            </w:r>
            <w:proofErr w:type="spellEnd"/>
          </w:p>
          <w:p w14:paraId="7DA815C0" w14:textId="77777777" w:rsidR="00B55996" w:rsidRPr="00221A0D" w:rsidRDefault="00B55996" w:rsidP="002476F9">
            <w:pPr>
              <w:pStyle w:val="STTSTabelContent"/>
              <w:numPr>
                <w:ilvl w:val="0"/>
                <w:numId w:val="385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Pilih </w:t>
            </w:r>
            <w:proofErr w:type="spellStart"/>
            <w:r w:rsidRPr="00221A0D">
              <w:rPr>
                <w:bCs/>
                <w:sz w:val="24"/>
                <w:szCs w:val="24"/>
              </w:rPr>
              <w:t>opsi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221A0D">
              <w:rPr>
                <w:bCs/>
                <w:sz w:val="24"/>
                <w:szCs w:val="24"/>
              </w:rPr>
              <w:t>Kuantitas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Penjualan</w:t>
            </w:r>
            <w:proofErr w:type="spellEnd"/>
            <w:r w:rsidRPr="00221A0D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57533F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kuantitas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penjualan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217254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kuantitas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penjualan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2BBD35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221A0D" w14:paraId="44BF8915" w14:textId="77777777" w:rsidTr="00B5599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5E45DA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221A0D">
              <w:rPr>
                <w:b w:val="0"/>
                <w:bCs/>
                <w:sz w:val="24"/>
                <w:szCs w:val="24"/>
              </w:rPr>
              <w:t>UJ359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AAB881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Melihat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nilai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penjualan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produk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terlaris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74ED87" w14:textId="77777777" w:rsidR="00B55996" w:rsidRPr="00221A0D" w:rsidRDefault="00B55996" w:rsidP="002476F9">
            <w:pPr>
              <w:pStyle w:val="STTSTabelContent"/>
              <w:numPr>
                <w:ilvl w:val="0"/>
                <w:numId w:val="387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221A0D">
              <w:rPr>
                <w:bCs/>
                <w:sz w:val="24"/>
                <w:szCs w:val="24"/>
              </w:rPr>
              <w:t>combobox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urutan</w:t>
            </w:r>
            <w:proofErr w:type="spellEnd"/>
          </w:p>
          <w:p w14:paraId="0EC92485" w14:textId="77777777" w:rsidR="00B55996" w:rsidRPr="00221A0D" w:rsidRDefault="00B55996" w:rsidP="002476F9">
            <w:pPr>
              <w:pStyle w:val="STTSTabelContent"/>
              <w:numPr>
                <w:ilvl w:val="0"/>
                <w:numId w:val="387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Pilih </w:t>
            </w:r>
            <w:proofErr w:type="spellStart"/>
            <w:r w:rsidRPr="00221A0D">
              <w:rPr>
                <w:bCs/>
                <w:sz w:val="24"/>
                <w:szCs w:val="24"/>
              </w:rPr>
              <w:t>opsi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“Nilai </w:t>
            </w:r>
            <w:proofErr w:type="spellStart"/>
            <w:r w:rsidRPr="00221A0D">
              <w:rPr>
                <w:bCs/>
                <w:sz w:val="24"/>
                <w:szCs w:val="24"/>
              </w:rPr>
              <w:t>Penjualan</w:t>
            </w:r>
            <w:proofErr w:type="spellEnd"/>
            <w:r w:rsidRPr="00221A0D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8AB8F0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nilai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penjualan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E5B8FC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nilai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penjualan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F687AC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221A0D" w14:paraId="750A984B" w14:textId="77777777" w:rsidTr="00B5599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FABBEE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221A0D">
              <w:rPr>
                <w:b w:val="0"/>
                <w:bCs/>
                <w:sz w:val="24"/>
                <w:szCs w:val="24"/>
              </w:rPr>
              <w:t>UJ360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085002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Melihat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stok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rendah)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F23F90" w14:textId="77777777" w:rsidR="00B55996" w:rsidRPr="00221A0D" w:rsidRDefault="00B55996" w:rsidP="002476F9">
            <w:pPr>
              <w:pStyle w:val="STTSTabelContent"/>
              <w:numPr>
                <w:ilvl w:val="0"/>
                <w:numId w:val="388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221A0D">
              <w:rPr>
                <w:bCs/>
                <w:sz w:val="24"/>
                <w:szCs w:val="24"/>
              </w:rPr>
              <w:t>combobox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kategori</w:t>
            </w:r>
            <w:proofErr w:type="spellEnd"/>
          </w:p>
          <w:p w14:paraId="657D31D4" w14:textId="77777777" w:rsidR="00B55996" w:rsidRPr="00221A0D" w:rsidRDefault="00B55996" w:rsidP="002476F9">
            <w:pPr>
              <w:pStyle w:val="STTSTabelContent"/>
              <w:numPr>
                <w:ilvl w:val="0"/>
                <w:numId w:val="388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Pilih salah </w:t>
            </w:r>
            <w:proofErr w:type="spellStart"/>
            <w:r w:rsidRPr="00221A0D">
              <w:rPr>
                <w:bCs/>
                <w:sz w:val="24"/>
                <w:szCs w:val="24"/>
              </w:rPr>
              <w:t>satu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opsi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ED8CE7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terpilih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432933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terpilih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90549C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221A0D" w14:paraId="2A045012" w14:textId="77777777" w:rsidTr="00B5599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817B38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221A0D">
              <w:rPr>
                <w:b w:val="0"/>
                <w:bCs/>
                <w:sz w:val="24"/>
                <w:szCs w:val="24"/>
              </w:rPr>
              <w:t>UJ361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60E47E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Melihat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status (pada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stok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rendah)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2A84C0" w14:textId="77777777" w:rsidR="00B55996" w:rsidRPr="00221A0D" w:rsidRDefault="00B55996" w:rsidP="002476F9">
            <w:pPr>
              <w:pStyle w:val="STTSTabelContent"/>
              <w:numPr>
                <w:ilvl w:val="0"/>
                <w:numId w:val="389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221A0D">
              <w:rPr>
                <w:bCs/>
                <w:sz w:val="24"/>
                <w:szCs w:val="24"/>
              </w:rPr>
              <w:t>combobox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status</w:t>
            </w:r>
          </w:p>
          <w:p w14:paraId="26337E76" w14:textId="77777777" w:rsidR="00B55996" w:rsidRPr="00221A0D" w:rsidRDefault="00B55996" w:rsidP="002476F9">
            <w:pPr>
              <w:pStyle w:val="STTSTabelContent"/>
              <w:numPr>
                <w:ilvl w:val="0"/>
                <w:numId w:val="389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Pilih salah </w:t>
            </w:r>
            <w:proofErr w:type="spellStart"/>
            <w:r w:rsidRPr="00221A0D">
              <w:rPr>
                <w:bCs/>
                <w:sz w:val="24"/>
                <w:szCs w:val="24"/>
              </w:rPr>
              <w:t>satu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opsi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873E00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status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terpilih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624443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status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terpilih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E1BC5E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221A0D" w14:paraId="2A797B90" w14:textId="77777777" w:rsidTr="00B5599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808800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221A0D">
              <w:rPr>
                <w:b w:val="0"/>
                <w:bCs/>
                <w:sz w:val="24"/>
                <w:szCs w:val="24"/>
              </w:rPr>
              <w:t>UJ362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EE2A17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Melihat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waktu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periode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stok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kurang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laku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D16FC7" w14:textId="77777777" w:rsidR="00B55996" w:rsidRPr="00221A0D" w:rsidRDefault="00B55996" w:rsidP="002476F9">
            <w:pPr>
              <w:pStyle w:val="STTSTabelContent"/>
              <w:numPr>
                <w:ilvl w:val="0"/>
                <w:numId w:val="390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221A0D">
              <w:rPr>
                <w:bCs/>
                <w:sz w:val="24"/>
                <w:szCs w:val="24"/>
              </w:rPr>
              <w:t>combobox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periode</w:t>
            </w:r>
            <w:proofErr w:type="spellEnd"/>
          </w:p>
          <w:p w14:paraId="4BB9F158" w14:textId="77777777" w:rsidR="00B55996" w:rsidRPr="00221A0D" w:rsidRDefault="00B55996" w:rsidP="002476F9">
            <w:pPr>
              <w:pStyle w:val="STTSTabelContent"/>
              <w:numPr>
                <w:ilvl w:val="0"/>
                <w:numId w:val="390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Pilih salah </w:t>
            </w:r>
            <w:proofErr w:type="spellStart"/>
            <w:r w:rsidRPr="00221A0D">
              <w:rPr>
                <w:bCs/>
                <w:sz w:val="24"/>
                <w:szCs w:val="24"/>
              </w:rPr>
              <w:t>satu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opsi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6CA4D2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periode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FBDCB0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periode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4E21F5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221A0D" w14:paraId="73B83298" w14:textId="77777777" w:rsidTr="00B5599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8608B3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221A0D">
              <w:rPr>
                <w:b w:val="0"/>
                <w:bCs/>
                <w:sz w:val="24"/>
                <w:szCs w:val="24"/>
              </w:rPr>
              <w:t>UJ363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087625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Melihat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stok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kurang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laku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A94F59" w14:textId="77777777" w:rsidR="00B55996" w:rsidRPr="00221A0D" w:rsidRDefault="00B55996" w:rsidP="002476F9">
            <w:pPr>
              <w:pStyle w:val="STTSTabelContent"/>
              <w:numPr>
                <w:ilvl w:val="0"/>
                <w:numId w:val="391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221A0D">
              <w:rPr>
                <w:bCs/>
                <w:sz w:val="24"/>
                <w:szCs w:val="24"/>
              </w:rPr>
              <w:t>combobox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kategori</w:t>
            </w:r>
            <w:proofErr w:type="spellEnd"/>
          </w:p>
          <w:p w14:paraId="4B55BE02" w14:textId="77777777" w:rsidR="00B55996" w:rsidRPr="00221A0D" w:rsidRDefault="00B55996" w:rsidP="002476F9">
            <w:pPr>
              <w:pStyle w:val="STTSTabelContent"/>
              <w:numPr>
                <w:ilvl w:val="0"/>
                <w:numId w:val="391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Pilih salah </w:t>
            </w:r>
            <w:proofErr w:type="spellStart"/>
            <w:r w:rsidRPr="00221A0D">
              <w:rPr>
                <w:bCs/>
                <w:sz w:val="24"/>
                <w:szCs w:val="24"/>
              </w:rPr>
              <w:t>satu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opsi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6720CE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terpilih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623CA8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kategori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terpilih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BDA6E3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221A0D" w14:paraId="370A7315" w14:textId="77777777" w:rsidTr="00B5599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79F324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221A0D">
              <w:rPr>
                <w:b w:val="0"/>
                <w:bCs/>
                <w:sz w:val="24"/>
                <w:szCs w:val="24"/>
              </w:rPr>
              <w:t>UJ364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71AB14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Melihat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status (pada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stok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kurang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laku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BD19F9" w14:textId="77777777" w:rsidR="00B55996" w:rsidRPr="00221A0D" w:rsidRDefault="00B55996" w:rsidP="002476F9">
            <w:pPr>
              <w:pStyle w:val="STTSTabelContent"/>
              <w:numPr>
                <w:ilvl w:val="0"/>
                <w:numId w:val="392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221A0D">
              <w:rPr>
                <w:bCs/>
                <w:sz w:val="24"/>
                <w:szCs w:val="24"/>
              </w:rPr>
              <w:t>combobox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status</w:t>
            </w:r>
          </w:p>
          <w:p w14:paraId="3D9A3B1A" w14:textId="77777777" w:rsidR="00B55996" w:rsidRPr="00221A0D" w:rsidRDefault="00B55996" w:rsidP="002476F9">
            <w:pPr>
              <w:pStyle w:val="STTSTabelContent"/>
              <w:numPr>
                <w:ilvl w:val="0"/>
                <w:numId w:val="392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Pilih salah </w:t>
            </w:r>
            <w:proofErr w:type="spellStart"/>
            <w:r w:rsidRPr="00221A0D">
              <w:rPr>
                <w:bCs/>
                <w:sz w:val="24"/>
                <w:szCs w:val="24"/>
              </w:rPr>
              <w:t>satu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opsi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DA1F86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status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terpilih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F831AC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status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terpilih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964CBC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221A0D" w14:paraId="5BCF8B66" w14:textId="77777777" w:rsidTr="00B5599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EDBB9B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221A0D">
              <w:rPr>
                <w:b w:val="0"/>
                <w:bCs/>
                <w:sz w:val="24"/>
                <w:szCs w:val="24"/>
              </w:rPr>
              <w:t>UJ365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42EE06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Melihat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waktu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periode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retur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barang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B1FEF2" w14:textId="77777777" w:rsidR="00B55996" w:rsidRPr="00221A0D" w:rsidRDefault="00B55996" w:rsidP="002476F9">
            <w:pPr>
              <w:pStyle w:val="STTSTabelContent"/>
              <w:numPr>
                <w:ilvl w:val="0"/>
                <w:numId w:val="393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221A0D">
              <w:rPr>
                <w:bCs/>
                <w:sz w:val="24"/>
                <w:szCs w:val="24"/>
              </w:rPr>
              <w:t>combobox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periode</w:t>
            </w:r>
            <w:proofErr w:type="spellEnd"/>
          </w:p>
          <w:p w14:paraId="328E6E8B" w14:textId="77777777" w:rsidR="00B55996" w:rsidRPr="00221A0D" w:rsidRDefault="00B55996" w:rsidP="002476F9">
            <w:pPr>
              <w:pStyle w:val="STTSTabelContent"/>
              <w:numPr>
                <w:ilvl w:val="0"/>
                <w:numId w:val="393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Pilih salah </w:t>
            </w:r>
            <w:proofErr w:type="spellStart"/>
            <w:r w:rsidRPr="00221A0D">
              <w:rPr>
                <w:bCs/>
                <w:sz w:val="24"/>
                <w:szCs w:val="24"/>
              </w:rPr>
              <w:t>satu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opsi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33A22A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periode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E0ECAA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periode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E41392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221A0D" w14:paraId="58DD6FC8" w14:textId="77777777" w:rsidTr="00B5599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23AD35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221A0D">
              <w:rPr>
                <w:b w:val="0"/>
                <w:bCs/>
                <w:sz w:val="24"/>
                <w:szCs w:val="24"/>
              </w:rPr>
              <w:t>UJ366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B8AC56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Melihat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status (pada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retur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barang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B83029" w14:textId="77777777" w:rsidR="00B55996" w:rsidRPr="00221A0D" w:rsidRDefault="00B55996" w:rsidP="002476F9">
            <w:pPr>
              <w:pStyle w:val="STTSTabelContent"/>
              <w:numPr>
                <w:ilvl w:val="0"/>
                <w:numId w:val="394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221A0D">
              <w:rPr>
                <w:bCs/>
                <w:sz w:val="24"/>
                <w:szCs w:val="24"/>
              </w:rPr>
              <w:t>combobox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status</w:t>
            </w:r>
          </w:p>
          <w:p w14:paraId="1F1C9BB1" w14:textId="77777777" w:rsidR="00B55996" w:rsidRPr="00221A0D" w:rsidRDefault="00B55996" w:rsidP="002476F9">
            <w:pPr>
              <w:pStyle w:val="STTSTabelContent"/>
              <w:numPr>
                <w:ilvl w:val="0"/>
                <w:numId w:val="394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Pilih salah </w:t>
            </w:r>
            <w:proofErr w:type="spellStart"/>
            <w:r w:rsidRPr="00221A0D">
              <w:rPr>
                <w:bCs/>
                <w:sz w:val="24"/>
                <w:szCs w:val="24"/>
              </w:rPr>
              <w:t>satu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opsi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8DA673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status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terpilih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3758C2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status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terpilih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54A8D2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221A0D" w14:paraId="45FCB924" w14:textId="77777777" w:rsidTr="00B5599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CA77AA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221A0D">
              <w:rPr>
                <w:b w:val="0"/>
                <w:bCs/>
                <w:sz w:val="24"/>
                <w:szCs w:val="24"/>
              </w:rPr>
              <w:t>UJ367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5D88C0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Melihat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waktu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periode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pelanggan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teratas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541F57" w14:textId="77777777" w:rsidR="00B55996" w:rsidRPr="00221A0D" w:rsidRDefault="00B55996" w:rsidP="002476F9">
            <w:pPr>
              <w:pStyle w:val="STTSTabelContent"/>
              <w:numPr>
                <w:ilvl w:val="0"/>
                <w:numId w:val="395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221A0D">
              <w:rPr>
                <w:bCs/>
                <w:sz w:val="24"/>
                <w:szCs w:val="24"/>
              </w:rPr>
              <w:t>combobox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periode</w:t>
            </w:r>
            <w:proofErr w:type="spellEnd"/>
          </w:p>
          <w:p w14:paraId="45433488" w14:textId="77777777" w:rsidR="00B55996" w:rsidRPr="00221A0D" w:rsidRDefault="00B55996" w:rsidP="002476F9">
            <w:pPr>
              <w:pStyle w:val="STTSTabelContent"/>
              <w:numPr>
                <w:ilvl w:val="0"/>
                <w:numId w:val="395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Pilih salah </w:t>
            </w:r>
            <w:proofErr w:type="spellStart"/>
            <w:r w:rsidRPr="00221A0D">
              <w:rPr>
                <w:bCs/>
                <w:sz w:val="24"/>
                <w:szCs w:val="24"/>
              </w:rPr>
              <w:t>satu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opsi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431CC6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periode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B3A9D4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periode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86F1F3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B55996" w:rsidRPr="00221A0D" w14:paraId="23CA58FD" w14:textId="77777777" w:rsidTr="00B5599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5766F5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221A0D">
              <w:rPr>
                <w:b w:val="0"/>
                <w:bCs/>
                <w:sz w:val="24"/>
                <w:szCs w:val="24"/>
              </w:rPr>
              <w:t>UJ368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15866B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Melihat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total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belanja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pelanggan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teratas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D2804D" w14:textId="77777777" w:rsidR="00B55996" w:rsidRPr="00221A0D" w:rsidRDefault="00B55996" w:rsidP="002476F9">
            <w:pPr>
              <w:pStyle w:val="STTSTabelContent"/>
              <w:numPr>
                <w:ilvl w:val="0"/>
                <w:numId w:val="396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221A0D">
              <w:rPr>
                <w:bCs/>
                <w:sz w:val="24"/>
                <w:szCs w:val="24"/>
              </w:rPr>
              <w:t>combobox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urutan</w:t>
            </w:r>
            <w:proofErr w:type="spellEnd"/>
          </w:p>
          <w:p w14:paraId="3590E41D" w14:textId="77777777" w:rsidR="00B55996" w:rsidRPr="00221A0D" w:rsidRDefault="00B55996" w:rsidP="002476F9">
            <w:pPr>
              <w:pStyle w:val="STTSTabelContent"/>
              <w:numPr>
                <w:ilvl w:val="0"/>
                <w:numId w:val="396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Pilih </w:t>
            </w:r>
            <w:proofErr w:type="spellStart"/>
            <w:r w:rsidRPr="00221A0D">
              <w:rPr>
                <w:bCs/>
                <w:sz w:val="24"/>
                <w:szCs w:val="24"/>
              </w:rPr>
              <w:t>opsi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“Total </w:t>
            </w:r>
            <w:proofErr w:type="spellStart"/>
            <w:r w:rsidRPr="00221A0D">
              <w:rPr>
                <w:bCs/>
                <w:sz w:val="24"/>
                <w:szCs w:val="24"/>
              </w:rPr>
              <w:t>Belanja</w:t>
            </w:r>
            <w:proofErr w:type="spellEnd"/>
            <w:r w:rsidRPr="00221A0D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8BF3B8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total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belanja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11A2C0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total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belanja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9D6F7A" w14:textId="77777777" w:rsidR="00B55996" w:rsidRPr="00221A0D" w:rsidRDefault="00B55996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</w:tbl>
    <w:p w14:paraId="18182DF9" w14:textId="77777777" w:rsidR="008E3411" w:rsidRDefault="008E3411" w:rsidP="00221A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9D7381" w14:textId="77777777" w:rsidR="00221A0D" w:rsidRDefault="00221A0D" w:rsidP="00221A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18CA2D" w14:textId="77777777" w:rsidR="00221A0D" w:rsidRPr="00562B08" w:rsidRDefault="00221A0D" w:rsidP="00221A0D">
      <w:pPr>
        <w:pStyle w:val="STTSTabel"/>
        <w:rPr>
          <w:szCs w:val="24"/>
        </w:rPr>
      </w:pPr>
      <w:r w:rsidRPr="00562B08">
        <w:rPr>
          <w:szCs w:val="24"/>
        </w:rPr>
        <w:lastRenderedPageBreak/>
        <w:t xml:space="preserve">Tabel </w:t>
      </w:r>
      <w:r>
        <w:rPr>
          <w:szCs w:val="24"/>
        </w:rPr>
        <w:t>C.</w:t>
      </w:r>
      <w:r w:rsidRPr="00562B08">
        <w:rPr>
          <w:szCs w:val="24"/>
        </w:rPr>
        <w:t>25</w:t>
      </w:r>
    </w:p>
    <w:p w14:paraId="04110667" w14:textId="2FCAAA80" w:rsidR="00221A0D" w:rsidRPr="00562B08" w:rsidRDefault="00221A0D" w:rsidP="00221A0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B08">
        <w:rPr>
          <w:rFonts w:ascii="Times New Roman" w:hAnsi="Times New Roman" w:cs="Times New Roman"/>
          <w:b/>
          <w:sz w:val="24"/>
          <w:szCs w:val="24"/>
        </w:rPr>
        <w:t>Tabel Uji Coba Halaman Laporan Admin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Lanjutan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4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977"/>
        <w:gridCol w:w="4252"/>
        <w:gridCol w:w="3119"/>
        <w:gridCol w:w="2723"/>
        <w:gridCol w:w="1016"/>
      </w:tblGrid>
      <w:tr w:rsidR="00221A0D" w:rsidRPr="00562B08" w14:paraId="7F849DCE" w14:textId="77777777" w:rsidTr="002476F9">
        <w:trPr>
          <w:jc w:val="center"/>
        </w:trPr>
        <w:tc>
          <w:tcPr>
            <w:tcW w:w="846" w:type="dxa"/>
            <w:shd w:val="clear" w:color="auto" w:fill="D9D9D9"/>
          </w:tcPr>
          <w:p w14:paraId="1C2F6008" w14:textId="77777777" w:rsidR="00221A0D" w:rsidRPr="00562B08" w:rsidRDefault="00221A0D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No</w:t>
            </w:r>
          </w:p>
        </w:tc>
        <w:tc>
          <w:tcPr>
            <w:tcW w:w="2977" w:type="dxa"/>
            <w:shd w:val="clear" w:color="auto" w:fill="D9D9D9"/>
          </w:tcPr>
          <w:p w14:paraId="6083D8BD" w14:textId="77777777" w:rsidR="00221A0D" w:rsidRPr="00562B08" w:rsidRDefault="00221A0D" w:rsidP="002476F9">
            <w:pPr>
              <w:pStyle w:val="STTSTabelHeader"/>
              <w:rPr>
                <w:sz w:val="24"/>
                <w:szCs w:val="24"/>
              </w:rPr>
            </w:pPr>
            <w:proofErr w:type="spellStart"/>
            <w:r w:rsidRPr="00562B08">
              <w:rPr>
                <w:sz w:val="24"/>
                <w:szCs w:val="24"/>
              </w:rPr>
              <w:t>Objektif</w:t>
            </w:r>
            <w:proofErr w:type="spellEnd"/>
          </w:p>
        </w:tc>
        <w:tc>
          <w:tcPr>
            <w:tcW w:w="4252" w:type="dxa"/>
            <w:shd w:val="clear" w:color="auto" w:fill="D9D9D9"/>
          </w:tcPr>
          <w:p w14:paraId="3D1EAF97" w14:textId="77777777" w:rsidR="00221A0D" w:rsidRPr="00562B08" w:rsidRDefault="00221A0D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Langkah-</w:t>
            </w:r>
            <w:proofErr w:type="spellStart"/>
            <w:r w:rsidRPr="00562B08">
              <w:rPr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119" w:type="dxa"/>
            <w:shd w:val="clear" w:color="auto" w:fill="D9D9D9"/>
          </w:tcPr>
          <w:p w14:paraId="5D430108" w14:textId="77777777" w:rsidR="00221A0D" w:rsidRPr="00562B08" w:rsidRDefault="00221A0D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Expected Outcome</w:t>
            </w:r>
          </w:p>
        </w:tc>
        <w:tc>
          <w:tcPr>
            <w:tcW w:w="2723" w:type="dxa"/>
            <w:shd w:val="clear" w:color="auto" w:fill="D9D9D9"/>
          </w:tcPr>
          <w:p w14:paraId="6E8B6D31" w14:textId="77777777" w:rsidR="00221A0D" w:rsidRPr="00562B08" w:rsidRDefault="00221A0D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Actual Outcome</w:t>
            </w:r>
          </w:p>
        </w:tc>
        <w:tc>
          <w:tcPr>
            <w:tcW w:w="1016" w:type="dxa"/>
            <w:shd w:val="clear" w:color="auto" w:fill="D9D9D9"/>
          </w:tcPr>
          <w:p w14:paraId="75E8D01B" w14:textId="77777777" w:rsidR="00221A0D" w:rsidRPr="00562B08" w:rsidRDefault="00221A0D" w:rsidP="002476F9">
            <w:pPr>
              <w:pStyle w:val="STTSTabelHeader"/>
              <w:rPr>
                <w:sz w:val="24"/>
                <w:szCs w:val="24"/>
              </w:rPr>
            </w:pPr>
            <w:r w:rsidRPr="00562B08">
              <w:rPr>
                <w:sz w:val="24"/>
                <w:szCs w:val="24"/>
              </w:rPr>
              <w:t>Status</w:t>
            </w:r>
          </w:p>
        </w:tc>
      </w:tr>
      <w:tr w:rsidR="00221A0D" w:rsidRPr="00221A0D" w14:paraId="5971C059" w14:textId="77777777" w:rsidTr="00221A0D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2C1A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221A0D">
              <w:rPr>
                <w:b w:val="0"/>
                <w:bCs/>
                <w:sz w:val="24"/>
                <w:szCs w:val="24"/>
              </w:rPr>
              <w:t>UJ369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FAC3E6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Melihat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jumlah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transaksi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pelanggan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teratas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3A4252" w14:textId="77777777" w:rsidR="00221A0D" w:rsidRPr="00221A0D" w:rsidRDefault="00221A0D" w:rsidP="002476F9">
            <w:pPr>
              <w:pStyle w:val="STTSTabelContent"/>
              <w:numPr>
                <w:ilvl w:val="0"/>
                <w:numId w:val="397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221A0D">
              <w:rPr>
                <w:bCs/>
                <w:sz w:val="24"/>
                <w:szCs w:val="24"/>
              </w:rPr>
              <w:t>combobox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urutan</w:t>
            </w:r>
            <w:proofErr w:type="spellEnd"/>
          </w:p>
          <w:p w14:paraId="010F0F9F" w14:textId="77777777" w:rsidR="00221A0D" w:rsidRPr="00221A0D" w:rsidRDefault="00221A0D" w:rsidP="002476F9">
            <w:pPr>
              <w:pStyle w:val="STTSTabelContent"/>
              <w:numPr>
                <w:ilvl w:val="0"/>
                <w:numId w:val="397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Pilih </w:t>
            </w:r>
            <w:proofErr w:type="spellStart"/>
            <w:r w:rsidRPr="00221A0D">
              <w:rPr>
                <w:bCs/>
                <w:sz w:val="24"/>
                <w:szCs w:val="24"/>
              </w:rPr>
              <w:t>opsi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221A0D">
              <w:rPr>
                <w:bCs/>
                <w:sz w:val="24"/>
                <w:szCs w:val="24"/>
              </w:rPr>
              <w:t>Jumlah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Transaksi</w:t>
            </w:r>
            <w:proofErr w:type="spellEnd"/>
            <w:r w:rsidRPr="00221A0D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D6F358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jumlah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4253BC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jumlah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930D4B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221A0D" w:rsidRPr="00221A0D" w14:paraId="0408F3A0" w14:textId="77777777" w:rsidTr="00221A0D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ED08D2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221A0D">
              <w:rPr>
                <w:b w:val="0"/>
                <w:bCs/>
                <w:sz w:val="24"/>
                <w:szCs w:val="24"/>
              </w:rPr>
              <w:t>UJ370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784F1B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Melihat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waktu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periode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pelanggan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7FB186" w14:textId="77777777" w:rsidR="00221A0D" w:rsidRPr="00221A0D" w:rsidRDefault="00221A0D" w:rsidP="002476F9">
            <w:pPr>
              <w:pStyle w:val="STTSTabelContent"/>
              <w:numPr>
                <w:ilvl w:val="0"/>
                <w:numId w:val="398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221A0D">
              <w:rPr>
                <w:bCs/>
                <w:sz w:val="24"/>
                <w:szCs w:val="24"/>
              </w:rPr>
              <w:t>combobox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periode</w:t>
            </w:r>
            <w:proofErr w:type="spellEnd"/>
          </w:p>
          <w:p w14:paraId="1ECA3F0B" w14:textId="77777777" w:rsidR="00221A0D" w:rsidRPr="00221A0D" w:rsidRDefault="00221A0D" w:rsidP="002476F9">
            <w:pPr>
              <w:pStyle w:val="STTSTabelContent"/>
              <w:numPr>
                <w:ilvl w:val="0"/>
                <w:numId w:val="398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Pilih salah </w:t>
            </w:r>
            <w:proofErr w:type="spellStart"/>
            <w:r w:rsidRPr="00221A0D">
              <w:rPr>
                <w:bCs/>
                <w:sz w:val="24"/>
                <w:szCs w:val="24"/>
              </w:rPr>
              <w:t>satu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opsi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E148E9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periode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B6EA2A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periode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4206BA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221A0D" w:rsidRPr="00221A0D" w14:paraId="2F2D0DE0" w14:textId="77777777" w:rsidTr="00221A0D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7703BC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221A0D">
              <w:rPr>
                <w:b w:val="0"/>
                <w:bCs/>
                <w:sz w:val="24"/>
                <w:szCs w:val="24"/>
              </w:rPr>
              <w:t>UJ371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D72F7D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Melihat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kelompok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pelanggan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45D9B4" w14:textId="77777777" w:rsidR="00221A0D" w:rsidRPr="00221A0D" w:rsidRDefault="00221A0D" w:rsidP="002476F9">
            <w:pPr>
              <w:pStyle w:val="STTSTabelContent"/>
              <w:numPr>
                <w:ilvl w:val="0"/>
                <w:numId w:val="399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221A0D">
              <w:rPr>
                <w:bCs/>
                <w:sz w:val="24"/>
                <w:szCs w:val="24"/>
              </w:rPr>
              <w:t>combobox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urutan</w:t>
            </w:r>
            <w:proofErr w:type="spellEnd"/>
          </w:p>
          <w:p w14:paraId="32BD9BA5" w14:textId="77777777" w:rsidR="00221A0D" w:rsidRPr="00221A0D" w:rsidRDefault="00221A0D" w:rsidP="002476F9">
            <w:pPr>
              <w:pStyle w:val="STTSTabelContent"/>
              <w:numPr>
                <w:ilvl w:val="0"/>
                <w:numId w:val="399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Pilih salah </w:t>
            </w:r>
            <w:proofErr w:type="spellStart"/>
            <w:r w:rsidRPr="00221A0D">
              <w:rPr>
                <w:bCs/>
                <w:sz w:val="24"/>
                <w:szCs w:val="24"/>
              </w:rPr>
              <w:t>satu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opsi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08C6D5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kelompok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terpilih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C0B490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bedasarkan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kelompok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yang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terpilih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DBFAB0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221A0D" w:rsidRPr="00221A0D" w14:paraId="427FB8A1" w14:textId="77777777" w:rsidTr="00221A0D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7A1F57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221A0D">
              <w:rPr>
                <w:b w:val="0"/>
                <w:bCs/>
                <w:sz w:val="24"/>
                <w:szCs w:val="24"/>
              </w:rPr>
              <w:t>UJ372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114C0F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Melihat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dalam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bentuk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garis (pada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pelanggan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) 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9FB43D" w14:textId="77777777" w:rsidR="00221A0D" w:rsidRPr="00221A0D" w:rsidRDefault="00221A0D" w:rsidP="002476F9">
            <w:pPr>
              <w:pStyle w:val="STTSTabelContent"/>
              <w:numPr>
                <w:ilvl w:val="0"/>
                <w:numId w:val="400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221A0D">
              <w:rPr>
                <w:bCs/>
                <w:sz w:val="24"/>
                <w:szCs w:val="24"/>
              </w:rPr>
              <w:t>combobox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chart</w:t>
            </w:r>
          </w:p>
          <w:p w14:paraId="01D26B5F" w14:textId="77777777" w:rsidR="00221A0D" w:rsidRPr="00221A0D" w:rsidRDefault="00221A0D" w:rsidP="002476F9">
            <w:pPr>
              <w:pStyle w:val="STTSTabelContent"/>
              <w:numPr>
                <w:ilvl w:val="0"/>
                <w:numId w:val="400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Pilih </w:t>
            </w:r>
            <w:proofErr w:type="spellStart"/>
            <w:r w:rsidRPr="00221A0D">
              <w:rPr>
                <w:bCs/>
                <w:sz w:val="24"/>
                <w:szCs w:val="24"/>
              </w:rPr>
              <w:t>opsi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“Garis”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6DBB83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dalam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bentuk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garis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BF3336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dalam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bentuk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garis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1C65F2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221A0D" w:rsidRPr="00221A0D" w14:paraId="70978739" w14:textId="77777777" w:rsidTr="00221A0D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DAE1FD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221A0D">
              <w:rPr>
                <w:b w:val="0"/>
                <w:bCs/>
                <w:sz w:val="24"/>
                <w:szCs w:val="24"/>
              </w:rPr>
              <w:t>UJ373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1C7729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Melihat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dalam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bentuk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batang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(pada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pelanggan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baru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) 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427FA" w14:textId="77777777" w:rsidR="00221A0D" w:rsidRPr="00221A0D" w:rsidRDefault="00221A0D" w:rsidP="002476F9">
            <w:pPr>
              <w:pStyle w:val="STTSTabelContent"/>
              <w:numPr>
                <w:ilvl w:val="0"/>
                <w:numId w:val="401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221A0D">
              <w:rPr>
                <w:bCs/>
                <w:sz w:val="24"/>
                <w:szCs w:val="24"/>
              </w:rPr>
              <w:t>combobox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chart</w:t>
            </w:r>
          </w:p>
          <w:p w14:paraId="634E719E" w14:textId="77777777" w:rsidR="00221A0D" w:rsidRPr="00221A0D" w:rsidRDefault="00221A0D" w:rsidP="002476F9">
            <w:pPr>
              <w:pStyle w:val="STTSTabelContent"/>
              <w:numPr>
                <w:ilvl w:val="0"/>
                <w:numId w:val="401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Pilih </w:t>
            </w:r>
            <w:proofErr w:type="spellStart"/>
            <w:r w:rsidRPr="00221A0D">
              <w:rPr>
                <w:bCs/>
                <w:sz w:val="24"/>
                <w:szCs w:val="24"/>
              </w:rPr>
              <w:t>opsi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221A0D">
              <w:rPr>
                <w:bCs/>
                <w:sz w:val="24"/>
                <w:szCs w:val="24"/>
              </w:rPr>
              <w:t>Batang</w:t>
            </w:r>
            <w:proofErr w:type="spellEnd"/>
            <w:r w:rsidRPr="00221A0D">
              <w:rPr>
                <w:bCs/>
                <w:sz w:val="24"/>
                <w:szCs w:val="24"/>
              </w:rPr>
              <w:t>”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69A565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dalam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bentuk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batang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FAFC38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dalam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bentuk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batang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AAB2BB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  <w:tr w:rsidR="00221A0D" w:rsidRPr="00221A0D" w14:paraId="35B87BAC" w14:textId="77777777" w:rsidTr="00221A0D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2B8701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r w:rsidRPr="00221A0D">
              <w:rPr>
                <w:b w:val="0"/>
                <w:bCs/>
                <w:sz w:val="24"/>
                <w:szCs w:val="24"/>
              </w:rPr>
              <w:t>UJ374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E6D70E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Melihat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waktu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periode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(pada status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pesanan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D4F593" w14:textId="77777777" w:rsidR="00221A0D" w:rsidRPr="00221A0D" w:rsidRDefault="00221A0D" w:rsidP="002476F9">
            <w:pPr>
              <w:pStyle w:val="STTSTabelContent"/>
              <w:numPr>
                <w:ilvl w:val="0"/>
                <w:numId w:val="403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Tekan </w:t>
            </w:r>
            <w:proofErr w:type="spellStart"/>
            <w:r w:rsidRPr="00221A0D">
              <w:rPr>
                <w:bCs/>
                <w:sz w:val="24"/>
                <w:szCs w:val="24"/>
              </w:rPr>
              <w:t>combobox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periode</w:t>
            </w:r>
            <w:proofErr w:type="spellEnd"/>
          </w:p>
          <w:p w14:paraId="4EDDE730" w14:textId="77777777" w:rsidR="00221A0D" w:rsidRPr="00221A0D" w:rsidRDefault="00221A0D" w:rsidP="002476F9">
            <w:pPr>
              <w:pStyle w:val="STTSTabelContent"/>
              <w:numPr>
                <w:ilvl w:val="0"/>
                <w:numId w:val="403"/>
              </w:numPr>
              <w:jc w:val="left"/>
              <w:rPr>
                <w:bCs/>
                <w:sz w:val="24"/>
                <w:szCs w:val="24"/>
              </w:rPr>
            </w:pPr>
            <w:r w:rsidRPr="00221A0D">
              <w:rPr>
                <w:bCs/>
                <w:sz w:val="24"/>
                <w:szCs w:val="24"/>
              </w:rPr>
              <w:t xml:space="preserve">Pilih salah </w:t>
            </w:r>
            <w:proofErr w:type="spellStart"/>
            <w:r w:rsidRPr="00221A0D">
              <w:rPr>
                <w:bCs/>
                <w:sz w:val="24"/>
                <w:szCs w:val="24"/>
              </w:rPr>
              <w:t>satu</w:t>
            </w:r>
            <w:proofErr w:type="spellEnd"/>
            <w:r w:rsidRPr="00221A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Cs/>
                <w:sz w:val="24"/>
                <w:szCs w:val="24"/>
              </w:rPr>
              <w:t>opsi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FAEDA9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periode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7C4257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Laporan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ditunjukan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sesuai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periode</w:t>
            </w:r>
            <w:proofErr w:type="spellEnd"/>
            <w:r w:rsidRPr="00221A0D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09C431" w14:textId="77777777" w:rsidR="00221A0D" w:rsidRPr="00221A0D" w:rsidRDefault="00221A0D" w:rsidP="002476F9">
            <w:pPr>
              <w:pStyle w:val="STTSTabelHeader"/>
              <w:rPr>
                <w:b w:val="0"/>
                <w:bCs/>
                <w:sz w:val="24"/>
                <w:szCs w:val="24"/>
              </w:rPr>
            </w:pPr>
            <w:proofErr w:type="spellStart"/>
            <w:r w:rsidRPr="00221A0D">
              <w:rPr>
                <w:b w:val="0"/>
                <w:bCs/>
                <w:sz w:val="24"/>
                <w:szCs w:val="24"/>
              </w:rPr>
              <w:t>Berhasil</w:t>
            </w:r>
            <w:proofErr w:type="spellEnd"/>
          </w:p>
        </w:tc>
      </w:tr>
    </w:tbl>
    <w:p w14:paraId="46F98B9F" w14:textId="77777777" w:rsidR="00221A0D" w:rsidRPr="00562B08" w:rsidRDefault="00221A0D" w:rsidP="00221A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21A0D" w:rsidRPr="00562B08" w:rsidSect="009B4582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C9432" w14:textId="77777777" w:rsidR="004A595A" w:rsidRDefault="004A595A" w:rsidP="005A24CE">
      <w:pPr>
        <w:spacing w:after="0" w:line="240" w:lineRule="auto"/>
      </w:pPr>
      <w:r>
        <w:separator/>
      </w:r>
    </w:p>
  </w:endnote>
  <w:endnote w:type="continuationSeparator" w:id="0">
    <w:p w14:paraId="4F59EF58" w14:textId="77777777" w:rsidR="004A595A" w:rsidRDefault="004A595A" w:rsidP="005A2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6BCE1" w14:textId="64C3B9B7" w:rsidR="005A24CE" w:rsidRPr="005A24CE" w:rsidRDefault="00562B08" w:rsidP="005A24CE">
    <w:pPr>
      <w:pStyle w:val="Foot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</w:t>
    </w:r>
    <w:r w:rsidR="005A24CE" w:rsidRPr="005A24CE">
      <w:rPr>
        <w:rFonts w:ascii="Times New Roman" w:hAnsi="Times New Roman" w:cs="Times New Roman"/>
        <w:sz w:val="24"/>
        <w:szCs w:val="24"/>
      </w:rPr>
      <w:t>-</w:t>
    </w:r>
    <w:sdt>
      <w:sdtPr>
        <w:rPr>
          <w:rFonts w:ascii="Times New Roman" w:hAnsi="Times New Roman" w:cs="Times New Roman"/>
          <w:sz w:val="24"/>
          <w:szCs w:val="24"/>
        </w:rPr>
        <w:id w:val="149444643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A24CE" w:rsidRPr="005A24C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5A24CE" w:rsidRPr="005A24CE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5A24CE" w:rsidRPr="005A24C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A24CE" w:rsidRPr="005A24CE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="005A24CE" w:rsidRPr="005A24CE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EF7B2" w14:textId="77777777" w:rsidR="00693B91" w:rsidRPr="00693B91" w:rsidRDefault="00693B91" w:rsidP="00693B91">
    <w:pPr>
      <w:pStyle w:val="Footer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BD3D9" w14:textId="77777777" w:rsidR="004A595A" w:rsidRDefault="004A595A" w:rsidP="005A24CE">
      <w:pPr>
        <w:spacing w:after="0" w:line="240" w:lineRule="auto"/>
      </w:pPr>
      <w:r>
        <w:separator/>
      </w:r>
    </w:p>
  </w:footnote>
  <w:footnote w:type="continuationSeparator" w:id="0">
    <w:p w14:paraId="659F28C8" w14:textId="77777777" w:rsidR="004A595A" w:rsidRDefault="004A595A" w:rsidP="005A24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FEC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B3707"/>
    <w:multiLevelType w:val="hybridMultilevel"/>
    <w:tmpl w:val="FBFCB1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CC31D4"/>
    <w:multiLevelType w:val="hybridMultilevel"/>
    <w:tmpl w:val="59081D8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6C3F92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717151"/>
    <w:multiLevelType w:val="hybridMultilevel"/>
    <w:tmpl w:val="FEAA7A2A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4830F2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6C1885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2DF490E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661839"/>
    <w:multiLevelType w:val="hybridMultilevel"/>
    <w:tmpl w:val="0E40225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3697828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994413"/>
    <w:multiLevelType w:val="hybridMultilevel"/>
    <w:tmpl w:val="BCFA793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39B7317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3BA302D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45F5887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48C20DB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4F7371D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537401D"/>
    <w:multiLevelType w:val="hybridMultilevel"/>
    <w:tmpl w:val="6A0CD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5652216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57E5236"/>
    <w:multiLevelType w:val="hybridMultilevel"/>
    <w:tmpl w:val="271CD5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62FD8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6C01733"/>
    <w:multiLevelType w:val="hybridMultilevel"/>
    <w:tmpl w:val="BCFA793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7254B30"/>
    <w:multiLevelType w:val="hybridMultilevel"/>
    <w:tmpl w:val="1AE66D9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75B601F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7976A22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7AD2370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83D45DC"/>
    <w:multiLevelType w:val="hybridMultilevel"/>
    <w:tmpl w:val="23BAFF6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8957A06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8AE2DD4"/>
    <w:multiLevelType w:val="hybridMultilevel"/>
    <w:tmpl w:val="EF1A38E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9885664"/>
    <w:multiLevelType w:val="hybridMultilevel"/>
    <w:tmpl w:val="59081D8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9F6569F"/>
    <w:multiLevelType w:val="hybridMultilevel"/>
    <w:tmpl w:val="FBFCB1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B404AC5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C0C6D35"/>
    <w:multiLevelType w:val="hybridMultilevel"/>
    <w:tmpl w:val="FBFCB1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C606126"/>
    <w:multiLevelType w:val="hybridMultilevel"/>
    <w:tmpl w:val="271CD5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CB93ABA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D1522D7"/>
    <w:multiLevelType w:val="hybridMultilevel"/>
    <w:tmpl w:val="B550630A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D1B71DD"/>
    <w:multiLevelType w:val="hybridMultilevel"/>
    <w:tmpl w:val="DDFCCE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D2612D0"/>
    <w:multiLevelType w:val="hybridMultilevel"/>
    <w:tmpl w:val="B8E473D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DA9432A"/>
    <w:multiLevelType w:val="hybridMultilevel"/>
    <w:tmpl w:val="59081D8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DFF23CB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E0C01B3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E2678C3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EED4B2F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F6B3E8C"/>
    <w:multiLevelType w:val="hybridMultilevel"/>
    <w:tmpl w:val="BCFA793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FE8629E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09D198C"/>
    <w:multiLevelType w:val="hybridMultilevel"/>
    <w:tmpl w:val="EF1A38E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0C74702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0F36C43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1B44708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1CD1E54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1E10A0B"/>
    <w:multiLevelType w:val="hybridMultilevel"/>
    <w:tmpl w:val="271CD5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22C588E"/>
    <w:multiLevelType w:val="hybridMultilevel"/>
    <w:tmpl w:val="FBFCB1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27B3053"/>
    <w:multiLevelType w:val="hybridMultilevel"/>
    <w:tmpl w:val="6A0CD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2DD6248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2E4796A"/>
    <w:multiLevelType w:val="hybridMultilevel"/>
    <w:tmpl w:val="EF1A38E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2EB7248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355452D"/>
    <w:multiLevelType w:val="hybridMultilevel"/>
    <w:tmpl w:val="271CD5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3AC5534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3C363BD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3CD4077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140714F4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41344C0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42E55E4"/>
    <w:multiLevelType w:val="hybridMultilevel"/>
    <w:tmpl w:val="BCFA793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48606CD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4DE4086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4F77596"/>
    <w:multiLevelType w:val="hybridMultilevel"/>
    <w:tmpl w:val="6A0CD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53B3A4E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54652A0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15952F5D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16127097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66013E7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66C6BEF"/>
    <w:multiLevelType w:val="hybridMultilevel"/>
    <w:tmpl w:val="FD042B5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7247F9B"/>
    <w:multiLevelType w:val="hybridMultilevel"/>
    <w:tmpl w:val="FEAA7A2A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74607CE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177A4C98"/>
    <w:multiLevelType w:val="hybridMultilevel"/>
    <w:tmpl w:val="6A0CD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7817584"/>
    <w:multiLevelType w:val="hybridMultilevel"/>
    <w:tmpl w:val="B8E473D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79F7438"/>
    <w:multiLevelType w:val="hybridMultilevel"/>
    <w:tmpl w:val="168407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7C109CC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7E43E79"/>
    <w:multiLevelType w:val="hybridMultilevel"/>
    <w:tmpl w:val="A0322E4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830286D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8D601CA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8E658B3"/>
    <w:multiLevelType w:val="hybridMultilevel"/>
    <w:tmpl w:val="BCFA793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9352E06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96C7E7B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9F27F98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A0D0D4B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1B973068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1C07788A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1C261E5A"/>
    <w:multiLevelType w:val="hybridMultilevel"/>
    <w:tmpl w:val="0F7A3FA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1C786877"/>
    <w:multiLevelType w:val="hybridMultilevel"/>
    <w:tmpl w:val="BCFA793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CDC4F76"/>
    <w:multiLevelType w:val="hybridMultilevel"/>
    <w:tmpl w:val="D4569D62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D0C7FA9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1D5D3F56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1D6B48CC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1E211818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1E915514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1EB8358D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1EE20E82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1F117BC9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1F5D5F64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0A4760B"/>
    <w:multiLevelType w:val="hybridMultilevel"/>
    <w:tmpl w:val="935A7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0BE4CC6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214B7C6E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221F3B68"/>
    <w:multiLevelType w:val="hybridMultilevel"/>
    <w:tmpl w:val="3A622F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2248584C"/>
    <w:multiLevelType w:val="hybridMultilevel"/>
    <w:tmpl w:val="ED86ECF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25D7276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22961C61"/>
    <w:multiLevelType w:val="hybridMultilevel"/>
    <w:tmpl w:val="59081D8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22E27165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2F96E30"/>
    <w:multiLevelType w:val="hybridMultilevel"/>
    <w:tmpl w:val="BCFA793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230D5CA4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31E780A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23315498"/>
    <w:multiLevelType w:val="hybridMultilevel"/>
    <w:tmpl w:val="ED86ECF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3A40716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24075AB9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240E531D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41F7E19"/>
    <w:multiLevelType w:val="hybridMultilevel"/>
    <w:tmpl w:val="534870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24A22311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24B61B41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24C67844"/>
    <w:multiLevelType w:val="hybridMultilevel"/>
    <w:tmpl w:val="0F7A3FA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4CC7185"/>
    <w:multiLevelType w:val="hybridMultilevel"/>
    <w:tmpl w:val="79A63B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24F90D47"/>
    <w:multiLevelType w:val="hybridMultilevel"/>
    <w:tmpl w:val="E7BCC5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25352221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257B0D2C"/>
    <w:multiLevelType w:val="hybridMultilevel"/>
    <w:tmpl w:val="FEAA7A2A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25DA6743"/>
    <w:multiLevelType w:val="hybridMultilevel"/>
    <w:tmpl w:val="FBFCB1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25E921CD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26566433"/>
    <w:multiLevelType w:val="hybridMultilevel"/>
    <w:tmpl w:val="B8E473D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26820886"/>
    <w:multiLevelType w:val="hybridMultilevel"/>
    <w:tmpl w:val="EF1A38E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26892078"/>
    <w:multiLevelType w:val="hybridMultilevel"/>
    <w:tmpl w:val="4976BD9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271C0DF2"/>
    <w:multiLevelType w:val="hybridMultilevel"/>
    <w:tmpl w:val="EF1A38E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27B346AD"/>
    <w:multiLevelType w:val="hybridMultilevel"/>
    <w:tmpl w:val="687A855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28656EE2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28864DC9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28A45CE2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28EF1504"/>
    <w:multiLevelType w:val="hybridMultilevel"/>
    <w:tmpl w:val="935A7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29362880"/>
    <w:multiLevelType w:val="hybridMultilevel"/>
    <w:tmpl w:val="79A63B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2A1777CA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2A45564B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2A7B5D0D"/>
    <w:multiLevelType w:val="hybridMultilevel"/>
    <w:tmpl w:val="59081D8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2ABB0345"/>
    <w:multiLevelType w:val="hybridMultilevel"/>
    <w:tmpl w:val="EB8C1F06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2B150938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2B6165CE"/>
    <w:multiLevelType w:val="hybridMultilevel"/>
    <w:tmpl w:val="1AE66D9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2B8D6B9C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2BD30382"/>
    <w:multiLevelType w:val="hybridMultilevel"/>
    <w:tmpl w:val="7460F10A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C9640F4"/>
    <w:multiLevelType w:val="hybridMultilevel"/>
    <w:tmpl w:val="1C5653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2CF579F5"/>
    <w:multiLevelType w:val="hybridMultilevel"/>
    <w:tmpl w:val="79A63B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2E5363DF"/>
    <w:multiLevelType w:val="hybridMultilevel"/>
    <w:tmpl w:val="271CD5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2E677338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2E984A16"/>
    <w:multiLevelType w:val="hybridMultilevel"/>
    <w:tmpl w:val="EF1A38E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2EA7703D"/>
    <w:multiLevelType w:val="hybridMultilevel"/>
    <w:tmpl w:val="59081D8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2F4230FA"/>
    <w:multiLevelType w:val="hybridMultilevel"/>
    <w:tmpl w:val="110E8BE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2F4235B7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F766BA8"/>
    <w:multiLevelType w:val="hybridMultilevel"/>
    <w:tmpl w:val="FEAA7A2A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F910E82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2FE93408"/>
    <w:multiLevelType w:val="hybridMultilevel"/>
    <w:tmpl w:val="FD042B58"/>
    <w:lvl w:ilvl="0" w:tplc="3FF06F6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30223F7C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306D7257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31276FB3"/>
    <w:multiLevelType w:val="hybridMultilevel"/>
    <w:tmpl w:val="BCFA793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319F5B28"/>
    <w:multiLevelType w:val="hybridMultilevel"/>
    <w:tmpl w:val="9DAE863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326F1B09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32CF7E2F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330C091C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3345249D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3375506B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339460AC"/>
    <w:multiLevelType w:val="hybridMultilevel"/>
    <w:tmpl w:val="78A0110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345B52E3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34A42723"/>
    <w:multiLevelType w:val="hybridMultilevel"/>
    <w:tmpl w:val="ED86ECF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351054D3"/>
    <w:multiLevelType w:val="hybridMultilevel"/>
    <w:tmpl w:val="BCFA793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357B78C3"/>
    <w:multiLevelType w:val="hybridMultilevel"/>
    <w:tmpl w:val="78A0110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35DE463C"/>
    <w:multiLevelType w:val="hybridMultilevel"/>
    <w:tmpl w:val="78A0110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360B000C"/>
    <w:multiLevelType w:val="hybridMultilevel"/>
    <w:tmpl w:val="59081D8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3619257E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365E6D9E"/>
    <w:multiLevelType w:val="hybridMultilevel"/>
    <w:tmpl w:val="BCFA793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36673F25"/>
    <w:multiLevelType w:val="hybridMultilevel"/>
    <w:tmpl w:val="79A63B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37974803"/>
    <w:multiLevelType w:val="hybridMultilevel"/>
    <w:tmpl w:val="78A0110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38734D31"/>
    <w:multiLevelType w:val="hybridMultilevel"/>
    <w:tmpl w:val="BCFA793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38DA50F2"/>
    <w:multiLevelType w:val="hybridMultilevel"/>
    <w:tmpl w:val="79A63B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3926366E"/>
    <w:multiLevelType w:val="hybridMultilevel"/>
    <w:tmpl w:val="FEAA7A2A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392E68C1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397D2C40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3A0506A5"/>
    <w:multiLevelType w:val="hybridMultilevel"/>
    <w:tmpl w:val="3A622F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3A9401EF"/>
    <w:multiLevelType w:val="hybridMultilevel"/>
    <w:tmpl w:val="BCFA793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3A952AB7"/>
    <w:multiLevelType w:val="hybridMultilevel"/>
    <w:tmpl w:val="3E86193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3B074E9E"/>
    <w:multiLevelType w:val="hybridMultilevel"/>
    <w:tmpl w:val="BCFA793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3B1F4609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3B707873"/>
    <w:multiLevelType w:val="hybridMultilevel"/>
    <w:tmpl w:val="23BAFF6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3BFA16E6"/>
    <w:multiLevelType w:val="hybridMultilevel"/>
    <w:tmpl w:val="935A7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3C1945B2"/>
    <w:multiLevelType w:val="hybridMultilevel"/>
    <w:tmpl w:val="E7BCC5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3CBA5C0E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3CCA4CEF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3CD20D51"/>
    <w:multiLevelType w:val="hybridMultilevel"/>
    <w:tmpl w:val="78A0110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3D2318E5"/>
    <w:multiLevelType w:val="hybridMultilevel"/>
    <w:tmpl w:val="59081D8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3D4C4DFE"/>
    <w:multiLevelType w:val="hybridMultilevel"/>
    <w:tmpl w:val="0E40225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3D7A4170"/>
    <w:multiLevelType w:val="hybridMultilevel"/>
    <w:tmpl w:val="935A7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3D9001C7"/>
    <w:multiLevelType w:val="hybridMultilevel"/>
    <w:tmpl w:val="23BAFF6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3D9C4390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3EE93BC7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3EFE66FF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3F5C6F09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4071728B"/>
    <w:multiLevelType w:val="hybridMultilevel"/>
    <w:tmpl w:val="271CD5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408D1BBE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41203050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417556DF"/>
    <w:multiLevelType w:val="hybridMultilevel"/>
    <w:tmpl w:val="1AE66D9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43375F0E"/>
    <w:multiLevelType w:val="hybridMultilevel"/>
    <w:tmpl w:val="E7BCC5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438B7158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43DB7CD1"/>
    <w:multiLevelType w:val="hybridMultilevel"/>
    <w:tmpl w:val="ED86ECF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442B6197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44372F1F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445F3663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44CC06CF"/>
    <w:multiLevelType w:val="hybridMultilevel"/>
    <w:tmpl w:val="415860A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44DA1FAE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45A208CE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45A813E7"/>
    <w:multiLevelType w:val="hybridMultilevel"/>
    <w:tmpl w:val="79A63B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46487BC3"/>
    <w:multiLevelType w:val="hybridMultilevel"/>
    <w:tmpl w:val="3CBC5F4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46892EA6"/>
    <w:multiLevelType w:val="hybridMultilevel"/>
    <w:tmpl w:val="59081D8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46D52C9D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478461A8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47861B80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479909AE"/>
    <w:multiLevelType w:val="hybridMultilevel"/>
    <w:tmpl w:val="935A7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47BD647C"/>
    <w:multiLevelType w:val="hybridMultilevel"/>
    <w:tmpl w:val="BCFA793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47EE460C"/>
    <w:multiLevelType w:val="hybridMultilevel"/>
    <w:tmpl w:val="0F7A3FA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48093F0A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480B0A88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483A1FCA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48510577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48B7620D"/>
    <w:multiLevelType w:val="hybridMultilevel"/>
    <w:tmpl w:val="EF1A38E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492976EB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49ED5FAA"/>
    <w:multiLevelType w:val="hybridMultilevel"/>
    <w:tmpl w:val="59081D8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4A433CA4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4A5D0F3C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4A5F6BAB"/>
    <w:multiLevelType w:val="hybridMultilevel"/>
    <w:tmpl w:val="59081D8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4A722CDC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4AEA3DA7"/>
    <w:multiLevelType w:val="hybridMultilevel"/>
    <w:tmpl w:val="168407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4B2A5144"/>
    <w:multiLevelType w:val="hybridMultilevel"/>
    <w:tmpl w:val="23BAFF6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4B6A76E7"/>
    <w:multiLevelType w:val="hybridMultilevel"/>
    <w:tmpl w:val="4524DDC4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4BC042A9"/>
    <w:multiLevelType w:val="hybridMultilevel"/>
    <w:tmpl w:val="7460F10A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4BE37F44"/>
    <w:multiLevelType w:val="hybridMultilevel"/>
    <w:tmpl w:val="1AE66D9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4BF37C7E"/>
    <w:multiLevelType w:val="hybridMultilevel"/>
    <w:tmpl w:val="79A63B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4C0F2F94"/>
    <w:multiLevelType w:val="hybridMultilevel"/>
    <w:tmpl w:val="110E8BE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4C330B5C"/>
    <w:multiLevelType w:val="hybridMultilevel"/>
    <w:tmpl w:val="EF1A38E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4C912429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4D16024B"/>
    <w:multiLevelType w:val="hybridMultilevel"/>
    <w:tmpl w:val="0F7A3FA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4D16783B"/>
    <w:multiLevelType w:val="hybridMultilevel"/>
    <w:tmpl w:val="BCFA793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4D266052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4D7F3650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4D905D19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4DD8249D"/>
    <w:multiLevelType w:val="hybridMultilevel"/>
    <w:tmpl w:val="935A7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4E2D5DC0"/>
    <w:multiLevelType w:val="hybridMultilevel"/>
    <w:tmpl w:val="B84A84B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4EA02375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4EB37F18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4F151C90"/>
    <w:multiLevelType w:val="hybridMultilevel"/>
    <w:tmpl w:val="59081D8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4F552E2A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4F762435"/>
    <w:multiLevelType w:val="hybridMultilevel"/>
    <w:tmpl w:val="B8E473D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4FAF395D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4FE26377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50035124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502D0CF3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507D02B9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507F60DE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50DF4833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512E07CD"/>
    <w:multiLevelType w:val="hybridMultilevel"/>
    <w:tmpl w:val="ED86ECF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51D644E0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52000B06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529F5F50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52BB17B9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52CF18C2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53302FF8"/>
    <w:multiLevelType w:val="hybridMultilevel"/>
    <w:tmpl w:val="3A2AC8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53CB5574"/>
    <w:multiLevelType w:val="hybridMultilevel"/>
    <w:tmpl w:val="FBFCB1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53FB049C"/>
    <w:multiLevelType w:val="hybridMultilevel"/>
    <w:tmpl w:val="BCFA793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542133A4"/>
    <w:multiLevelType w:val="hybridMultilevel"/>
    <w:tmpl w:val="59081D8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54A161E9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54D70182"/>
    <w:multiLevelType w:val="hybridMultilevel"/>
    <w:tmpl w:val="FEAA7A2A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55310DC6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557F34A2"/>
    <w:multiLevelType w:val="hybridMultilevel"/>
    <w:tmpl w:val="B84A84B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55B2495C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55D04A4E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55F268B1"/>
    <w:multiLevelType w:val="hybridMultilevel"/>
    <w:tmpl w:val="0F7A3FA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56955E8B"/>
    <w:multiLevelType w:val="hybridMultilevel"/>
    <w:tmpl w:val="23BAFF6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570D5F9A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57436E25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57674AE1"/>
    <w:multiLevelType w:val="hybridMultilevel"/>
    <w:tmpl w:val="DDFCCE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582C4DCB"/>
    <w:multiLevelType w:val="hybridMultilevel"/>
    <w:tmpl w:val="BCFA793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5833723E"/>
    <w:multiLevelType w:val="hybridMultilevel"/>
    <w:tmpl w:val="B8E473D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58383155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58C12D60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58C13F58"/>
    <w:multiLevelType w:val="hybridMultilevel"/>
    <w:tmpl w:val="0F7A3FA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59054C66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59462CAB"/>
    <w:multiLevelType w:val="hybridMultilevel"/>
    <w:tmpl w:val="59081D8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59991E7B"/>
    <w:multiLevelType w:val="multilevel"/>
    <w:tmpl w:val="F522D5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9D20EDE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59E1544A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5A454EFF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5AA532DF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5B034FA4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5B6465D9"/>
    <w:multiLevelType w:val="hybridMultilevel"/>
    <w:tmpl w:val="BCFA793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5BB60BE6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5BDF4773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5C4C0CEF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5C783C74"/>
    <w:multiLevelType w:val="hybridMultilevel"/>
    <w:tmpl w:val="0E40225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5C7D7BF4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5C8F3542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5C90573B"/>
    <w:multiLevelType w:val="hybridMultilevel"/>
    <w:tmpl w:val="FBFCB1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5CC11C60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5D055F85"/>
    <w:multiLevelType w:val="hybridMultilevel"/>
    <w:tmpl w:val="271CD5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5D1B0F90"/>
    <w:multiLevelType w:val="hybridMultilevel"/>
    <w:tmpl w:val="BCFA793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5E5E118E"/>
    <w:multiLevelType w:val="hybridMultilevel"/>
    <w:tmpl w:val="FEAA7A2A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5F69133C"/>
    <w:multiLevelType w:val="hybridMultilevel"/>
    <w:tmpl w:val="935A7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5FCD01AC"/>
    <w:multiLevelType w:val="hybridMultilevel"/>
    <w:tmpl w:val="DDFCCE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60323906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60490A8E"/>
    <w:multiLevelType w:val="hybridMultilevel"/>
    <w:tmpl w:val="B8E473D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60555E6A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61135677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>
    <w:nsid w:val="612A4467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615252AD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61A84225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62440604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62FE79D2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6345196A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63CE3122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63D9474E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64CA5626"/>
    <w:multiLevelType w:val="hybridMultilevel"/>
    <w:tmpl w:val="0F7A3FA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64CE0B96"/>
    <w:multiLevelType w:val="hybridMultilevel"/>
    <w:tmpl w:val="03FA034A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64ED2AB2"/>
    <w:multiLevelType w:val="hybridMultilevel"/>
    <w:tmpl w:val="23BAFF6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65024549"/>
    <w:multiLevelType w:val="hybridMultilevel"/>
    <w:tmpl w:val="23BAFF6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65217B19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65391B60"/>
    <w:multiLevelType w:val="hybridMultilevel"/>
    <w:tmpl w:val="3A622F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65B6417A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65E845A6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65FE095C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6606505F"/>
    <w:multiLevelType w:val="hybridMultilevel"/>
    <w:tmpl w:val="935A7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nsid w:val="66161E9A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66447E94"/>
    <w:multiLevelType w:val="hybridMultilevel"/>
    <w:tmpl w:val="BCFA793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665221F0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66A1021A"/>
    <w:multiLevelType w:val="hybridMultilevel"/>
    <w:tmpl w:val="534870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67766231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678948CA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67D80C60"/>
    <w:multiLevelType w:val="hybridMultilevel"/>
    <w:tmpl w:val="59081D8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67DA6DB9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681B208D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682349AD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68344EF5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68456B9E"/>
    <w:multiLevelType w:val="hybridMultilevel"/>
    <w:tmpl w:val="E098E0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684F61E3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68514385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nsid w:val="691529B0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69CF6C25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69FC475F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6B0D1A51"/>
    <w:multiLevelType w:val="hybridMultilevel"/>
    <w:tmpl w:val="79A63B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6B1B4909"/>
    <w:multiLevelType w:val="hybridMultilevel"/>
    <w:tmpl w:val="0C708A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6B1C6E6A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6B2F3CA5"/>
    <w:multiLevelType w:val="hybridMultilevel"/>
    <w:tmpl w:val="79A63B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6B502632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 w15:restartNumberingAfterBreak="0">
    <w:nsid w:val="6B7117A8"/>
    <w:multiLevelType w:val="hybridMultilevel"/>
    <w:tmpl w:val="271CD5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6B88127E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2" w15:restartNumberingAfterBreak="0">
    <w:nsid w:val="6C444A01"/>
    <w:multiLevelType w:val="hybridMultilevel"/>
    <w:tmpl w:val="23BAFF6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 w15:restartNumberingAfterBreak="0">
    <w:nsid w:val="6C704EF1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6C8D265C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6CC33220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6D4700A7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nsid w:val="6D691A21"/>
    <w:multiLevelType w:val="hybridMultilevel"/>
    <w:tmpl w:val="78A0110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6D942748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6ED47D12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6EE640B3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6F8B7F56"/>
    <w:multiLevelType w:val="hybridMultilevel"/>
    <w:tmpl w:val="4552B956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 w15:restartNumberingAfterBreak="0">
    <w:nsid w:val="703E4C76"/>
    <w:multiLevelType w:val="hybridMultilevel"/>
    <w:tmpl w:val="0F7A3FA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70582431"/>
    <w:multiLevelType w:val="hybridMultilevel"/>
    <w:tmpl w:val="BCFA793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4" w15:restartNumberingAfterBreak="0">
    <w:nsid w:val="70664B30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71506C2F"/>
    <w:multiLevelType w:val="hybridMultilevel"/>
    <w:tmpl w:val="271CD5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719F1E32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71DB25C5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71FA49DF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721B4CAC"/>
    <w:multiLevelType w:val="hybridMultilevel"/>
    <w:tmpl w:val="FEAA7A2A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724929BD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724D3EBA"/>
    <w:multiLevelType w:val="hybridMultilevel"/>
    <w:tmpl w:val="FEAA7A2A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729F0FD9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72A86AAA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 w15:restartNumberingAfterBreak="0">
    <w:nsid w:val="737D596B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 w15:restartNumberingAfterBreak="0">
    <w:nsid w:val="74121682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741B11AC"/>
    <w:multiLevelType w:val="hybridMultilevel"/>
    <w:tmpl w:val="BCFA793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745958F9"/>
    <w:multiLevelType w:val="hybridMultilevel"/>
    <w:tmpl w:val="B34E631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74676B71"/>
    <w:multiLevelType w:val="hybridMultilevel"/>
    <w:tmpl w:val="7AD0FC10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7499513F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74FE090B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75342BF3"/>
    <w:multiLevelType w:val="hybridMultilevel"/>
    <w:tmpl w:val="B84A84B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758120AC"/>
    <w:multiLevelType w:val="hybridMultilevel"/>
    <w:tmpl w:val="23BAFF6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75AA4E2A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760C6D5B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764201B1"/>
    <w:multiLevelType w:val="hybridMultilevel"/>
    <w:tmpl w:val="BCFA793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770D76A4"/>
    <w:multiLevelType w:val="hybridMultilevel"/>
    <w:tmpl w:val="EF1A38E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 w15:restartNumberingAfterBreak="0">
    <w:nsid w:val="786764AC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786F1940"/>
    <w:multiLevelType w:val="hybridMultilevel"/>
    <w:tmpl w:val="BCFA793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79201E95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79F323C4"/>
    <w:multiLevelType w:val="hybridMultilevel"/>
    <w:tmpl w:val="4552B956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7A817167"/>
    <w:multiLevelType w:val="hybridMultilevel"/>
    <w:tmpl w:val="85EA0A54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 w15:restartNumberingAfterBreak="0">
    <w:nsid w:val="7AD2108B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7AD759C0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7AEA3B7C"/>
    <w:multiLevelType w:val="hybridMultilevel"/>
    <w:tmpl w:val="271CD5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5" w15:restartNumberingAfterBreak="0">
    <w:nsid w:val="7AF145F1"/>
    <w:multiLevelType w:val="hybridMultilevel"/>
    <w:tmpl w:val="CA26A52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7AF14618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7BF527D7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7C0A5952"/>
    <w:multiLevelType w:val="hybridMultilevel"/>
    <w:tmpl w:val="2EAE560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9" w15:restartNumberingAfterBreak="0">
    <w:nsid w:val="7C354F7B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0" w15:restartNumberingAfterBreak="0">
    <w:nsid w:val="7C577C31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7DCB1F58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 w15:restartNumberingAfterBreak="0">
    <w:nsid w:val="7EB94165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7EE6102F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7F541282"/>
    <w:multiLevelType w:val="hybridMultilevel"/>
    <w:tmpl w:val="79A63B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7F675920"/>
    <w:multiLevelType w:val="hybridMultilevel"/>
    <w:tmpl w:val="E152C7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6" w15:restartNumberingAfterBreak="0">
    <w:nsid w:val="7F80134A"/>
    <w:multiLevelType w:val="hybridMultilevel"/>
    <w:tmpl w:val="271CD5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7FA0021F"/>
    <w:multiLevelType w:val="hybridMultilevel"/>
    <w:tmpl w:val="79A63B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7FB341B8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458015">
    <w:abstractNumId w:val="286"/>
  </w:num>
  <w:num w:numId="2" w16cid:durableId="184173588">
    <w:abstractNumId w:val="339"/>
  </w:num>
  <w:num w:numId="3" w16cid:durableId="627395326">
    <w:abstractNumId w:val="142"/>
  </w:num>
  <w:num w:numId="4" w16cid:durableId="1605842311">
    <w:abstractNumId w:val="156"/>
  </w:num>
  <w:num w:numId="5" w16cid:durableId="1985546433">
    <w:abstractNumId w:val="280"/>
  </w:num>
  <w:num w:numId="6" w16cid:durableId="1060976533">
    <w:abstractNumId w:val="124"/>
  </w:num>
  <w:num w:numId="7" w16cid:durableId="606278449">
    <w:abstractNumId w:val="307"/>
  </w:num>
  <w:num w:numId="8" w16cid:durableId="1622224128">
    <w:abstractNumId w:val="36"/>
  </w:num>
  <w:num w:numId="9" w16cid:durableId="1016539800">
    <w:abstractNumId w:val="250"/>
  </w:num>
  <w:num w:numId="10" w16cid:durableId="705833785">
    <w:abstractNumId w:val="74"/>
  </w:num>
  <w:num w:numId="11" w16cid:durableId="486819627">
    <w:abstractNumId w:val="87"/>
  </w:num>
  <w:num w:numId="12" w16cid:durableId="1301572511">
    <w:abstractNumId w:val="283"/>
  </w:num>
  <w:num w:numId="13" w16cid:durableId="435755038">
    <w:abstractNumId w:val="239"/>
  </w:num>
  <w:num w:numId="14" w16cid:durableId="353268635">
    <w:abstractNumId w:val="274"/>
  </w:num>
  <w:num w:numId="15" w16cid:durableId="236861530">
    <w:abstractNumId w:val="362"/>
  </w:num>
  <w:num w:numId="16" w16cid:durableId="1050151082">
    <w:abstractNumId w:val="318"/>
  </w:num>
  <w:num w:numId="17" w16cid:durableId="1903250007">
    <w:abstractNumId w:val="218"/>
  </w:num>
  <w:num w:numId="18" w16cid:durableId="522402471">
    <w:abstractNumId w:val="117"/>
  </w:num>
  <w:num w:numId="19" w16cid:durableId="1289049694">
    <w:abstractNumId w:val="130"/>
  </w:num>
  <w:num w:numId="20" w16cid:durableId="1217931478">
    <w:abstractNumId w:val="60"/>
  </w:num>
  <w:num w:numId="21" w16cid:durableId="314115443">
    <w:abstractNumId w:val="65"/>
  </w:num>
  <w:num w:numId="22" w16cid:durableId="1210342267">
    <w:abstractNumId w:val="67"/>
  </w:num>
  <w:num w:numId="23" w16cid:durableId="2000842693">
    <w:abstractNumId w:val="383"/>
  </w:num>
  <w:num w:numId="24" w16cid:durableId="35089401">
    <w:abstractNumId w:val="91"/>
  </w:num>
  <w:num w:numId="25" w16cid:durableId="1795058634">
    <w:abstractNumId w:val="7"/>
  </w:num>
  <w:num w:numId="26" w16cid:durableId="1149245021">
    <w:abstractNumId w:val="326"/>
  </w:num>
  <w:num w:numId="27" w16cid:durableId="970404837">
    <w:abstractNumId w:val="374"/>
  </w:num>
  <w:num w:numId="28" w16cid:durableId="529029557">
    <w:abstractNumId w:val="226"/>
  </w:num>
  <w:num w:numId="29" w16cid:durableId="640116858">
    <w:abstractNumId w:val="128"/>
  </w:num>
  <w:num w:numId="30" w16cid:durableId="523710929">
    <w:abstractNumId w:val="184"/>
  </w:num>
  <w:num w:numId="31" w16cid:durableId="555552777">
    <w:abstractNumId w:val="304"/>
  </w:num>
  <w:num w:numId="32" w16cid:durableId="1688171007">
    <w:abstractNumId w:val="244"/>
  </w:num>
  <w:num w:numId="33" w16cid:durableId="1988514334">
    <w:abstractNumId w:val="132"/>
  </w:num>
  <w:num w:numId="34" w16cid:durableId="2002343156">
    <w:abstractNumId w:val="216"/>
  </w:num>
  <w:num w:numId="35" w16cid:durableId="148181853">
    <w:abstractNumId w:val="327"/>
  </w:num>
  <w:num w:numId="36" w16cid:durableId="1462574201">
    <w:abstractNumId w:val="99"/>
  </w:num>
  <w:num w:numId="37" w16cid:durableId="438454732">
    <w:abstractNumId w:val="191"/>
  </w:num>
  <w:num w:numId="38" w16cid:durableId="284509101">
    <w:abstractNumId w:val="188"/>
  </w:num>
  <w:num w:numId="39" w16cid:durableId="511189117">
    <w:abstractNumId w:val="166"/>
  </w:num>
  <w:num w:numId="40" w16cid:durableId="545795229">
    <w:abstractNumId w:val="357"/>
  </w:num>
  <w:num w:numId="41" w16cid:durableId="715810464">
    <w:abstractNumId w:val="167"/>
  </w:num>
  <w:num w:numId="42" w16cid:durableId="1740518098">
    <w:abstractNumId w:val="162"/>
  </w:num>
  <w:num w:numId="43" w16cid:durableId="1424570493">
    <w:abstractNumId w:val="172"/>
  </w:num>
  <w:num w:numId="44" w16cid:durableId="1632588761">
    <w:abstractNumId w:val="152"/>
  </w:num>
  <w:num w:numId="45" w16cid:durableId="1854957191">
    <w:abstractNumId w:val="70"/>
  </w:num>
  <w:num w:numId="46" w16cid:durableId="1211457070">
    <w:abstractNumId w:val="273"/>
  </w:num>
  <w:num w:numId="47" w16cid:durableId="1031228225">
    <w:abstractNumId w:val="328"/>
  </w:num>
  <w:num w:numId="48" w16cid:durableId="1939365818">
    <w:abstractNumId w:val="298"/>
  </w:num>
  <w:num w:numId="49" w16cid:durableId="901066349">
    <w:abstractNumId w:val="229"/>
  </w:num>
  <w:num w:numId="50" w16cid:durableId="1330986678">
    <w:abstractNumId w:val="306"/>
  </w:num>
  <w:num w:numId="51" w16cid:durableId="1628660470">
    <w:abstractNumId w:val="38"/>
  </w:num>
  <w:num w:numId="52" w16cid:durableId="1317762375">
    <w:abstractNumId w:val="151"/>
  </w:num>
  <w:num w:numId="53" w16cid:durableId="81025886">
    <w:abstractNumId w:val="287"/>
  </w:num>
  <w:num w:numId="54" w16cid:durableId="2031905317">
    <w:abstractNumId w:val="106"/>
  </w:num>
  <w:num w:numId="55" w16cid:durableId="1136340313">
    <w:abstractNumId w:val="79"/>
  </w:num>
  <w:num w:numId="56" w16cid:durableId="1793547099">
    <w:abstractNumId w:val="311"/>
  </w:num>
  <w:num w:numId="57" w16cid:durableId="684669177">
    <w:abstractNumId w:val="378"/>
  </w:num>
  <w:num w:numId="58" w16cid:durableId="2028408469">
    <w:abstractNumId w:val="5"/>
  </w:num>
  <w:num w:numId="59" w16cid:durableId="181748226">
    <w:abstractNumId w:val="66"/>
  </w:num>
  <w:num w:numId="60" w16cid:durableId="1023433471">
    <w:abstractNumId w:val="215"/>
  </w:num>
  <w:num w:numId="61" w16cid:durableId="232736653">
    <w:abstractNumId w:val="26"/>
  </w:num>
  <w:num w:numId="62" w16cid:durableId="886333320">
    <w:abstractNumId w:val="358"/>
  </w:num>
  <w:num w:numId="63" w16cid:durableId="330909366">
    <w:abstractNumId w:val="316"/>
  </w:num>
  <w:num w:numId="64" w16cid:durableId="1191995275">
    <w:abstractNumId w:val="308"/>
  </w:num>
  <w:num w:numId="65" w16cid:durableId="196091471">
    <w:abstractNumId w:val="260"/>
  </w:num>
  <w:num w:numId="66" w16cid:durableId="224486983">
    <w:abstractNumId w:val="28"/>
  </w:num>
  <w:num w:numId="67" w16cid:durableId="1167983158">
    <w:abstractNumId w:val="189"/>
  </w:num>
  <w:num w:numId="68" w16cid:durableId="1122725346">
    <w:abstractNumId w:val="212"/>
  </w:num>
  <w:num w:numId="69" w16cid:durableId="1924993748">
    <w:abstractNumId w:val="334"/>
  </w:num>
  <w:num w:numId="70" w16cid:durableId="1344014129">
    <w:abstractNumId w:val="228"/>
  </w:num>
  <w:num w:numId="71" w16cid:durableId="1663661353">
    <w:abstractNumId w:val="37"/>
  </w:num>
  <w:num w:numId="72" w16cid:durableId="1500996197">
    <w:abstractNumId w:val="267"/>
  </w:num>
  <w:num w:numId="73" w16cid:durableId="1269971047">
    <w:abstractNumId w:val="2"/>
  </w:num>
  <w:num w:numId="74" w16cid:durableId="1676033686">
    <w:abstractNumId w:val="105"/>
  </w:num>
  <w:num w:numId="75" w16cid:durableId="1759520708">
    <w:abstractNumId w:val="168"/>
  </w:num>
  <w:num w:numId="76" w16cid:durableId="995957592">
    <w:abstractNumId w:val="225"/>
  </w:num>
  <w:num w:numId="77" w16cid:durableId="742409444">
    <w:abstractNumId w:val="147"/>
  </w:num>
  <w:num w:numId="78" w16cid:durableId="1367409260">
    <w:abstractNumId w:val="285"/>
  </w:num>
  <w:num w:numId="79" w16cid:durableId="1829902444">
    <w:abstractNumId w:val="248"/>
  </w:num>
  <w:num w:numId="80" w16cid:durableId="1363478220">
    <w:abstractNumId w:val="150"/>
  </w:num>
  <w:num w:numId="81" w16cid:durableId="1578519086">
    <w:abstractNumId w:val="175"/>
  </w:num>
  <w:num w:numId="82" w16cid:durableId="406615581">
    <w:abstractNumId w:val="369"/>
  </w:num>
  <w:num w:numId="83" w16cid:durableId="510604127">
    <w:abstractNumId w:val="371"/>
  </w:num>
  <w:num w:numId="84" w16cid:durableId="70548206">
    <w:abstractNumId w:val="269"/>
  </w:num>
  <w:num w:numId="85" w16cid:durableId="176694501">
    <w:abstractNumId w:val="121"/>
  </w:num>
  <w:num w:numId="86" w16cid:durableId="949513997">
    <w:abstractNumId w:val="303"/>
  </w:num>
  <w:num w:numId="87" w16cid:durableId="567962273">
    <w:abstractNumId w:val="71"/>
  </w:num>
  <w:num w:numId="88" w16cid:durableId="234515745">
    <w:abstractNumId w:val="4"/>
  </w:num>
  <w:num w:numId="89" w16cid:durableId="2105608957">
    <w:abstractNumId w:val="198"/>
  </w:num>
  <w:num w:numId="90" w16cid:durableId="1236083967">
    <w:abstractNumId w:val="116"/>
  </w:num>
  <w:num w:numId="91" w16cid:durableId="837883891">
    <w:abstractNumId w:val="324"/>
  </w:num>
  <w:num w:numId="92" w16cid:durableId="112796480">
    <w:abstractNumId w:val="246"/>
  </w:num>
  <w:num w:numId="93" w16cid:durableId="159783099">
    <w:abstractNumId w:val="366"/>
  </w:num>
  <w:num w:numId="94" w16cid:durableId="2025280096">
    <w:abstractNumId w:val="54"/>
  </w:num>
  <w:num w:numId="95" w16cid:durableId="1873766425">
    <w:abstractNumId w:val="268"/>
  </w:num>
  <w:num w:numId="96" w16cid:durableId="1284271749">
    <w:abstractNumId w:val="344"/>
  </w:num>
  <w:num w:numId="97" w16cid:durableId="1093163243">
    <w:abstractNumId w:val="24"/>
  </w:num>
  <w:num w:numId="98" w16cid:durableId="339620250">
    <w:abstractNumId w:val="384"/>
  </w:num>
  <w:num w:numId="99" w16cid:durableId="1063479225">
    <w:abstractNumId w:val="355"/>
  </w:num>
  <w:num w:numId="100" w16cid:durableId="351881991">
    <w:abstractNumId w:val="93"/>
  </w:num>
  <w:num w:numId="101" w16cid:durableId="608511824">
    <w:abstractNumId w:val="62"/>
  </w:num>
  <w:num w:numId="102" w16cid:durableId="1102455042">
    <w:abstractNumId w:val="400"/>
  </w:num>
  <w:num w:numId="103" w16cid:durableId="77950393">
    <w:abstractNumId w:val="76"/>
  </w:num>
  <w:num w:numId="104" w16cid:durableId="1627392518">
    <w:abstractNumId w:val="370"/>
  </w:num>
  <w:num w:numId="105" w16cid:durableId="368264573">
    <w:abstractNumId w:val="343"/>
  </w:num>
  <w:num w:numId="106" w16cid:durableId="354887862">
    <w:abstractNumId w:val="158"/>
  </w:num>
  <w:num w:numId="107" w16cid:durableId="737871589">
    <w:abstractNumId w:val="84"/>
  </w:num>
  <w:num w:numId="108" w16cid:durableId="1702776925">
    <w:abstractNumId w:val="241"/>
  </w:num>
  <w:num w:numId="109" w16cid:durableId="855386198">
    <w:abstractNumId w:val="19"/>
  </w:num>
  <w:num w:numId="110" w16cid:durableId="1636565091">
    <w:abstractNumId w:val="405"/>
  </w:num>
  <w:num w:numId="111" w16cid:durableId="308367286">
    <w:abstractNumId w:val="140"/>
  </w:num>
  <w:num w:numId="112" w16cid:durableId="626617821">
    <w:abstractNumId w:val="368"/>
  </w:num>
  <w:num w:numId="113" w16cid:durableId="1655454822">
    <w:abstractNumId w:val="126"/>
  </w:num>
  <w:num w:numId="114" w16cid:durableId="998728991">
    <w:abstractNumId w:val="33"/>
  </w:num>
  <w:num w:numId="115" w16cid:durableId="1199319440">
    <w:abstractNumId w:val="338"/>
  </w:num>
  <w:num w:numId="116" w16cid:durableId="107238770">
    <w:abstractNumId w:val="272"/>
  </w:num>
  <w:num w:numId="117" w16cid:durableId="1837184302">
    <w:abstractNumId w:val="138"/>
  </w:num>
  <w:num w:numId="118" w16cid:durableId="1458596427">
    <w:abstractNumId w:val="242"/>
  </w:num>
  <w:num w:numId="119" w16cid:durableId="2092192669">
    <w:abstractNumId w:val="341"/>
  </w:num>
  <w:num w:numId="120" w16cid:durableId="1830899302">
    <w:abstractNumId w:val="309"/>
  </w:num>
  <w:num w:numId="121" w16cid:durableId="845948531">
    <w:abstractNumId w:val="40"/>
  </w:num>
  <w:num w:numId="122" w16cid:durableId="245071526">
    <w:abstractNumId w:val="335"/>
  </w:num>
  <w:num w:numId="123" w16cid:durableId="700473650">
    <w:abstractNumId w:val="353"/>
  </w:num>
  <w:num w:numId="124" w16cid:durableId="1350908054">
    <w:abstractNumId w:val="277"/>
  </w:num>
  <w:num w:numId="125" w16cid:durableId="1509103764">
    <w:abstractNumId w:val="290"/>
  </w:num>
  <w:num w:numId="126" w16cid:durableId="1644114663">
    <w:abstractNumId w:val="387"/>
  </w:num>
  <w:num w:numId="127" w16cid:durableId="1100611598">
    <w:abstractNumId w:val="325"/>
  </w:num>
  <w:num w:numId="128" w16cid:durableId="614943772">
    <w:abstractNumId w:val="131"/>
  </w:num>
  <w:num w:numId="129" w16cid:durableId="455107034">
    <w:abstractNumId w:val="351"/>
  </w:num>
  <w:num w:numId="130" w16cid:durableId="510533788">
    <w:abstractNumId w:val="129"/>
  </w:num>
  <w:num w:numId="131" w16cid:durableId="1967738152">
    <w:abstractNumId w:val="349"/>
  </w:num>
  <w:num w:numId="132" w16cid:durableId="681512319">
    <w:abstractNumId w:val="253"/>
  </w:num>
  <w:num w:numId="133" w16cid:durableId="677317267">
    <w:abstractNumId w:val="112"/>
  </w:num>
  <w:num w:numId="134" w16cid:durableId="231814244">
    <w:abstractNumId w:val="397"/>
  </w:num>
  <w:num w:numId="135" w16cid:durableId="1473206044">
    <w:abstractNumId w:val="104"/>
  </w:num>
  <w:num w:numId="136" w16cid:durableId="593787387">
    <w:abstractNumId w:val="72"/>
  </w:num>
  <w:num w:numId="137" w16cid:durableId="1311908883">
    <w:abstractNumId w:val="294"/>
  </w:num>
  <w:num w:numId="138" w16cid:durableId="1797287296">
    <w:abstractNumId w:val="109"/>
  </w:num>
  <w:num w:numId="139" w16cid:durableId="701443227">
    <w:abstractNumId w:val="356"/>
  </w:num>
  <w:num w:numId="140" w16cid:durableId="1300769089">
    <w:abstractNumId w:val="295"/>
  </w:num>
  <w:num w:numId="141" w16cid:durableId="1330593964">
    <w:abstractNumId w:val="58"/>
  </w:num>
  <w:num w:numId="142" w16cid:durableId="1838106721">
    <w:abstractNumId w:val="12"/>
  </w:num>
  <w:num w:numId="143" w16cid:durableId="820075228">
    <w:abstractNumId w:val="206"/>
  </w:num>
  <w:num w:numId="144" w16cid:durableId="80105178">
    <w:abstractNumId w:val="92"/>
  </w:num>
  <w:num w:numId="145" w16cid:durableId="1453329014">
    <w:abstractNumId w:val="392"/>
  </w:num>
  <w:num w:numId="146" w16cid:durableId="1424959369">
    <w:abstractNumId w:val="186"/>
  </w:num>
  <w:num w:numId="147" w16cid:durableId="516045599">
    <w:abstractNumId w:val="193"/>
  </w:num>
  <w:num w:numId="148" w16cid:durableId="1963221376">
    <w:abstractNumId w:val="399"/>
  </w:num>
  <w:num w:numId="149" w16cid:durableId="1666935345">
    <w:abstractNumId w:val="222"/>
  </w:num>
  <w:num w:numId="150" w16cid:durableId="314378590">
    <w:abstractNumId w:val="270"/>
  </w:num>
  <w:num w:numId="151" w16cid:durableId="1304042397">
    <w:abstractNumId w:val="262"/>
  </w:num>
  <w:num w:numId="152" w16cid:durableId="1646814933">
    <w:abstractNumId w:val="123"/>
  </w:num>
  <w:num w:numId="153" w16cid:durableId="578635112">
    <w:abstractNumId w:val="163"/>
  </w:num>
  <w:num w:numId="154" w16cid:durableId="475925109">
    <w:abstractNumId w:val="204"/>
  </w:num>
  <w:num w:numId="155" w16cid:durableId="508763620">
    <w:abstractNumId w:val="199"/>
  </w:num>
  <w:num w:numId="156" w16cid:durableId="781850578">
    <w:abstractNumId w:val="137"/>
  </w:num>
  <w:num w:numId="157" w16cid:durableId="2011444036">
    <w:abstractNumId w:val="180"/>
  </w:num>
  <w:num w:numId="158" w16cid:durableId="1937206373">
    <w:abstractNumId w:val="395"/>
  </w:num>
  <w:num w:numId="159" w16cid:durableId="918368753">
    <w:abstractNumId w:val="211"/>
  </w:num>
  <w:num w:numId="160" w16cid:durableId="542863545">
    <w:abstractNumId w:val="319"/>
  </w:num>
  <w:num w:numId="161" w16cid:durableId="306931883">
    <w:abstractNumId w:val="257"/>
  </w:num>
  <w:num w:numId="162" w16cid:durableId="1341346685">
    <w:abstractNumId w:val="232"/>
  </w:num>
  <w:num w:numId="163" w16cid:durableId="1341929436">
    <w:abstractNumId w:val="390"/>
  </w:num>
  <w:num w:numId="164" w16cid:durableId="203373776">
    <w:abstractNumId w:val="82"/>
  </w:num>
  <w:num w:numId="165" w16cid:durableId="170723550">
    <w:abstractNumId w:val="377"/>
  </w:num>
  <w:num w:numId="166" w16cid:durableId="1246183941">
    <w:abstractNumId w:val="34"/>
  </w:num>
  <w:num w:numId="167" w16cid:durableId="11803464">
    <w:abstractNumId w:val="111"/>
  </w:num>
  <w:num w:numId="168" w16cid:durableId="1300037689">
    <w:abstractNumId w:val="134"/>
  </w:num>
  <w:num w:numId="169" w16cid:durableId="1757554860">
    <w:abstractNumId w:val="361"/>
  </w:num>
  <w:num w:numId="170" w16cid:durableId="428740736">
    <w:abstractNumId w:val="89"/>
  </w:num>
  <w:num w:numId="171" w16cid:durableId="1019546051">
    <w:abstractNumId w:val="391"/>
  </w:num>
  <w:num w:numId="172" w16cid:durableId="1733235944">
    <w:abstractNumId w:val="77"/>
  </w:num>
  <w:num w:numId="173" w16cid:durableId="1352991808">
    <w:abstractNumId w:val="141"/>
  </w:num>
  <w:num w:numId="174" w16cid:durableId="865142062">
    <w:abstractNumId w:val="103"/>
  </w:num>
  <w:num w:numId="175" w16cid:durableId="638418344">
    <w:abstractNumId w:val="203"/>
  </w:num>
  <w:num w:numId="176" w16cid:durableId="1503665983">
    <w:abstractNumId w:val="231"/>
  </w:num>
  <w:num w:numId="177" w16cid:durableId="110176239">
    <w:abstractNumId w:val="110"/>
  </w:num>
  <w:num w:numId="178" w16cid:durableId="1077090378">
    <w:abstractNumId w:val="321"/>
  </w:num>
  <w:num w:numId="179" w16cid:durableId="1994988010">
    <w:abstractNumId w:val="398"/>
  </w:num>
  <w:num w:numId="180" w16cid:durableId="479729725">
    <w:abstractNumId w:val="183"/>
  </w:num>
  <w:num w:numId="181" w16cid:durableId="1126854273">
    <w:abstractNumId w:val="275"/>
  </w:num>
  <w:num w:numId="182" w16cid:durableId="588657620">
    <w:abstractNumId w:val="320"/>
  </w:num>
  <w:num w:numId="183" w16cid:durableId="1458178189">
    <w:abstractNumId w:val="192"/>
  </w:num>
  <w:num w:numId="184" w16cid:durableId="1344938052">
    <w:abstractNumId w:val="352"/>
  </w:num>
  <w:num w:numId="185" w16cid:durableId="1279800170">
    <w:abstractNumId w:val="322"/>
  </w:num>
  <w:num w:numId="186" w16cid:durableId="383796165">
    <w:abstractNumId w:val="259"/>
  </w:num>
  <w:num w:numId="187" w16cid:durableId="856961742">
    <w:abstractNumId w:val="284"/>
  </w:num>
  <w:num w:numId="188" w16cid:durableId="318730563">
    <w:abstractNumId w:val="46"/>
  </w:num>
  <w:num w:numId="189" w16cid:durableId="882329139">
    <w:abstractNumId w:val="154"/>
  </w:num>
  <w:num w:numId="190" w16cid:durableId="465509195">
    <w:abstractNumId w:val="100"/>
  </w:num>
  <w:num w:numId="191" w16cid:durableId="161240548">
    <w:abstractNumId w:val="264"/>
  </w:num>
  <w:num w:numId="192" w16cid:durableId="1555847364">
    <w:abstractNumId w:val="289"/>
  </w:num>
  <w:num w:numId="193" w16cid:durableId="140000245">
    <w:abstractNumId w:val="195"/>
  </w:num>
  <w:num w:numId="194" w16cid:durableId="1477839691">
    <w:abstractNumId w:val="0"/>
  </w:num>
  <w:num w:numId="195" w16cid:durableId="1468161758">
    <w:abstractNumId w:val="288"/>
  </w:num>
  <w:num w:numId="196" w16cid:durableId="635912013">
    <w:abstractNumId w:val="63"/>
  </w:num>
  <w:num w:numId="197" w16cid:durableId="858544943">
    <w:abstractNumId w:val="379"/>
  </w:num>
  <w:num w:numId="198" w16cid:durableId="884563061">
    <w:abstractNumId w:val="312"/>
  </w:num>
  <w:num w:numId="199" w16cid:durableId="1864171750">
    <w:abstractNumId w:val="115"/>
  </w:num>
  <w:num w:numId="200" w16cid:durableId="682514175">
    <w:abstractNumId w:val="14"/>
  </w:num>
  <w:num w:numId="201" w16cid:durableId="196965954">
    <w:abstractNumId w:val="57"/>
  </w:num>
  <w:num w:numId="202" w16cid:durableId="1766268957">
    <w:abstractNumId w:val="149"/>
  </w:num>
  <w:num w:numId="203" w16cid:durableId="714309600">
    <w:abstractNumId w:val="214"/>
  </w:num>
  <w:num w:numId="204" w16cid:durableId="874465328">
    <w:abstractNumId w:val="332"/>
  </w:num>
  <w:num w:numId="205" w16cid:durableId="2128886638">
    <w:abstractNumId w:val="402"/>
  </w:num>
  <w:num w:numId="206" w16cid:durableId="745883292">
    <w:abstractNumId w:val="375"/>
  </w:num>
  <w:num w:numId="207" w16cid:durableId="1294674970">
    <w:abstractNumId w:val="396"/>
  </w:num>
  <w:num w:numId="208" w16cid:durableId="2097627057">
    <w:abstractNumId w:val="342"/>
  </w:num>
  <w:num w:numId="209" w16cid:durableId="1793818148">
    <w:abstractNumId w:val="6"/>
  </w:num>
  <w:num w:numId="210" w16cid:durableId="1924218971">
    <w:abstractNumId w:val="276"/>
  </w:num>
  <w:num w:numId="211" w16cid:durableId="439107385">
    <w:abstractNumId w:val="297"/>
  </w:num>
  <w:num w:numId="212" w16cid:durableId="1851796309">
    <w:abstractNumId w:val="17"/>
  </w:num>
  <w:num w:numId="213" w16cid:durableId="531454093">
    <w:abstractNumId w:val="227"/>
  </w:num>
  <w:num w:numId="214" w16cid:durableId="877200617">
    <w:abstractNumId w:val="249"/>
  </w:num>
  <w:num w:numId="215" w16cid:durableId="829830368">
    <w:abstractNumId w:val="47"/>
  </w:num>
  <w:num w:numId="216" w16cid:durableId="1712345327">
    <w:abstractNumId w:val="256"/>
  </w:num>
  <w:num w:numId="217" w16cid:durableId="237787811">
    <w:abstractNumId w:val="263"/>
  </w:num>
  <w:num w:numId="218" w16cid:durableId="1576281142">
    <w:abstractNumId w:val="354"/>
  </w:num>
  <w:num w:numId="219" w16cid:durableId="1018698777">
    <w:abstractNumId w:val="300"/>
  </w:num>
  <w:num w:numId="220" w16cid:durableId="388967196">
    <w:abstractNumId w:val="86"/>
  </w:num>
  <w:num w:numId="221" w16cid:durableId="1205024636">
    <w:abstractNumId w:val="221"/>
  </w:num>
  <w:num w:numId="222" w16cid:durableId="2110739033">
    <w:abstractNumId w:val="196"/>
  </w:num>
  <w:num w:numId="223" w16cid:durableId="1843274530">
    <w:abstractNumId w:val="313"/>
  </w:num>
  <w:num w:numId="224" w16cid:durableId="1253516525">
    <w:abstractNumId w:val="45"/>
  </w:num>
  <w:num w:numId="225" w16cid:durableId="29455412">
    <w:abstractNumId w:val="359"/>
  </w:num>
  <w:num w:numId="226" w16cid:durableId="1239290214">
    <w:abstractNumId w:val="96"/>
  </w:num>
  <w:num w:numId="227" w16cid:durableId="280888651">
    <w:abstractNumId w:val="3"/>
  </w:num>
  <w:num w:numId="228" w16cid:durableId="270086490">
    <w:abstractNumId w:val="169"/>
  </w:num>
  <w:num w:numId="229" w16cid:durableId="1574121675">
    <w:abstractNumId w:val="261"/>
  </w:num>
  <w:num w:numId="230" w16cid:durableId="862473307">
    <w:abstractNumId w:val="330"/>
  </w:num>
  <w:num w:numId="231" w16cid:durableId="903415158">
    <w:abstractNumId w:val="220"/>
  </w:num>
  <w:num w:numId="232" w16cid:durableId="239873390">
    <w:abstractNumId w:val="13"/>
  </w:num>
  <w:num w:numId="233" w16cid:durableId="1507360482">
    <w:abstractNumId w:val="224"/>
  </w:num>
  <w:num w:numId="234" w16cid:durableId="1921327712">
    <w:abstractNumId w:val="336"/>
  </w:num>
  <w:num w:numId="235" w16cid:durableId="745155485">
    <w:abstractNumId w:val="255"/>
  </w:num>
  <w:num w:numId="236" w16cid:durableId="9917547">
    <w:abstractNumId w:val="59"/>
  </w:num>
  <w:num w:numId="237" w16cid:durableId="25450191">
    <w:abstractNumId w:val="182"/>
  </w:num>
  <w:num w:numId="238" w16cid:durableId="1639529909">
    <w:abstractNumId w:val="9"/>
  </w:num>
  <w:num w:numId="239" w16cid:durableId="1312296510">
    <w:abstractNumId w:val="161"/>
  </w:num>
  <w:num w:numId="240" w16cid:durableId="1668627800">
    <w:abstractNumId w:val="243"/>
  </w:num>
  <w:num w:numId="241" w16cid:durableId="931551884">
    <w:abstractNumId w:val="364"/>
  </w:num>
  <w:num w:numId="242" w16cid:durableId="530849154">
    <w:abstractNumId w:val="94"/>
  </w:num>
  <w:num w:numId="243" w16cid:durableId="1252665258">
    <w:abstractNumId w:val="135"/>
  </w:num>
  <w:num w:numId="244" w16cid:durableId="1007832888">
    <w:abstractNumId w:val="213"/>
  </w:num>
  <w:num w:numId="245" w16cid:durableId="1742407362">
    <w:abstractNumId w:val="56"/>
  </w:num>
  <w:num w:numId="246" w16cid:durableId="256643906">
    <w:abstractNumId w:val="41"/>
  </w:num>
  <w:num w:numId="247" w16cid:durableId="101461552">
    <w:abstractNumId w:val="176"/>
  </w:num>
  <w:num w:numId="248" w16cid:durableId="2058508000">
    <w:abstractNumId w:val="23"/>
  </w:num>
  <w:num w:numId="249" w16cid:durableId="1758289907">
    <w:abstractNumId w:val="282"/>
  </w:num>
  <w:num w:numId="250" w16cid:durableId="1676807887">
    <w:abstractNumId w:val="157"/>
  </w:num>
  <w:num w:numId="251" w16cid:durableId="1564219748">
    <w:abstractNumId w:val="39"/>
  </w:num>
  <w:num w:numId="252" w16cid:durableId="1929385730">
    <w:abstractNumId w:val="136"/>
  </w:num>
  <w:num w:numId="253" w16cid:durableId="849375886">
    <w:abstractNumId w:val="52"/>
  </w:num>
  <w:num w:numId="254" w16cid:durableId="991058894">
    <w:abstractNumId w:val="240"/>
  </w:num>
  <w:num w:numId="255" w16cid:durableId="500700229">
    <w:abstractNumId w:val="80"/>
  </w:num>
  <w:num w:numId="256" w16cid:durableId="50622170">
    <w:abstractNumId w:val="266"/>
  </w:num>
  <w:num w:numId="257" w16cid:durableId="87165779">
    <w:abstractNumId w:val="385"/>
  </w:num>
  <w:num w:numId="258" w16cid:durableId="968971035">
    <w:abstractNumId w:val="329"/>
  </w:num>
  <w:num w:numId="259" w16cid:durableId="1801144422">
    <w:abstractNumId w:val="88"/>
  </w:num>
  <w:num w:numId="260" w16cid:durableId="527374750">
    <w:abstractNumId w:val="279"/>
  </w:num>
  <w:num w:numId="261" w16cid:durableId="8795617">
    <w:abstractNumId w:val="155"/>
  </w:num>
  <w:num w:numId="262" w16cid:durableId="1041056098">
    <w:abstractNumId w:val="302"/>
  </w:num>
  <w:num w:numId="263" w16cid:durableId="1040281838">
    <w:abstractNumId w:val="42"/>
  </w:num>
  <w:num w:numId="264" w16cid:durableId="1600219589">
    <w:abstractNumId w:val="179"/>
  </w:num>
  <w:num w:numId="265" w16cid:durableId="48960109">
    <w:abstractNumId w:val="170"/>
  </w:num>
  <w:num w:numId="266" w16cid:durableId="1770078513">
    <w:abstractNumId w:val="296"/>
  </w:num>
  <w:num w:numId="267" w16cid:durableId="937369339">
    <w:abstractNumId w:val="217"/>
  </w:num>
  <w:num w:numId="268" w16cid:durableId="390278050">
    <w:abstractNumId w:val="376"/>
  </w:num>
  <w:num w:numId="269" w16cid:durableId="1030492582">
    <w:abstractNumId w:val="190"/>
  </w:num>
  <w:num w:numId="270" w16cid:durableId="67459898">
    <w:abstractNumId w:val="8"/>
  </w:num>
  <w:num w:numId="271" w16cid:durableId="711003400">
    <w:abstractNumId w:val="153"/>
  </w:num>
  <w:num w:numId="272" w16cid:durableId="427578462">
    <w:abstractNumId w:val="173"/>
  </w:num>
  <w:num w:numId="273" w16cid:durableId="1309941531">
    <w:abstractNumId w:val="61"/>
  </w:num>
  <w:num w:numId="274" w16cid:durableId="1506827319">
    <w:abstractNumId w:val="10"/>
  </w:num>
  <w:num w:numId="275" w16cid:durableId="1405486898">
    <w:abstractNumId w:val="388"/>
  </w:num>
  <w:num w:numId="276" w16cid:durableId="208148939">
    <w:abstractNumId w:val="292"/>
  </w:num>
  <w:num w:numId="277" w16cid:durableId="635725168">
    <w:abstractNumId w:val="20"/>
  </w:num>
  <w:num w:numId="278" w16cid:durableId="910849907">
    <w:abstractNumId w:val="181"/>
  </w:num>
  <w:num w:numId="279" w16cid:durableId="42098024">
    <w:abstractNumId w:val="107"/>
  </w:num>
  <w:num w:numId="280" w16cid:durableId="305938192">
    <w:abstractNumId w:val="363"/>
  </w:num>
  <w:num w:numId="281" w16cid:durableId="1471745874">
    <w:abstractNumId w:val="165"/>
  </w:num>
  <w:num w:numId="282" w16cid:durableId="1608272817">
    <w:abstractNumId w:val="160"/>
  </w:num>
  <w:num w:numId="283" w16cid:durableId="1403219296">
    <w:abstractNumId w:val="29"/>
  </w:num>
  <w:num w:numId="284" w16cid:durableId="442385776">
    <w:abstractNumId w:val="291"/>
  </w:num>
  <w:num w:numId="285" w16cid:durableId="1083840133">
    <w:abstractNumId w:val="83"/>
  </w:num>
  <w:num w:numId="286" w16cid:durableId="2112697293">
    <w:abstractNumId w:val="50"/>
  </w:num>
  <w:num w:numId="287" w16cid:durableId="1692605900">
    <w:abstractNumId w:val="31"/>
  </w:num>
  <w:num w:numId="288" w16cid:durableId="1410886484">
    <w:abstractNumId w:val="1"/>
  </w:num>
  <w:num w:numId="289" w16cid:durableId="1126970359">
    <w:abstractNumId w:val="299"/>
  </w:num>
  <w:num w:numId="290" w16cid:durableId="1043946335">
    <w:abstractNumId w:val="122"/>
  </w:num>
  <w:num w:numId="291" w16cid:durableId="362630954">
    <w:abstractNumId w:val="265"/>
  </w:num>
  <w:num w:numId="292" w16cid:durableId="646133998">
    <w:abstractNumId w:val="95"/>
  </w:num>
  <w:num w:numId="293" w16cid:durableId="1953394852">
    <w:abstractNumId w:val="251"/>
  </w:num>
  <w:num w:numId="294" w16cid:durableId="2089419453">
    <w:abstractNumId w:val="120"/>
  </w:num>
  <w:num w:numId="295" w16cid:durableId="935360919">
    <w:abstractNumId w:val="85"/>
  </w:num>
  <w:num w:numId="296" w16cid:durableId="695429124">
    <w:abstractNumId w:val="69"/>
  </w:num>
  <w:num w:numId="297" w16cid:durableId="98335437">
    <w:abstractNumId w:val="43"/>
  </w:num>
  <w:num w:numId="298" w16cid:durableId="996765688">
    <w:abstractNumId w:val="113"/>
  </w:num>
  <w:num w:numId="299" w16cid:durableId="679627459">
    <w:abstractNumId w:val="97"/>
  </w:num>
  <w:num w:numId="300" w16cid:durableId="564493471">
    <w:abstractNumId w:val="78"/>
  </w:num>
  <w:num w:numId="301" w16cid:durableId="1350640978">
    <w:abstractNumId w:val="373"/>
  </w:num>
  <w:num w:numId="302" w16cid:durableId="33119895">
    <w:abstractNumId w:val="340"/>
  </w:num>
  <w:num w:numId="303" w16cid:durableId="1707950842">
    <w:abstractNumId w:val="254"/>
  </w:num>
  <w:num w:numId="304" w16cid:durableId="722559757">
    <w:abstractNumId w:val="293"/>
  </w:num>
  <w:num w:numId="305" w16cid:durableId="5330052">
    <w:abstractNumId w:val="389"/>
  </w:num>
  <w:num w:numId="306" w16cid:durableId="841819230">
    <w:abstractNumId w:val="333"/>
  </w:num>
  <w:num w:numId="307" w16cid:durableId="611401608">
    <w:abstractNumId w:val="148"/>
  </w:num>
  <w:num w:numId="308" w16cid:durableId="301467202">
    <w:abstractNumId w:val="403"/>
  </w:num>
  <w:num w:numId="309" w16cid:durableId="1908370966">
    <w:abstractNumId w:val="236"/>
  </w:num>
  <w:num w:numId="310" w16cid:durableId="1462841111">
    <w:abstractNumId w:val="345"/>
  </w:num>
  <w:num w:numId="311" w16cid:durableId="1070351892">
    <w:abstractNumId w:val="348"/>
  </w:num>
  <w:num w:numId="312" w16cid:durableId="927886879">
    <w:abstractNumId w:val="235"/>
  </w:num>
  <w:num w:numId="313" w16cid:durableId="1869945633">
    <w:abstractNumId w:val="133"/>
  </w:num>
  <w:num w:numId="314" w16cid:durableId="1956331622">
    <w:abstractNumId w:val="143"/>
  </w:num>
  <w:num w:numId="315" w16cid:durableId="1150292792">
    <w:abstractNumId w:val="404"/>
  </w:num>
  <w:num w:numId="316" w16cid:durableId="483007130">
    <w:abstractNumId w:val="372"/>
  </w:num>
  <w:num w:numId="317" w16cid:durableId="583951044">
    <w:abstractNumId w:val="48"/>
  </w:num>
  <w:num w:numId="318" w16cid:durableId="1987933137">
    <w:abstractNumId w:val="393"/>
  </w:num>
  <w:num w:numId="319" w16cid:durableId="526915798">
    <w:abstractNumId w:val="219"/>
  </w:num>
  <w:num w:numId="320" w16cid:durableId="1521818089">
    <w:abstractNumId w:val="81"/>
  </w:num>
  <w:num w:numId="321" w16cid:durableId="1294018933">
    <w:abstractNumId w:val="360"/>
  </w:num>
  <w:num w:numId="322" w16cid:durableId="1359508201">
    <w:abstractNumId w:val="108"/>
  </w:num>
  <w:num w:numId="323" w16cid:durableId="277950160">
    <w:abstractNumId w:val="194"/>
  </w:num>
  <w:num w:numId="324" w16cid:durableId="625700982">
    <w:abstractNumId w:val="337"/>
  </w:num>
  <w:num w:numId="325" w16cid:durableId="210503806">
    <w:abstractNumId w:val="174"/>
  </w:num>
  <w:num w:numId="326" w16cid:durableId="929847597">
    <w:abstractNumId w:val="171"/>
  </w:num>
  <w:num w:numId="327" w16cid:durableId="641347148">
    <w:abstractNumId w:val="346"/>
  </w:num>
  <w:num w:numId="328" w16cid:durableId="236480814">
    <w:abstractNumId w:val="380"/>
  </w:num>
  <w:num w:numId="329" w16cid:durableId="335380335">
    <w:abstractNumId w:val="252"/>
  </w:num>
  <w:num w:numId="330" w16cid:durableId="990912059">
    <w:abstractNumId w:val="30"/>
  </w:num>
  <w:num w:numId="331" w16cid:durableId="585964659">
    <w:abstractNumId w:val="315"/>
  </w:num>
  <w:num w:numId="332" w16cid:durableId="1568495486">
    <w:abstractNumId w:val="101"/>
  </w:num>
  <w:num w:numId="333" w16cid:durableId="503058777">
    <w:abstractNumId w:val="347"/>
  </w:num>
  <w:num w:numId="334" w16cid:durableId="1737318903">
    <w:abstractNumId w:val="238"/>
  </w:num>
  <w:num w:numId="335" w16cid:durableId="1726369512">
    <w:abstractNumId w:val="114"/>
  </w:num>
  <w:num w:numId="336" w16cid:durableId="1402869890">
    <w:abstractNumId w:val="331"/>
  </w:num>
  <w:num w:numId="337" w16cid:durableId="1110197053">
    <w:abstractNumId w:val="127"/>
  </w:num>
  <w:num w:numId="338" w16cid:durableId="1409230730">
    <w:abstractNumId w:val="27"/>
  </w:num>
  <w:num w:numId="339" w16cid:durableId="932324341">
    <w:abstractNumId w:val="125"/>
  </w:num>
  <w:num w:numId="340" w16cid:durableId="525563912">
    <w:abstractNumId w:val="53"/>
  </w:num>
  <w:num w:numId="341" w16cid:durableId="1522357583">
    <w:abstractNumId w:val="223"/>
  </w:num>
  <w:num w:numId="342" w16cid:durableId="1336419457">
    <w:abstractNumId w:val="44"/>
  </w:num>
  <w:num w:numId="343" w16cid:durableId="1671365668">
    <w:abstractNumId w:val="139"/>
  </w:num>
  <w:num w:numId="344" w16cid:durableId="1793667603">
    <w:abstractNumId w:val="35"/>
  </w:num>
  <w:num w:numId="345" w16cid:durableId="564803771">
    <w:abstractNumId w:val="178"/>
  </w:num>
  <w:num w:numId="346" w16cid:durableId="1798719754">
    <w:abstractNumId w:val="271"/>
  </w:num>
  <w:num w:numId="347" w16cid:durableId="1031685958">
    <w:abstractNumId w:val="210"/>
  </w:num>
  <w:num w:numId="348" w16cid:durableId="517037241">
    <w:abstractNumId w:val="407"/>
  </w:num>
  <w:num w:numId="349" w16cid:durableId="1883249841">
    <w:abstractNumId w:val="230"/>
  </w:num>
  <w:num w:numId="350" w16cid:durableId="1034617295">
    <w:abstractNumId w:val="118"/>
  </w:num>
  <w:num w:numId="351" w16cid:durableId="1566448328">
    <w:abstractNumId w:val="75"/>
  </w:num>
  <w:num w:numId="352" w16cid:durableId="1003705284">
    <w:abstractNumId w:val="381"/>
  </w:num>
  <w:num w:numId="353" w16cid:durableId="1099830836">
    <w:abstractNumId w:val="102"/>
  </w:num>
  <w:num w:numId="354" w16cid:durableId="1577517902">
    <w:abstractNumId w:val="278"/>
  </w:num>
  <w:num w:numId="355" w16cid:durableId="651717227">
    <w:abstractNumId w:val="21"/>
  </w:num>
  <w:num w:numId="356" w16cid:durableId="2026442575">
    <w:abstractNumId w:val="146"/>
  </w:num>
  <w:num w:numId="357" w16cid:durableId="1347637778">
    <w:abstractNumId w:val="386"/>
  </w:num>
  <w:num w:numId="358" w16cid:durableId="1740981982">
    <w:abstractNumId w:val="237"/>
  </w:num>
  <w:num w:numId="359" w16cid:durableId="1785340447">
    <w:abstractNumId w:val="200"/>
  </w:num>
  <w:num w:numId="360" w16cid:durableId="754548490">
    <w:abstractNumId w:val="234"/>
  </w:num>
  <w:num w:numId="361" w16cid:durableId="1605838921">
    <w:abstractNumId w:val="305"/>
  </w:num>
  <w:num w:numId="362" w16cid:durableId="1461798782">
    <w:abstractNumId w:val="323"/>
  </w:num>
  <w:num w:numId="363" w16cid:durableId="1396389081">
    <w:abstractNumId w:val="245"/>
  </w:num>
  <w:num w:numId="364" w16cid:durableId="1725719304">
    <w:abstractNumId w:val="205"/>
  </w:num>
  <w:num w:numId="365" w16cid:durableId="1702587499">
    <w:abstractNumId w:val="209"/>
  </w:num>
  <w:num w:numId="366" w16cid:durableId="1374498731">
    <w:abstractNumId w:val="90"/>
  </w:num>
  <w:num w:numId="367" w16cid:durableId="784348791">
    <w:abstractNumId w:val="401"/>
  </w:num>
  <w:num w:numId="368" w16cid:durableId="1117406480">
    <w:abstractNumId w:val="22"/>
  </w:num>
  <w:num w:numId="369" w16cid:durableId="206376867">
    <w:abstractNumId w:val="202"/>
  </w:num>
  <w:num w:numId="370" w16cid:durableId="782578829">
    <w:abstractNumId w:val="317"/>
  </w:num>
  <w:num w:numId="371" w16cid:durableId="402653282">
    <w:abstractNumId w:val="11"/>
  </w:num>
  <w:num w:numId="372" w16cid:durableId="976957024">
    <w:abstractNumId w:val="314"/>
  </w:num>
  <w:num w:numId="373" w16cid:durableId="242566472">
    <w:abstractNumId w:val="68"/>
  </w:num>
  <w:num w:numId="374" w16cid:durableId="709261454">
    <w:abstractNumId w:val="187"/>
  </w:num>
  <w:num w:numId="375" w16cid:durableId="290092226">
    <w:abstractNumId w:val="15"/>
  </w:num>
  <w:num w:numId="376" w16cid:durableId="1194075130">
    <w:abstractNumId w:val="177"/>
  </w:num>
  <w:num w:numId="377" w16cid:durableId="1357657524">
    <w:abstractNumId w:val="281"/>
  </w:num>
  <w:num w:numId="378" w16cid:durableId="2051227602">
    <w:abstractNumId w:val="408"/>
  </w:num>
  <w:num w:numId="379" w16cid:durableId="87892197">
    <w:abstractNumId w:val="247"/>
  </w:num>
  <w:num w:numId="380" w16cid:durableId="1253474189">
    <w:abstractNumId w:val="64"/>
  </w:num>
  <w:num w:numId="381" w16cid:durableId="612135157">
    <w:abstractNumId w:val="73"/>
  </w:num>
  <w:num w:numId="382" w16cid:durableId="359160675">
    <w:abstractNumId w:val="51"/>
  </w:num>
  <w:num w:numId="383" w16cid:durableId="1607231403">
    <w:abstractNumId w:val="16"/>
  </w:num>
  <w:num w:numId="384" w16cid:durableId="779177991">
    <w:abstractNumId w:val="159"/>
  </w:num>
  <w:num w:numId="385" w16cid:durableId="1299342095">
    <w:abstractNumId w:val="394"/>
  </w:num>
  <w:num w:numId="386" w16cid:durableId="129904398">
    <w:abstractNumId w:val="145"/>
  </w:num>
  <w:num w:numId="387" w16cid:durableId="981813079">
    <w:abstractNumId w:val="350"/>
  </w:num>
  <w:num w:numId="388" w16cid:durableId="653677963">
    <w:abstractNumId w:val="144"/>
  </w:num>
  <w:num w:numId="389" w16cid:durableId="1833568965">
    <w:abstractNumId w:val="49"/>
  </w:num>
  <w:num w:numId="390" w16cid:durableId="1456169574">
    <w:abstractNumId w:val="98"/>
  </w:num>
  <w:num w:numId="391" w16cid:durableId="751389288">
    <w:abstractNumId w:val="18"/>
  </w:num>
  <w:num w:numId="392" w16cid:durableId="620109588">
    <w:abstractNumId w:val="55"/>
  </w:num>
  <w:num w:numId="393" w16cid:durableId="1869372799">
    <w:abstractNumId w:val="185"/>
  </w:num>
  <w:num w:numId="394" w16cid:durableId="643193868">
    <w:abstractNumId w:val="365"/>
  </w:num>
  <w:num w:numId="395" w16cid:durableId="1764371241">
    <w:abstractNumId w:val="201"/>
  </w:num>
  <w:num w:numId="396" w16cid:durableId="1275359267">
    <w:abstractNumId w:val="301"/>
  </w:num>
  <w:num w:numId="397" w16cid:durableId="1009794351">
    <w:abstractNumId w:val="406"/>
  </w:num>
  <w:num w:numId="398" w16cid:durableId="133372441">
    <w:abstractNumId w:val="119"/>
  </w:num>
  <w:num w:numId="399" w16cid:durableId="857894843">
    <w:abstractNumId w:val="32"/>
  </w:num>
  <w:num w:numId="400" w16cid:durableId="1961372388">
    <w:abstractNumId w:val="310"/>
  </w:num>
  <w:num w:numId="401" w16cid:durableId="897936324">
    <w:abstractNumId w:val="367"/>
  </w:num>
  <w:num w:numId="402" w16cid:durableId="91124455">
    <w:abstractNumId w:val="197"/>
  </w:num>
  <w:num w:numId="403" w16cid:durableId="1368605209">
    <w:abstractNumId w:val="207"/>
  </w:num>
  <w:num w:numId="404" w16cid:durableId="29039964">
    <w:abstractNumId w:val="233"/>
  </w:num>
  <w:num w:numId="405" w16cid:durableId="1743864879">
    <w:abstractNumId w:val="258"/>
  </w:num>
  <w:num w:numId="406" w16cid:durableId="591740127">
    <w:abstractNumId w:val="164"/>
  </w:num>
  <w:num w:numId="407" w16cid:durableId="422803268">
    <w:abstractNumId w:val="382"/>
  </w:num>
  <w:num w:numId="408" w16cid:durableId="1150245193">
    <w:abstractNumId w:val="25"/>
  </w:num>
  <w:num w:numId="409" w16cid:durableId="376900128">
    <w:abstractNumId w:val="2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411"/>
    <w:rsid w:val="00047CBA"/>
    <w:rsid w:val="00131F48"/>
    <w:rsid w:val="00136888"/>
    <w:rsid w:val="00221A0D"/>
    <w:rsid w:val="002C2A6A"/>
    <w:rsid w:val="00470E0E"/>
    <w:rsid w:val="004A595A"/>
    <w:rsid w:val="00537C94"/>
    <w:rsid w:val="00554A12"/>
    <w:rsid w:val="00562B08"/>
    <w:rsid w:val="005A24CE"/>
    <w:rsid w:val="00693B91"/>
    <w:rsid w:val="006C5215"/>
    <w:rsid w:val="006F12FC"/>
    <w:rsid w:val="00712337"/>
    <w:rsid w:val="00780683"/>
    <w:rsid w:val="00793CF7"/>
    <w:rsid w:val="008E17CD"/>
    <w:rsid w:val="008E3411"/>
    <w:rsid w:val="009A35E8"/>
    <w:rsid w:val="009B4582"/>
    <w:rsid w:val="00A119F1"/>
    <w:rsid w:val="00B55996"/>
    <w:rsid w:val="00BF1036"/>
    <w:rsid w:val="00CC0CE3"/>
    <w:rsid w:val="00D42D43"/>
    <w:rsid w:val="00D50695"/>
    <w:rsid w:val="00DC42AF"/>
    <w:rsid w:val="00DD7060"/>
    <w:rsid w:val="00E31608"/>
    <w:rsid w:val="00E750FB"/>
    <w:rsid w:val="00F732EA"/>
    <w:rsid w:val="00F74E2F"/>
    <w:rsid w:val="00F9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71E6E9"/>
  <w15:chartTrackingRefBased/>
  <w15:docId w15:val="{EA440EA5-EEE3-4E46-970C-4BDE8044B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683"/>
  </w:style>
  <w:style w:type="paragraph" w:styleId="Heading1">
    <w:name w:val="heading 1"/>
    <w:basedOn w:val="Normal"/>
    <w:next w:val="Normal"/>
    <w:link w:val="Heading1Char"/>
    <w:uiPriority w:val="9"/>
    <w:qFormat/>
    <w:rsid w:val="00562B08"/>
    <w:pPr>
      <w:keepNext/>
      <w:keepLines/>
      <w:spacing w:before="360" w:after="80" w:line="360" w:lineRule="auto"/>
      <w:ind w:firstLine="72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B08"/>
    <w:pPr>
      <w:keepNext/>
      <w:keepLines/>
      <w:spacing w:before="160" w:after="80" w:line="360" w:lineRule="auto"/>
      <w:ind w:firstLine="72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B08"/>
    <w:pPr>
      <w:keepNext/>
      <w:keepLines/>
      <w:spacing w:before="160" w:after="80" w:line="360" w:lineRule="auto"/>
      <w:ind w:firstLine="720"/>
      <w:jc w:val="both"/>
      <w:outlineLvl w:val="2"/>
    </w:pPr>
    <w:rPr>
      <w:rFonts w:ascii="Times New Roman" w:eastAsiaTheme="majorEastAsia" w:hAnsi="Times New Roman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B08"/>
    <w:pPr>
      <w:keepNext/>
      <w:keepLines/>
      <w:spacing w:before="80" w:after="40" w:line="360" w:lineRule="auto"/>
      <w:ind w:firstLine="720"/>
      <w:jc w:val="both"/>
      <w:outlineLvl w:val="3"/>
    </w:pPr>
    <w:rPr>
      <w:rFonts w:ascii="Times New Roman" w:eastAsiaTheme="majorEastAsia" w:hAnsi="Times New Roman" w:cstheme="majorBidi"/>
      <w:i/>
      <w:iCs/>
      <w:color w:val="2F5496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B08"/>
    <w:pPr>
      <w:keepNext/>
      <w:keepLines/>
      <w:spacing w:before="80" w:after="40" w:line="360" w:lineRule="auto"/>
      <w:ind w:firstLine="720"/>
      <w:jc w:val="both"/>
      <w:outlineLvl w:val="4"/>
    </w:pPr>
    <w:rPr>
      <w:rFonts w:ascii="Times New Roman" w:eastAsiaTheme="majorEastAsia" w:hAnsi="Times New Roman"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B08"/>
    <w:pPr>
      <w:keepNext/>
      <w:keepLines/>
      <w:spacing w:before="40" w:after="0" w:line="360" w:lineRule="auto"/>
      <w:ind w:firstLine="720"/>
      <w:jc w:val="both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B08"/>
    <w:pPr>
      <w:keepNext/>
      <w:keepLines/>
      <w:spacing w:before="40" w:after="0" w:line="360" w:lineRule="auto"/>
      <w:ind w:firstLine="720"/>
      <w:jc w:val="both"/>
      <w:outlineLvl w:val="6"/>
    </w:pPr>
    <w:rPr>
      <w:rFonts w:ascii="Times New Roman" w:eastAsiaTheme="majorEastAsia" w:hAnsi="Times New Roman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B08"/>
    <w:pPr>
      <w:keepNext/>
      <w:keepLines/>
      <w:spacing w:after="0" w:line="360" w:lineRule="auto"/>
      <w:ind w:firstLine="720"/>
      <w:jc w:val="both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B08"/>
    <w:pPr>
      <w:keepNext/>
      <w:keepLines/>
      <w:spacing w:after="0" w:line="360" w:lineRule="auto"/>
      <w:ind w:firstLine="720"/>
      <w:jc w:val="both"/>
      <w:outlineLvl w:val="8"/>
    </w:pPr>
    <w:rPr>
      <w:rFonts w:ascii="Times New Roman" w:eastAsiaTheme="majorEastAsia" w:hAnsi="Times New Roman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2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4CE"/>
  </w:style>
  <w:style w:type="paragraph" w:styleId="Footer">
    <w:name w:val="footer"/>
    <w:basedOn w:val="Normal"/>
    <w:link w:val="FooterChar"/>
    <w:uiPriority w:val="99"/>
    <w:unhideWhenUsed/>
    <w:rsid w:val="005A2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4CE"/>
  </w:style>
  <w:style w:type="table" w:styleId="TableGrid">
    <w:name w:val="Table Grid"/>
    <w:basedOn w:val="TableNormal"/>
    <w:uiPriority w:val="39"/>
    <w:rsid w:val="008E3411"/>
    <w:pPr>
      <w:spacing w:after="0" w:line="240" w:lineRule="auto"/>
    </w:pPr>
    <w:rPr>
      <w:kern w:val="2"/>
      <w:lang w:val="en-ID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62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B08"/>
    <w:rPr>
      <w:rFonts w:ascii="Times New Roman" w:eastAsiaTheme="majorEastAsia" w:hAnsi="Times New Roman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B08"/>
    <w:rPr>
      <w:rFonts w:ascii="Times New Roman" w:eastAsiaTheme="majorEastAsia" w:hAnsi="Times New Roman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B08"/>
    <w:rPr>
      <w:rFonts w:ascii="Times New Roman" w:eastAsiaTheme="majorEastAsia" w:hAnsi="Times New Roman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B08"/>
    <w:rPr>
      <w:rFonts w:ascii="Times New Roman" w:eastAsiaTheme="majorEastAsia" w:hAnsi="Times New Roman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B08"/>
    <w:rPr>
      <w:rFonts w:ascii="Times New Roman" w:eastAsiaTheme="majorEastAsia" w:hAnsi="Times New Roman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B08"/>
    <w:rPr>
      <w:rFonts w:ascii="Times New Roman" w:eastAsiaTheme="majorEastAsia" w:hAnsi="Times New Roman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B08"/>
    <w:rPr>
      <w:rFonts w:ascii="Times New Roman" w:eastAsiaTheme="majorEastAsia" w:hAnsi="Times New Roman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62B08"/>
    <w:pPr>
      <w:spacing w:after="80" w:line="240" w:lineRule="auto"/>
      <w:ind w:firstLine="72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B08"/>
    <w:pPr>
      <w:numPr>
        <w:ilvl w:val="1"/>
      </w:numPr>
      <w:spacing w:after="0" w:line="360" w:lineRule="auto"/>
      <w:ind w:firstLine="720"/>
      <w:jc w:val="both"/>
    </w:pPr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B08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B08"/>
    <w:pPr>
      <w:spacing w:before="160" w:after="0" w:line="360" w:lineRule="auto"/>
      <w:ind w:firstLine="720"/>
      <w:jc w:val="center"/>
    </w:pPr>
    <w:rPr>
      <w:rFonts w:ascii="Times New Roman" w:eastAsia="Calibri" w:hAnsi="Times New Roman" w:cs="Times New Roman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562B08"/>
    <w:rPr>
      <w:rFonts w:ascii="Times New Roman" w:eastAsia="Calibri" w:hAnsi="Times New Roman" w:cs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562B08"/>
    <w:pPr>
      <w:spacing w:after="0" w:line="360" w:lineRule="auto"/>
      <w:ind w:left="720" w:firstLine="720"/>
      <w:contextualSpacing/>
      <w:jc w:val="both"/>
    </w:pPr>
    <w:rPr>
      <w:rFonts w:ascii="Times New Roman" w:eastAsia="Calibri" w:hAnsi="Times New Roman" w:cs="Times New Roman"/>
      <w:sz w:val="24"/>
    </w:rPr>
  </w:style>
  <w:style w:type="character" w:styleId="IntenseEmphasis">
    <w:name w:val="Intense Emphasis"/>
    <w:basedOn w:val="DefaultParagraphFont"/>
    <w:uiPriority w:val="21"/>
    <w:qFormat/>
    <w:rsid w:val="00562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720"/>
      <w:jc w:val="center"/>
    </w:pPr>
    <w:rPr>
      <w:rFonts w:ascii="Times New Roman" w:eastAsia="Calibri" w:hAnsi="Times New Roman" w:cs="Times New Roman"/>
      <w:i/>
      <w:iCs/>
      <w:color w:val="2F5496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B08"/>
    <w:rPr>
      <w:rFonts w:ascii="Times New Roman" w:eastAsia="Calibri" w:hAnsi="Times New Roman" w:cs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562B08"/>
    <w:rPr>
      <w:b/>
      <w:bCs/>
      <w:smallCaps/>
      <w:color w:val="2F5496" w:themeColor="accent1" w:themeShade="BF"/>
      <w:spacing w:val="5"/>
    </w:rPr>
  </w:style>
  <w:style w:type="paragraph" w:customStyle="1" w:styleId="STTSTabel">
    <w:name w:val="[STTS] Tabel"/>
    <w:basedOn w:val="Normal"/>
    <w:qFormat/>
    <w:rsid w:val="00562B08"/>
    <w:pPr>
      <w:spacing w:after="0" w:line="240" w:lineRule="auto"/>
      <w:jc w:val="center"/>
    </w:pPr>
    <w:rPr>
      <w:rFonts w:ascii="Times New Roman" w:eastAsia="Calibri" w:hAnsi="Times New Roman" w:cs="Times New Roman"/>
      <w:b/>
      <w:sz w:val="24"/>
    </w:rPr>
  </w:style>
  <w:style w:type="paragraph" w:customStyle="1" w:styleId="STTSTabelHeader">
    <w:name w:val="[STTS] Tabel Header"/>
    <w:basedOn w:val="STTSTabel"/>
    <w:qFormat/>
    <w:rsid w:val="00562B08"/>
    <w:rPr>
      <w:sz w:val="22"/>
    </w:rPr>
  </w:style>
  <w:style w:type="paragraph" w:customStyle="1" w:styleId="STTSTabelContent">
    <w:name w:val="[STTS] Tabel Content"/>
    <w:basedOn w:val="STTSTabel"/>
    <w:qFormat/>
    <w:rsid w:val="00562B08"/>
    <w:rPr>
      <w:b w:val="0"/>
      <w:sz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2B08"/>
    <w:pPr>
      <w:spacing w:after="0" w:line="240" w:lineRule="auto"/>
      <w:ind w:firstLine="720"/>
      <w:jc w:val="both"/>
    </w:pPr>
    <w:rPr>
      <w:rFonts w:ascii="Consolas" w:eastAsia="Calibri" w:hAnsi="Consolas" w:cs="Times New Roman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2B08"/>
    <w:rPr>
      <w:rFonts w:ascii="Consolas" w:eastAsia="Calibri" w:hAnsi="Consolas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62B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B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Kuliah\Semester_5\SDP\BURNDOWN_CHART_SPRINT_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65A62-CD5C-4562-AF2B-381CE1321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BURNDOWN_CHART_SPRINT_2</Template>
  <TotalTime>91</TotalTime>
  <Pages>48</Pages>
  <Words>13705</Words>
  <Characters>78122</Characters>
  <Application>Microsoft Office Word</Application>
  <DocSecurity>0</DocSecurity>
  <Lines>651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 5</dc:creator>
  <cp:keywords/>
  <dc:description/>
  <cp:lastModifiedBy>AR Yoshi Yu</cp:lastModifiedBy>
  <cp:revision>7</cp:revision>
  <dcterms:created xsi:type="dcterms:W3CDTF">2025-12-08T12:36:00Z</dcterms:created>
  <dcterms:modified xsi:type="dcterms:W3CDTF">2025-12-08T14:08:00Z</dcterms:modified>
</cp:coreProperties>
</file>